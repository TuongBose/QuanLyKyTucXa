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CDC43" w14:textId="77777777" w:rsidR="00206825" w:rsidRPr="002106F8" w:rsidRDefault="00D37995" w:rsidP="00F30DD4">
      <w:pPr>
        <w:spacing w:before="60" w:after="60"/>
        <w:jc w:val="center"/>
        <w:rPr>
          <w:rFonts w:ascii="Time s New Roman" w:hAnsi="Time s New Roman" w:cs="Times New Roman"/>
          <w:b/>
          <w:bCs/>
        </w:rPr>
      </w:pPr>
      <w:r w:rsidRPr="002106F8">
        <w:rPr>
          <w:rFonts w:ascii="Time s New Roman" w:hAnsi="Time s New Roman" w:cs="Times New Roman"/>
          <w:noProof/>
        </w:rPr>
        <mc:AlternateContent>
          <mc:Choice Requires="wps">
            <w:drawing>
              <wp:anchor distT="0" distB="0" distL="114300" distR="114300" simplePos="0" relativeHeight="251660288" behindDoc="1" locked="0" layoutInCell="1" allowOverlap="1" wp14:anchorId="46B720B4" wp14:editId="51292333">
                <wp:simplePos x="0" y="0"/>
                <wp:positionH relativeFrom="margin">
                  <wp:posOffset>-2949</wp:posOffset>
                </wp:positionH>
                <wp:positionV relativeFrom="paragraph">
                  <wp:posOffset>-132080</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B567B03" id="Rectangle 19" o:spid="_x0000_s1026" style="position:absolute;margin-left:-.25pt;margin-top:-10.4pt;width:450.75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" fillcolor="white [3201]" strokecolor="black [3213]" strokeweight="4.5pt">
                <v:stroke linestyle="thickThin"/>
                <v:path arrowok="t"/>
                <w10:wrap anchorx="margin"/>
              </v:rect>
            </w:pict>
          </mc:Fallback>
        </mc:AlternateContent>
      </w:r>
      <w:r w:rsidR="00206825" w:rsidRPr="002106F8">
        <w:rPr>
          <w:rFonts w:ascii="Time s New Roman" w:hAnsi="Time s New Roman" w:cs="Times New Roman"/>
          <w:b/>
          <w:bCs/>
        </w:rPr>
        <w:t>BỘ GIÁO DỤC ĐÀO TẠO</w:t>
      </w:r>
    </w:p>
    <w:p w14:paraId="37AAF964" w14:textId="7E85D101" w:rsidR="00206825" w:rsidRPr="002106F8" w:rsidRDefault="00206825" w:rsidP="00F30DD4">
      <w:pPr>
        <w:spacing w:before="60" w:after="60"/>
        <w:jc w:val="center"/>
        <w:rPr>
          <w:rFonts w:ascii="Time s New Roman" w:hAnsi="Time s New Roman" w:cs="Times New Roman"/>
          <w:b/>
          <w:bCs/>
        </w:rPr>
      </w:pPr>
      <w:r w:rsidRPr="002106F8">
        <w:rPr>
          <w:rFonts w:ascii="Time s New Roman" w:hAnsi="Time s New Roman" w:cs="Times New Roman"/>
          <w:b/>
          <w:bCs/>
        </w:rPr>
        <w:t xml:space="preserve">TRƯỜNG ĐẠI HỌC </w:t>
      </w:r>
      <w:r w:rsidR="001E3330" w:rsidRPr="002106F8">
        <w:rPr>
          <w:rFonts w:ascii="Time s New Roman" w:hAnsi="Time s New Roman" w:cs="Times New Roman"/>
          <w:b/>
          <w:bCs/>
        </w:rPr>
        <w:t>CÔNG THƯƠNG TPHCM</w:t>
      </w:r>
    </w:p>
    <w:p w14:paraId="4481D252" w14:textId="1C6CD228" w:rsidR="001E3330" w:rsidRPr="002106F8" w:rsidRDefault="00206825" w:rsidP="001E3330">
      <w:pPr>
        <w:spacing w:before="60" w:after="60"/>
        <w:jc w:val="center"/>
        <w:rPr>
          <w:rFonts w:ascii="Time s New Roman" w:hAnsi="Time s New Roman" w:cs="Times New Roman"/>
          <w:b/>
          <w:bCs/>
        </w:rPr>
      </w:pPr>
      <w:r w:rsidRPr="002106F8">
        <w:rPr>
          <w:rFonts w:ascii="Time s New Roman" w:hAnsi="Time s New Roman" w:cs="Times New Roman"/>
          <w:b/>
          <w:bCs/>
        </w:rPr>
        <w:t>---</w:t>
      </w:r>
      <w:r w:rsidR="00BF16E8" w:rsidRPr="002106F8">
        <w:rPr>
          <w:rFonts w:ascii="Time s New Roman" w:hAnsi="Time s New Roman" w:cs="Times New Roman"/>
          <w:b/>
          <w:bCs/>
        </w:rPr>
        <w:t xml:space="preserve"> </w:t>
      </w:r>
      <w:r w:rsidR="00BF16E8" w:rsidRPr="002106F8">
        <w:rPr>
          <w:rFonts w:ascii="Time s New Roman" w:hAnsi="Time s New Roman" w:cs="Times New Roman"/>
          <w:b/>
          <w:bCs/>
        </w:rPr>
        <w:sym w:font="Wingdings" w:char="F026"/>
      </w:r>
      <w:r w:rsidR="00BF16E8" w:rsidRPr="002106F8">
        <w:rPr>
          <w:rFonts w:ascii="Time s New Roman" w:hAnsi="Time s New Roman" w:cs="Times New Roman"/>
          <w:b/>
          <w:bCs/>
        </w:rPr>
        <w:t xml:space="preserve"> </w:t>
      </w:r>
      <w:r w:rsidRPr="002106F8">
        <w:rPr>
          <w:rFonts w:ascii="Time s New Roman" w:hAnsi="Time s New Roman" w:cs="Times New Roman"/>
          <w:b/>
          <w:bCs/>
        </w:rPr>
        <w:t>---</w:t>
      </w:r>
    </w:p>
    <w:p w14:paraId="7D5F7771" w14:textId="15C71C3B" w:rsidR="001E3330" w:rsidRPr="002106F8" w:rsidRDefault="0079295D" w:rsidP="001E3330">
      <w:pPr>
        <w:spacing w:before="60" w:after="60"/>
        <w:jc w:val="center"/>
        <w:rPr>
          <w:rFonts w:ascii="Time s New Roman" w:hAnsi="Time s New Roman" w:cs="Times New Roman"/>
          <w:b/>
          <w:bCs/>
        </w:rPr>
      </w:pPr>
      <w:r w:rsidRPr="002106F8">
        <w:rPr>
          <w:rFonts w:ascii="Time s New Roman" w:hAnsi="Time s New Roman"/>
          <w:noProof/>
        </w:rPr>
        <w:drawing>
          <wp:anchor distT="0" distB="0" distL="114300" distR="114300" simplePos="0" relativeHeight="251664384" behindDoc="0" locked="0" layoutInCell="1" allowOverlap="1" wp14:anchorId="021ABB56" wp14:editId="1292B2CB">
            <wp:simplePos x="0" y="0"/>
            <wp:positionH relativeFrom="margin">
              <wp:align>center</wp:align>
            </wp:positionH>
            <wp:positionV relativeFrom="paragraph">
              <wp:posOffset>247118</wp:posOffset>
            </wp:positionV>
            <wp:extent cx="1350010" cy="1350010"/>
            <wp:effectExtent l="0" t="0" r="2540" b="2540"/>
            <wp:wrapTopAndBottom/>
            <wp:docPr id="744427902" name="Picture 7" descr="HUIT - Faculty of Foreign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UIT - Faculty of Foreign Langu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C64A2" w14:textId="2E32E044" w:rsidR="001E3330" w:rsidRPr="002106F8" w:rsidRDefault="001E3330" w:rsidP="001E3330">
      <w:pPr>
        <w:spacing w:before="60" w:after="60"/>
        <w:jc w:val="center"/>
        <w:rPr>
          <w:rFonts w:ascii="Time s New Roman" w:hAnsi="Time s New Roman" w:cs="Times New Roman"/>
          <w:b/>
          <w:bCs/>
        </w:rPr>
      </w:pPr>
    </w:p>
    <w:p w14:paraId="4621AEBA" w14:textId="77777777" w:rsidR="001E3330" w:rsidRPr="002106F8" w:rsidRDefault="001E3330" w:rsidP="001E3330">
      <w:pPr>
        <w:spacing w:before="60" w:after="60"/>
        <w:jc w:val="center"/>
        <w:rPr>
          <w:rFonts w:ascii="Time s New Roman" w:hAnsi="Time s New Roman" w:cs="Times New Roman"/>
          <w:b/>
          <w:bCs/>
        </w:rPr>
      </w:pPr>
    </w:p>
    <w:p w14:paraId="4A4056BA" w14:textId="35AE169A" w:rsidR="00206825" w:rsidRPr="002106F8" w:rsidRDefault="007647A1" w:rsidP="008145C1">
      <w:pPr>
        <w:spacing w:before="60" w:after="60" w:line="276" w:lineRule="auto"/>
        <w:jc w:val="center"/>
        <w:rPr>
          <w:rFonts w:ascii="Time s New Roman" w:hAnsi="Time s New Roman" w:cs="Times New Roman"/>
          <w:b/>
          <w:bCs/>
          <w:lang w:val="vi-VN"/>
        </w:rPr>
      </w:pPr>
      <w:r w:rsidRPr="002106F8">
        <w:rPr>
          <w:rFonts w:ascii="Time s New Roman" w:hAnsi="Time s New Roman" w:cs="Times New Roman"/>
          <w:b/>
          <w:bCs/>
          <w:sz w:val="60"/>
          <w:szCs w:val="60"/>
        </w:rPr>
        <w:t>ĐỒ ÁN</w:t>
      </w:r>
      <w:r w:rsidR="00206825" w:rsidRPr="002106F8">
        <w:rPr>
          <w:rFonts w:ascii="Time s New Roman" w:hAnsi="Time s New Roman" w:cs="Times New Roman"/>
          <w:b/>
          <w:bCs/>
          <w:sz w:val="60"/>
          <w:szCs w:val="60"/>
        </w:rPr>
        <w:t xml:space="preserve"> </w:t>
      </w:r>
      <w:r w:rsidR="008D2D7A" w:rsidRPr="002106F8">
        <w:rPr>
          <w:rFonts w:ascii="Time s New Roman" w:hAnsi="Time s New Roman" w:cs="Times New Roman"/>
          <w:b/>
          <w:bCs/>
          <w:sz w:val="60"/>
          <w:szCs w:val="60"/>
        </w:rPr>
        <w:t>HỆ</w:t>
      </w:r>
      <w:r w:rsidR="008D2D7A" w:rsidRPr="002106F8">
        <w:rPr>
          <w:rFonts w:ascii="Time s New Roman" w:hAnsi="Time s New Roman" w:cs="Times New Roman"/>
          <w:b/>
          <w:bCs/>
          <w:sz w:val="60"/>
          <w:szCs w:val="60"/>
          <w:lang w:val="vi-VN"/>
        </w:rPr>
        <w:t xml:space="preserve"> QUẢN TRỊ CƠ SỞ DỮ LIỆU</w:t>
      </w:r>
    </w:p>
    <w:p w14:paraId="16F90D81" w14:textId="46F5FF5A" w:rsidR="00206825" w:rsidRPr="002106F8" w:rsidRDefault="00033404" w:rsidP="008145C1">
      <w:pPr>
        <w:spacing w:before="1200" w:after="2160" w:line="240" w:lineRule="auto"/>
        <w:jc w:val="center"/>
        <w:rPr>
          <w:rFonts w:ascii="Time s New Roman" w:hAnsi="Time s New Roman" w:cs="Times New Roman"/>
          <w:b/>
          <w:bCs/>
          <w:color w:val="000000" w:themeColor="text1"/>
          <w:sz w:val="44"/>
          <w:szCs w:val="44"/>
        </w:rPr>
      </w:pPr>
      <w:r w:rsidRPr="008145C1">
        <w:rPr>
          <w:rFonts w:ascii="Time s New Roman" w:hAnsi="Time s New Roman" w:cs="Times New Roman"/>
          <w:b/>
          <w:bCs/>
          <w:color w:val="000000" w:themeColor="text1"/>
          <w:sz w:val="40"/>
          <w:szCs w:val="40"/>
        </w:rPr>
        <w:t>XÂY</w:t>
      </w:r>
      <w:r w:rsidRPr="002106F8">
        <w:rPr>
          <w:rFonts w:ascii="Time s New Roman" w:hAnsi="Time s New Roman" w:cs="Times New Roman"/>
          <w:b/>
          <w:bCs/>
          <w:color w:val="000000" w:themeColor="text1"/>
          <w:sz w:val="44"/>
          <w:szCs w:val="44"/>
        </w:rPr>
        <w:t xml:space="preserve"> DỰNG PHẦN MỀM QUẢN LÝ </w:t>
      </w:r>
      <w:r w:rsidR="008D2D7A" w:rsidRPr="002106F8">
        <w:rPr>
          <w:rFonts w:ascii="Time s New Roman" w:hAnsi="Time s New Roman" w:cs="Times New Roman"/>
          <w:b/>
          <w:bCs/>
          <w:color w:val="000000" w:themeColor="text1"/>
          <w:sz w:val="44"/>
          <w:szCs w:val="44"/>
        </w:rPr>
        <w:t>KÝ</w:t>
      </w:r>
      <w:r w:rsidR="008D2D7A" w:rsidRPr="002106F8">
        <w:rPr>
          <w:rFonts w:ascii="Time s New Roman" w:hAnsi="Time s New Roman" w:cs="Times New Roman"/>
          <w:b/>
          <w:bCs/>
          <w:color w:val="000000" w:themeColor="text1"/>
          <w:sz w:val="44"/>
          <w:szCs w:val="44"/>
          <w:lang w:val="vi-VN"/>
        </w:rPr>
        <w:t xml:space="preserve"> TÚC XÁ</w:t>
      </w:r>
    </w:p>
    <w:p w14:paraId="2B1BAE77" w14:textId="77777777" w:rsidR="008145C1" w:rsidRDefault="006876CF" w:rsidP="008D2D7A">
      <w:pPr>
        <w:tabs>
          <w:tab w:val="left" w:pos="2268"/>
          <w:tab w:val="left" w:pos="5387"/>
        </w:tabs>
        <w:spacing w:before="60" w:after="60" w:line="240" w:lineRule="auto"/>
        <w:jc w:val="left"/>
        <w:rPr>
          <w:rFonts w:ascii="Time s New Roman" w:hAnsi="Time s New Roman" w:cs="Times New Roman"/>
          <w:b/>
          <w:bCs/>
          <w:lang w:val="vi-VN"/>
        </w:rPr>
      </w:pPr>
      <w:r w:rsidRPr="002106F8">
        <w:rPr>
          <w:rFonts w:ascii="Time s New Roman" w:hAnsi="Time s New Roman" w:cs="Times New Roman"/>
          <w:b/>
          <w:bCs/>
        </w:rPr>
        <w:tab/>
      </w:r>
      <w:r w:rsidR="008145C1">
        <w:rPr>
          <w:rFonts w:ascii="Time s New Roman" w:hAnsi="Time s New Roman" w:cs="Times New Roman"/>
          <w:b/>
          <w:bCs/>
        </w:rPr>
        <w:t>NHÓM</w:t>
      </w:r>
      <w:r w:rsidR="008145C1">
        <w:rPr>
          <w:rFonts w:ascii="Time s New Roman" w:hAnsi="Time s New Roman" w:cs="Times New Roman"/>
          <w:b/>
          <w:bCs/>
          <w:lang w:val="vi-VN"/>
        </w:rPr>
        <w:t xml:space="preserve"> 5: </w:t>
      </w:r>
    </w:p>
    <w:p w14:paraId="38C4DFD5" w14:textId="07B1BA0F" w:rsidR="0079295D"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sidRPr="008145C1">
        <w:rPr>
          <w:rFonts w:ascii="Time s New Roman" w:hAnsi="Time s New Roman" w:cs="Times New Roman"/>
          <w:b/>
          <w:bCs/>
        </w:rPr>
        <w:t>2001224631</w:t>
      </w:r>
      <w:r>
        <w:rPr>
          <w:rFonts w:ascii="Time s New Roman" w:hAnsi="Time s New Roman" w:cs="Times New Roman"/>
          <w:b/>
          <w:bCs/>
          <w:lang w:val="vi-VN"/>
        </w:rPr>
        <w:t xml:space="preserve"> - Lê Mạnh Tường(NT)</w:t>
      </w:r>
    </w:p>
    <w:p w14:paraId="51E011AE" w14:textId="7C5112D0" w:rsid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Pr>
          <w:rFonts w:ascii="Time s New Roman" w:hAnsi="Time s New Roman" w:cs="Times New Roman"/>
          <w:b/>
          <w:bCs/>
          <w:lang w:val="vi-VN"/>
        </w:rPr>
        <w:t>2001221046 - Đỗ Hoàng Giang</w:t>
      </w:r>
    </w:p>
    <w:p w14:paraId="6ADACD29" w14:textId="2A3768C9" w:rsid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Pr>
          <w:rFonts w:ascii="Time s New Roman" w:hAnsi="Time s New Roman" w:cs="Times New Roman"/>
          <w:b/>
          <w:bCs/>
        </w:rPr>
        <w:t>2001225801</w:t>
      </w:r>
      <w:r>
        <w:rPr>
          <w:rFonts w:ascii="Time s New Roman" w:hAnsi="Time s New Roman" w:cs="Times New Roman"/>
          <w:b/>
          <w:bCs/>
          <w:lang w:val="vi-VN"/>
        </w:rPr>
        <w:t xml:space="preserve"> - Đặng Thị Trúc Vân</w:t>
      </w:r>
    </w:p>
    <w:p w14:paraId="6400F5A4" w14:textId="026EA78E" w:rsid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sidRPr="008145C1">
        <w:rPr>
          <w:rFonts w:ascii="Time s New Roman" w:hAnsi="Time s New Roman" w:cs="Times New Roman"/>
          <w:b/>
          <w:bCs/>
        </w:rPr>
        <w:t>2001220500</w:t>
      </w:r>
      <w:r>
        <w:rPr>
          <w:rFonts w:ascii="Time s New Roman" w:hAnsi="Time s New Roman" w:cs="Times New Roman"/>
          <w:b/>
          <w:bCs/>
          <w:lang w:val="vi-VN"/>
        </w:rPr>
        <w:t xml:space="preserve"> - Ngô Huỳnh Trân Châu</w:t>
      </w:r>
    </w:p>
    <w:p w14:paraId="6ADF8516" w14:textId="000211F4" w:rsidR="008145C1" w:rsidRP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sidRPr="008145C1">
        <w:rPr>
          <w:rFonts w:ascii="Time s New Roman" w:hAnsi="Time s New Roman" w:cs="Times New Roman"/>
          <w:b/>
          <w:bCs/>
        </w:rPr>
        <w:t>2001223641</w:t>
      </w:r>
      <w:r>
        <w:rPr>
          <w:rFonts w:ascii="Time s New Roman" w:hAnsi="Time s New Roman" w:cs="Times New Roman"/>
          <w:b/>
          <w:bCs/>
          <w:lang w:val="vi-VN"/>
        </w:rPr>
        <w:t xml:space="preserve"> – Phạm Văn Phi</w:t>
      </w:r>
    </w:p>
    <w:p w14:paraId="646E4F29" w14:textId="25A7284A" w:rsidR="0079295D" w:rsidRPr="002106F8" w:rsidRDefault="0079295D" w:rsidP="008D2D7A">
      <w:pPr>
        <w:tabs>
          <w:tab w:val="left" w:pos="2268"/>
          <w:tab w:val="left" w:pos="5387"/>
        </w:tabs>
        <w:spacing w:before="60" w:after="60"/>
        <w:jc w:val="left"/>
        <w:rPr>
          <w:rFonts w:ascii="Time s New Roman" w:hAnsi="Time s New Roman" w:cs="Times New Roman"/>
          <w:b/>
          <w:bCs/>
        </w:rPr>
      </w:pPr>
      <w:r w:rsidRPr="002106F8">
        <w:rPr>
          <w:rFonts w:ascii="Time s New Roman" w:hAnsi="Time s New Roman" w:cs="Times New Roman"/>
          <w:b/>
          <w:bCs/>
        </w:rPr>
        <w:tab/>
      </w:r>
      <w:r w:rsidR="00295E5E" w:rsidRPr="002106F8">
        <w:rPr>
          <w:rFonts w:ascii="Time s New Roman" w:hAnsi="Time s New Roman" w:cs="Times New Roman"/>
          <w:b/>
          <w:bCs/>
        </w:rPr>
        <w:t xml:space="preserve"> </w:t>
      </w:r>
    </w:p>
    <w:p w14:paraId="62648EEA" w14:textId="77777777" w:rsidR="008D2D7A" w:rsidRPr="002106F8" w:rsidRDefault="0079295D" w:rsidP="00F01755">
      <w:pPr>
        <w:tabs>
          <w:tab w:val="left" w:pos="2268"/>
          <w:tab w:val="left" w:pos="5387"/>
        </w:tabs>
        <w:spacing w:before="60" w:after="60"/>
        <w:jc w:val="left"/>
        <w:rPr>
          <w:rFonts w:ascii="Time s New Roman" w:hAnsi="Time s New Roman" w:cs="Times New Roman"/>
          <w:b/>
          <w:bCs/>
          <w:lang w:val="vi-VN"/>
        </w:rPr>
      </w:pPr>
      <w:r w:rsidRPr="002106F8">
        <w:rPr>
          <w:rFonts w:ascii="Time s New Roman" w:hAnsi="Time s New Roman" w:cs="Times New Roman"/>
          <w:b/>
          <w:bCs/>
        </w:rPr>
        <w:tab/>
      </w:r>
    </w:p>
    <w:p w14:paraId="0A14BFBF" w14:textId="77777777" w:rsidR="008D2D7A" w:rsidRPr="002106F8" w:rsidRDefault="008D2D7A" w:rsidP="00F01755">
      <w:pPr>
        <w:tabs>
          <w:tab w:val="left" w:pos="2268"/>
          <w:tab w:val="left" w:pos="5387"/>
        </w:tabs>
        <w:spacing w:before="60" w:after="60"/>
        <w:jc w:val="left"/>
        <w:rPr>
          <w:rFonts w:ascii="Time s New Roman" w:hAnsi="Time s New Roman" w:cs="Times New Roman"/>
          <w:b/>
          <w:bCs/>
          <w:lang w:val="vi-VN"/>
        </w:rPr>
      </w:pPr>
    </w:p>
    <w:p w14:paraId="54F696E9" w14:textId="1A6F621E" w:rsidR="00622636" w:rsidRPr="002106F8" w:rsidRDefault="0079295D" w:rsidP="008145C1">
      <w:pPr>
        <w:tabs>
          <w:tab w:val="left" w:pos="2268"/>
          <w:tab w:val="left" w:pos="5387"/>
        </w:tabs>
        <w:spacing w:before="60" w:after="60" w:line="240" w:lineRule="auto"/>
        <w:jc w:val="center"/>
        <w:rPr>
          <w:rFonts w:ascii="Time s New Roman" w:hAnsi="Time s New Roman" w:cs="Times New Roman"/>
          <w:b/>
          <w:bCs/>
          <w:sz w:val="28"/>
          <w:szCs w:val="28"/>
        </w:rPr>
      </w:pPr>
      <w:r w:rsidRPr="002106F8">
        <w:rPr>
          <w:rFonts w:ascii="Time s New Roman" w:hAnsi="Time s New Roman" w:cs="Times New Roman"/>
          <w:b/>
          <w:bCs/>
          <w:sz w:val="28"/>
          <w:szCs w:val="28"/>
        </w:rPr>
        <w:t>GVHD</w:t>
      </w:r>
      <w:r w:rsidR="00206825" w:rsidRPr="002106F8">
        <w:rPr>
          <w:rFonts w:ascii="Time s New Roman" w:hAnsi="Time s New Roman" w:cs="Times New Roman"/>
          <w:b/>
          <w:bCs/>
          <w:sz w:val="28"/>
          <w:szCs w:val="28"/>
        </w:rPr>
        <w:t>:</w:t>
      </w:r>
      <w:r w:rsidR="00A04A64" w:rsidRPr="002106F8">
        <w:rPr>
          <w:rFonts w:ascii="Time s New Roman" w:hAnsi="Time s New Roman" w:cs="Times New Roman"/>
          <w:b/>
          <w:bCs/>
          <w:sz w:val="28"/>
          <w:szCs w:val="28"/>
        </w:rPr>
        <w:t xml:space="preserve"> </w:t>
      </w:r>
      <w:r w:rsidR="00A62027">
        <w:rPr>
          <w:rFonts w:ascii="Time s New Roman" w:hAnsi="Time s New Roman" w:cs="Times New Roman"/>
          <w:b/>
          <w:bCs/>
          <w:sz w:val="28"/>
          <w:szCs w:val="28"/>
        </w:rPr>
        <w:t>Lê Thị Thùy Lan</w:t>
      </w:r>
      <w:r w:rsidR="00622636" w:rsidRPr="002106F8">
        <w:rPr>
          <w:rFonts w:ascii="Time s New Roman" w:hAnsi="Time s New Roman" w:cs="Times New Roman"/>
          <w:b/>
          <w:bCs/>
        </w:rPr>
        <w:br w:type="page"/>
      </w:r>
    </w:p>
    <w:p w14:paraId="00AFFE67" w14:textId="7D286685" w:rsidR="00EE1F9E" w:rsidRPr="002106F8" w:rsidRDefault="00EE1F9E" w:rsidP="008924EB">
      <w:pPr>
        <w:pStyle w:val="Heading1"/>
        <w:numPr>
          <w:ilvl w:val="0"/>
          <w:numId w:val="0"/>
        </w:numPr>
        <w:ind w:left="1701" w:hanging="1701"/>
        <w:jc w:val="center"/>
        <w:rPr>
          <w:rFonts w:ascii="Time s New Roman" w:eastAsiaTheme="minorHAnsi" w:hAnsi="Time s New Roman" w:cs="Times New Roman"/>
          <w:szCs w:val="22"/>
        </w:rPr>
      </w:pPr>
      <w:bookmarkStart w:id="0" w:name="_Hlk134466508"/>
      <w:bookmarkStart w:id="1" w:name="_Toc184426455"/>
      <w:bookmarkStart w:id="2" w:name="_Toc76585793"/>
      <w:bookmarkStart w:id="3" w:name="_Toc76994604"/>
      <w:bookmarkStart w:id="4" w:name="_Toc104727598"/>
      <w:bookmarkStart w:id="5" w:name="_Hlk132575979"/>
      <w:bookmarkEnd w:id="0"/>
      <w:r w:rsidRPr="002106F8">
        <w:rPr>
          <w:rFonts w:ascii="Time s New Roman" w:hAnsi="Time s New Roman" w:cs="Times New Roman"/>
        </w:rPr>
        <w:lastRenderedPageBreak/>
        <w:t>LỜI CAM ĐOAN</w:t>
      </w:r>
      <w:bookmarkEnd w:id="1"/>
    </w:p>
    <w:p w14:paraId="57FED1E8" w14:textId="701327FD" w:rsidR="00EE1F9E" w:rsidRPr="002106F8" w:rsidRDefault="00EE1F9E" w:rsidP="00EE1F9E">
      <w:pPr>
        <w:pStyle w:val="DoanVB"/>
        <w:rPr>
          <w:rFonts w:ascii="Time s New Roman" w:hAnsi="Time s New Roman" w:cs="Times New Roman"/>
          <w:shd w:val="clear" w:color="auto" w:fill="FFFFFF"/>
        </w:rPr>
      </w:pPr>
      <w:r w:rsidRPr="002106F8">
        <w:rPr>
          <w:rFonts w:ascii="Time s New Roman" w:hAnsi="Time s New Roman" w:cs="Times New Roman"/>
          <w:shd w:val="clear" w:color="auto" w:fill="FFFFFF"/>
        </w:rPr>
        <w:t xml:space="preserve">Em xin cam đoan đề tài </w:t>
      </w:r>
      <w:r w:rsidR="009D6D5B" w:rsidRPr="002106F8">
        <w:rPr>
          <w:rFonts w:ascii="Time s New Roman" w:hAnsi="Time s New Roman" w:cs="Times New Roman"/>
          <w:shd w:val="clear" w:color="auto" w:fill="FFFFFF"/>
        </w:rPr>
        <w:t>“</w:t>
      </w:r>
      <w:r w:rsidR="009D6D5B" w:rsidRPr="002106F8">
        <w:rPr>
          <w:rFonts w:ascii="Time s New Roman" w:hAnsi="Time s New Roman" w:cs="Times New Roman"/>
          <w:i/>
          <w:iCs/>
        </w:rPr>
        <w:t xml:space="preserve">Xây Dựng Phần Mềm Quản Lý </w:t>
      </w:r>
      <w:r w:rsidR="00CC365C" w:rsidRPr="002106F8">
        <w:rPr>
          <w:rFonts w:ascii="Time s New Roman" w:hAnsi="Time s New Roman" w:cs="Times New Roman"/>
          <w:i/>
          <w:iCs/>
        </w:rPr>
        <w:t>Ký</w:t>
      </w:r>
      <w:r w:rsidR="00CC365C" w:rsidRPr="002106F8">
        <w:rPr>
          <w:rFonts w:ascii="Time s New Roman" w:hAnsi="Time s New Roman" w:cs="Times New Roman"/>
          <w:i/>
          <w:iCs/>
          <w:lang w:val="vi-VN"/>
        </w:rPr>
        <w:t xml:space="preserve"> Túc Xá</w:t>
      </w:r>
      <w:r w:rsidR="009D6D5B" w:rsidRPr="002106F8">
        <w:rPr>
          <w:rFonts w:ascii="Time s New Roman" w:hAnsi="Time s New Roman" w:cs="Times New Roman"/>
          <w:shd w:val="clear" w:color="auto" w:fill="FFFFFF"/>
        </w:rPr>
        <w:t xml:space="preserve">” </w:t>
      </w:r>
      <w:r w:rsidRPr="002106F8">
        <w:rPr>
          <w:rFonts w:ascii="Time s New Roman" w:hAnsi="Time s New Roman" w:cs="Times New Roman"/>
          <w:shd w:val="clear" w:color="auto" w:fill="FFFFFF"/>
        </w:rPr>
        <w:t xml:space="preserve">được diễn ra một cách nghiêm túc và công khai dựa trên sự giúp đỡ của giảng viên hướng dẫn </w:t>
      </w:r>
      <w:r w:rsidR="00CC365C" w:rsidRPr="002106F8">
        <w:rPr>
          <w:rFonts w:ascii="Time s New Roman" w:hAnsi="Time s New Roman" w:cs="Times New Roman"/>
          <w:shd w:val="clear" w:color="auto" w:fill="FFFFFF"/>
        </w:rPr>
        <w:t>cô</w:t>
      </w:r>
      <w:r w:rsidR="00CC365C" w:rsidRPr="002106F8">
        <w:rPr>
          <w:rFonts w:ascii="Time s New Roman" w:hAnsi="Time s New Roman" w:cs="Times New Roman"/>
          <w:shd w:val="clear" w:color="auto" w:fill="FFFFFF"/>
          <w:lang w:val="vi-VN"/>
        </w:rPr>
        <w:t xml:space="preserve"> Lê Thị Thùy Lan</w:t>
      </w:r>
      <w:r w:rsidRPr="002106F8">
        <w:rPr>
          <w:rFonts w:ascii="Time s New Roman" w:hAnsi="Time s New Roman" w:cs="Times New Roman"/>
          <w:shd w:val="clear" w:color="auto" w:fill="FFFFFF"/>
        </w:rPr>
        <w:t xml:space="preserve">, </w:t>
      </w:r>
      <w:r w:rsidR="00392F72" w:rsidRPr="002106F8">
        <w:rPr>
          <w:rFonts w:ascii="Time s New Roman" w:hAnsi="Time s New Roman" w:cs="Times New Roman"/>
          <w:shd w:val="clear" w:color="auto" w:fill="FFFFFF"/>
        </w:rPr>
        <w:t xml:space="preserve">cùng các bạn </w:t>
      </w:r>
      <w:r w:rsidRPr="002106F8">
        <w:rPr>
          <w:rFonts w:ascii="Time s New Roman" w:hAnsi="Time s New Roman" w:cs="Times New Roman"/>
          <w:shd w:val="clear" w:color="auto" w:fill="FFFFFF"/>
        </w:rPr>
        <w:t xml:space="preserve">trong khoa Công nghệ thông tin của Đại học </w:t>
      </w:r>
      <w:r w:rsidR="00392F72" w:rsidRPr="002106F8">
        <w:rPr>
          <w:rFonts w:ascii="Time s New Roman" w:hAnsi="Time s New Roman" w:cs="Times New Roman"/>
          <w:shd w:val="clear" w:color="auto" w:fill="FFFFFF"/>
        </w:rPr>
        <w:t>Công Thương</w:t>
      </w:r>
      <w:r w:rsidRPr="002106F8">
        <w:rPr>
          <w:rFonts w:ascii="Time s New Roman" w:hAnsi="Time s New Roman" w:cs="Times New Roman"/>
          <w:shd w:val="clear" w:color="auto" w:fill="FFFFFF"/>
        </w:rPr>
        <w:t xml:space="preserve">. </w:t>
      </w:r>
      <w:r w:rsidR="00392F72" w:rsidRPr="002106F8">
        <w:rPr>
          <w:rFonts w:ascii="Time s New Roman" w:hAnsi="Time s New Roman" w:cs="Times New Roman"/>
          <w:shd w:val="clear" w:color="auto" w:fill="FFFFFF"/>
        </w:rPr>
        <w:t>Chúng e</w:t>
      </w:r>
      <w:r w:rsidRPr="002106F8">
        <w:rPr>
          <w:rFonts w:ascii="Time s New Roman" w:hAnsi="Time s New Roman" w:cs="Times New Roman"/>
          <w:shd w:val="clear" w:color="auto" w:fill="FFFFFF"/>
        </w:rPr>
        <w:t>m xin được chịu trách nhiệm trước bất kỳ sai sót hay gian lận nào của các số liệu và tài liệu được sử dụng đính kèm trong bài nghiên cứu này.</w:t>
      </w:r>
    </w:p>
    <w:p w14:paraId="42B25C4E" w14:textId="59214D55" w:rsidR="00CE3277" w:rsidRPr="002106F8" w:rsidRDefault="00CE3277" w:rsidP="0004185F">
      <w:pPr>
        <w:pStyle w:val="Heading1"/>
        <w:numPr>
          <w:ilvl w:val="0"/>
          <w:numId w:val="0"/>
        </w:numPr>
        <w:ind w:left="1701" w:hanging="1701"/>
        <w:jc w:val="center"/>
        <w:rPr>
          <w:rFonts w:ascii="Time s New Roman" w:hAnsi="Time s New Roman" w:cs="Times New Roman"/>
        </w:rPr>
      </w:pPr>
      <w:bookmarkStart w:id="6" w:name="_Toc184426456"/>
      <w:r w:rsidRPr="002106F8">
        <w:rPr>
          <w:rFonts w:ascii="Time s New Roman" w:hAnsi="Time s New Roman" w:cs="Times New Roman"/>
        </w:rPr>
        <w:lastRenderedPageBreak/>
        <w:t>LỜI CẢM ƠN</w:t>
      </w:r>
      <w:bookmarkEnd w:id="2"/>
      <w:bookmarkEnd w:id="3"/>
      <w:bookmarkEnd w:id="4"/>
      <w:bookmarkEnd w:id="6"/>
    </w:p>
    <w:p w14:paraId="4820E562" w14:textId="227B601C" w:rsidR="00CE3277" w:rsidRPr="002106F8" w:rsidRDefault="00CE3277" w:rsidP="0004185F">
      <w:pPr>
        <w:pStyle w:val="DoanVB"/>
        <w:rPr>
          <w:rFonts w:ascii="Time s New Roman" w:hAnsi="Time s New Roman" w:cs="Times New Roman"/>
        </w:rPr>
      </w:pPr>
      <w:r w:rsidRPr="002106F8">
        <w:rPr>
          <w:rFonts w:ascii="Time s New Roman" w:hAnsi="Time s New Roman" w:cs="Times New Roman"/>
        </w:rPr>
        <w:t xml:space="preserve">      Trong thời gian thực hiện đồ án với sự giúp đỡ tạo điều kiện của trường Đại Học </w:t>
      </w:r>
      <w:r w:rsidR="00392F72" w:rsidRPr="002106F8">
        <w:rPr>
          <w:rFonts w:ascii="Time s New Roman" w:hAnsi="Time s New Roman" w:cs="Times New Roman"/>
        </w:rPr>
        <w:t>Công Thương</w:t>
      </w:r>
      <w:r w:rsidRPr="002106F8">
        <w:rPr>
          <w:rFonts w:ascii="Time s New Roman" w:hAnsi="Time s New Roman" w:cs="Times New Roman"/>
        </w:rPr>
        <w:t xml:space="preserve">, sự góp ý của các bạn và đặc biệt là sự hướng dẫn trực tiếp, chỉ bảo tận tình của giảng viên hướng dẫn </w:t>
      </w:r>
      <w:r w:rsidR="00CC365C" w:rsidRPr="002106F8">
        <w:rPr>
          <w:rFonts w:ascii="Time s New Roman" w:hAnsi="Time s New Roman" w:cs="Times New Roman"/>
          <w:b/>
          <w:szCs w:val="26"/>
        </w:rPr>
        <w:t>Lê</w:t>
      </w:r>
      <w:r w:rsidR="00CC365C" w:rsidRPr="002106F8">
        <w:rPr>
          <w:rFonts w:ascii="Time s New Roman" w:hAnsi="Time s New Roman" w:cs="Times New Roman"/>
          <w:b/>
          <w:szCs w:val="26"/>
          <w:lang w:val="vi-VN"/>
        </w:rPr>
        <w:t xml:space="preserve"> Thị Thùy Lan </w:t>
      </w:r>
      <w:r w:rsidRPr="002106F8">
        <w:rPr>
          <w:rFonts w:ascii="Time s New Roman" w:hAnsi="Time s New Roman" w:cs="Times New Roman"/>
        </w:rPr>
        <w:t>chúng em đã hoàn thành đề tài cùng với bản báo cáo đúng thời gian quy định. Với khả năng và thời gian có hạn nên không tránh khỏi những thiếu sót, em rất mong nhận được sự quan tâm, giúp đỡ, tạo điều kiện của thầy cô giáo để em hoàn thiện hơn đề tài nghiên cứu trong thời gian tới.</w:t>
      </w:r>
      <w:r w:rsidR="0004185F" w:rsidRPr="002106F8">
        <w:rPr>
          <w:rFonts w:ascii="Time s New Roman" w:hAnsi="Time s New Roman" w:cs="Times New Roman"/>
        </w:rPr>
        <w:t xml:space="preserve"> </w:t>
      </w:r>
      <w:r w:rsidRPr="002106F8">
        <w:rPr>
          <w:rFonts w:ascii="Time s New Roman" w:hAnsi="Time s New Roman" w:cs="Times New Roman"/>
        </w:rPr>
        <w:t xml:space="preserve">Một lần nữa em xin chân thành cảm ơn tất cả các thầy, cô giáo trong trường Đại Học </w:t>
      </w:r>
      <w:r w:rsidR="00041C3E" w:rsidRPr="002106F8">
        <w:rPr>
          <w:rFonts w:ascii="Time s New Roman" w:hAnsi="Time s New Roman" w:cs="Times New Roman"/>
        </w:rPr>
        <w:t xml:space="preserve">Công Thương </w:t>
      </w:r>
      <w:r w:rsidRPr="002106F8">
        <w:rPr>
          <w:rFonts w:ascii="Time s New Roman" w:hAnsi="Time s New Roman" w:cs="Times New Roman"/>
        </w:rPr>
        <w:t xml:space="preserve">dạy dỗ, chỉ bảo chúng em trong suốt thời gian học. </w:t>
      </w:r>
    </w:p>
    <w:p w14:paraId="310CBA84" w14:textId="4B71EE48" w:rsidR="00CE3277" w:rsidRPr="002106F8" w:rsidRDefault="00CE3277" w:rsidP="0004185F">
      <w:pPr>
        <w:pStyle w:val="DoanVB"/>
        <w:rPr>
          <w:rFonts w:ascii="Time s New Roman" w:hAnsi="Time s New Roman" w:cs="Times New Roman"/>
        </w:rPr>
      </w:pPr>
      <w:r w:rsidRPr="002106F8">
        <w:rPr>
          <w:rFonts w:ascii="Time s New Roman" w:hAnsi="Time s New Roman" w:cs="Times New Roman"/>
        </w:rPr>
        <w:t xml:space="preserve">   Đặc biệt em xin gửi lời cảm ơn sâu sắc tới thầy giáo </w:t>
      </w:r>
      <w:r w:rsidR="00CC365C" w:rsidRPr="002106F8">
        <w:rPr>
          <w:rFonts w:ascii="Time s New Roman" w:hAnsi="Time s New Roman" w:cs="Times New Roman"/>
          <w:b/>
          <w:szCs w:val="26"/>
        </w:rPr>
        <w:t>Lê</w:t>
      </w:r>
      <w:r w:rsidR="00CC365C" w:rsidRPr="002106F8">
        <w:rPr>
          <w:rFonts w:ascii="Time s New Roman" w:hAnsi="Time s New Roman" w:cs="Times New Roman"/>
          <w:b/>
          <w:szCs w:val="26"/>
          <w:lang w:val="vi-VN"/>
        </w:rPr>
        <w:t xml:space="preserve"> Thị Thùy Lan </w:t>
      </w:r>
      <w:r w:rsidRPr="002106F8">
        <w:rPr>
          <w:rFonts w:ascii="Time s New Roman" w:hAnsi="Time s New Roman" w:cs="Times New Roman"/>
        </w:rPr>
        <w:t xml:space="preserve">đã hướng dẫn suốt quá trình làm đồ án và báo cáo. </w:t>
      </w:r>
    </w:p>
    <w:p w14:paraId="505C3298" w14:textId="77777777" w:rsidR="00CE3277" w:rsidRPr="002106F8" w:rsidRDefault="00CE3277" w:rsidP="0004185F">
      <w:pPr>
        <w:pStyle w:val="DoanVB"/>
        <w:jc w:val="right"/>
        <w:rPr>
          <w:rFonts w:ascii="Time s New Roman" w:hAnsi="Time s New Roman" w:cs="Times New Roman"/>
          <w:bCs/>
          <w:i/>
          <w:iCs/>
        </w:rPr>
      </w:pPr>
      <w:r w:rsidRPr="002106F8">
        <w:rPr>
          <w:rFonts w:ascii="Time s New Roman" w:hAnsi="Time s New Roman" w:cs="Times New Roman"/>
          <w:bCs/>
          <w:i/>
          <w:iCs/>
        </w:rPr>
        <w:t>Em xin chân thành cảm ơn!</w:t>
      </w:r>
    </w:p>
    <w:bookmarkEnd w:id="5"/>
    <w:p w14:paraId="7C0DC67C" w14:textId="77777777" w:rsidR="00CE3277" w:rsidRPr="002106F8" w:rsidRDefault="00CE3277" w:rsidP="00CE3277">
      <w:pPr>
        <w:spacing w:line="340" w:lineRule="exact"/>
        <w:rPr>
          <w:rFonts w:ascii="Time s New Roman" w:hAnsi="Time s New Roman" w:cs="Times New Roman"/>
          <w:b/>
          <w:bCs/>
          <w:color w:val="000000" w:themeColor="text1"/>
          <w:szCs w:val="26"/>
        </w:rPr>
      </w:pPr>
    </w:p>
    <w:p w14:paraId="37847803" w14:textId="77777777" w:rsidR="00CE3277" w:rsidRPr="002106F8" w:rsidRDefault="00CE3277" w:rsidP="00CE3277">
      <w:pPr>
        <w:rPr>
          <w:rFonts w:ascii="Time s New Roman" w:hAnsi="Time s New Roman" w:cs="Times New Roman"/>
          <w:b/>
          <w:bCs/>
          <w:color w:val="000000" w:themeColor="text1"/>
          <w:sz w:val="28"/>
          <w:szCs w:val="28"/>
        </w:rPr>
      </w:pPr>
    </w:p>
    <w:p w14:paraId="6FFCD365" w14:textId="77777777" w:rsidR="00CE3277" w:rsidRPr="002106F8" w:rsidRDefault="00CE3277" w:rsidP="00CE3277">
      <w:pPr>
        <w:spacing w:line="259" w:lineRule="auto"/>
        <w:jc w:val="left"/>
        <w:rPr>
          <w:rFonts w:ascii="Time s New Roman" w:hAnsi="Time s New Roman" w:cs="Times New Roman"/>
          <w:b/>
          <w:bCs/>
          <w:color w:val="000000" w:themeColor="text1"/>
          <w:sz w:val="28"/>
          <w:szCs w:val="28"/>
        </w:rPr>
      </w:pPr>
      <w:r w:rsidRPr="002106F8">
        <w:rPr>
          <w:rFonts w:ascii="Time s New Roman" w:hAnsi="Time s New Roman" w:cs="Times New Roman"/>
          <w:b/>
          <w:bCs/>
          <w:color w:val="000000" w:themeColor="text1"/>
          <w:sz w:val="28"/>
          <w:szCs w:val="28"/>
        </w:rPr>
        <w:br w:type="page"/>
      </w:r>
    </w:p>
    <w:sdt>
      <w:sdtPr>
        <w:rPr>
          <w:rFonts w:ascii="Time s New Roman" w:eastAsiaTheme="minorHAnsi" w:hAnsi="Time s New Roman" w:cs="Times New Roman"/>
          <w:b/>
          <w:bCs/>
          <w:noProof/>
          <w:color w:val="000000" w:themeColor="text1"/>
          <w:sz w:val="26"/>
          <w:szCs w:val="22"/>
          <w:lang w:val="vi-VN"/>
        </w:rPr>
        <w:id w:val="-652600448"/>
        <w:docPartObj>
          <w:docPartGallery w:val="Table of Contents"/>
          <w:docPartUnique/>
        </w:docPartObj>
      </w:sdtPr>
      <w:sdtEndPr>
        <w:rPr>
          <w:b w:val="0"/>
          <w:bCs w:val="0"/>
        </w:rPr>
      </w:sdtEndPr>
      <w:sdtContent>
        <w:p w14:paraId="5146AE65" w14:textId="77777777" w:rsidR="00CE3277" w:rsidRPr="002106F8" w:rsidRDefault="00CE3277" w:rsidP="00CE3277">
          <w:pPr>
            <w:pStyle w:val="TOCHeading"/>
            <w:jc w:val="center"/>
            <w:rPr>
              <w:rFonts w:ascii="Time s New Roman" w:hAnsi="Time s New Roman" w:cs="Times New Roman"/>
              <w:color w:val="000000" w:themeColor="text1"/>
            </w:rPr>
          </w:pPr>
          <w:r w:rsidRPr="002106F8">
            <w:rPr>
              <w:rFonts w:ascii="Time s New Roman" w:hAnsi="Time s New Roman" w:cs="Times New Roman"/>
              <w:color w:val="000000" w:themeColor="text1"/>
            </w:rPr>
            <w:t>MỤC LỤC</w:t>
          </w:r>
        </w:p>
        <w:p w14:paraId="0C844FC7" w14:textId="4D3C1DC1" w:rsidR="00CC365C" w:rsidRPr="002106F8" w:rsidRDefault="00CE3277">
          <w:pPr>
            <w:pStyle w:val="TOC1"/>
            <w:rPr>
              <w:rFonts w:ascii="Time s New Roman" w:eastAsiaTheme="minorEastAsia" w:hAnsi="Time s New Roman" w:cstheme="minorBidi"/>
              <w:color w:val="auto"/>
              <w:kern w:val="2"/>
              <w:sz w:val="22"/>
              <w:lang w:val="en-US"/>
              <w14:ligatures w14:val="standardContextual"/>
            </w:rPr>
          </w:pPr>
          <w:r w:rsidRPr="002106F8">
            <w:rPr>
              <w:rFonts w:ascii="Time s New Roman" w:hAnsi="Time s New Roman"/>
              <w:noProof w:val="0"/>
              <w:sz w:val="32"/>
              <w:szCs w:val="32"/>
            </w:rPr>
            <w:fldChar w:fldCharType="begin"/>
          </w:r>
          <w:r w:rsidRPr="002106F8">
            <w:rPr>
              <w:rFonts w:ascii="Time s New Roman" w:hAnsi="Time s New Roman"/>
              <w:sz w:val="32"/>
              <w:szCs w:val="32"/>
            </w:rPr>
            <w:instrText xml:space="preserve"> TOC \o "1-3" \h \z \u </w:instrText>
          </w:r>
          <w:r w:rsidRPr="002106F8">
            <w:rPr>
              <w:rFonts w:ascii="Time s New Roman" w:hAnsi="Time s New Roman"/>
              <w:noProof w:val="0"/>
              <w:sz w:val="32"/>
              <w:szCs w:val="32"/>
            </w:rPr>
            <w:fldChar w:fldCharType="separate"/>
          </w:r>
          <w:hyperlink w:anchor="_Toc184426455" w:history="1">
            <w:r w:rsidR="00CC365C" w:rsidRPr="002106F8">
              <w:rPr>
                <w:rStyle w:val="Hyperlink"/>
                <w:rFonts w:ascii="Time s New Roman" w:hAnsi="Time s New Roman"/>
              </w:rPr>
              <w:t>LỜI CAM ĐOAN</w:t>
            </w:r>
            <w:r w:rsidR="00E46C0D">
              <w:rPr>
                <w:rStyle w:val="Hyperlink"/>
                <w:rFonts w:ascii="Time s New Roman" w:hAnsi="Time s New Roman"/>
                <w:lang w:val="en-US"/>
              </w:rPr>
              <w:t xml:space="preserve"> </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_Toc184426455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w:t>
            </w:r>
            <w:r w:rsidR="00CC365C" w:rsidRPr="002106F8">
              <w:rPr>
                <w:rFonts w:ascii="Time s New Roman" w:hAnsi="Time s New Roman"/>
                <w:webHidden/>
              </w:rPr>
              <w:fldChar w:fldCharType="end"/>
            </w:r>
          </w:hyperlink>
        </w:p>
        <w:p w14:paraId="4AF52AFB" w14:textId="2173445A" w:rsidR="00CC365C" w:rsidRPr="002106F8" w:rsidRDefault="00CC365C">
          <w:pPr>
            <w:pStyle w:val="TOC1"/>
            <w:rPr>
              <w:rFonts w:ascii="Time s New Roman" w:eastAsiaTheme="minorEastAsia" w:hAnsi="Time s New Roman" w:cstheme="minorBidi"/>
              <w:color w:val="auto"/>
              <w:kern w:val="2"/>
              <w:sz w:val="22"/>
              <w:lang w:val="en-US"/>
              <w14:ligatures w14:val="standardContextual"/>
            </w:rPr>
          </w:pPr>
          <w:hyperlink w:anchor="_Toc184426456" w:history="1">
            <w:r w:rsidRPr="002106F8">
              <w:rPr>
                <w:rStyle w:val="Hyperlink"/>
                <w:rFonts w:ascii="Time s New Roman" w:hAnsi="Time s New Roman"/>
              </w:rPr>
              <w:t>LỜI CẢM ƠN</w:t>
            </w:r>
            <w:r w:rsidR="00E46C0D">
              <w:rPr>
                <w:rStyle w:val="Hyperlink"/>
                <w:rFonts w:ascii="Time s New Roman" w:hAnsi="Time s New Roman"/>
                <w:lang w:val="en-US"/>
              </w:rPr>
              <w:t xml:space="preserve">       </w:t>
            </w:r>
            <w:r w:rsidRPr="002106F8">
              <w:rPr>
                <w:rFonts w:ascii="Time s New Roman" w:hAnsi="Time s New Roman"/>
                <w:webHidden/>
              </w:rPr>
              <w:tab/>
            </w:r>
            <w:r w:rsidR="00E46C0D">
              <w:rPr>
                <w:rFonts w:ascii="Time s New Roman" w:hAnsi="Time s New Roman"/>
                <w:webHidden/>
                <w:lang w:val="en-US"/>
              </w:rPr>
              <w:t xml:space="preserve">  </w:t>
            </w:r>
            <w:r w:rsidRPr="002106F8">
              <w:rPr>
                <w:rFonts w:ascii="Time s New Roman" w:hAnsi="Time s New Roman"/>
                <w:webHidden/>
              </w:rPr>
              <w:fldChar w:fldCharType="begin"/>
            </w:r>
            <w:r w:rsidRPr="002106F8">
              <w:rPr>
                <w:rFonts w:ascii="Time s New Roman" w:hAnsi="Time s New Roman"/>
                <w:webHidden/>
              </w:rPr>
              <w:instrText xml:space="preserve"> PAGEREF _Toc184426456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3</w:t>
            </w:r>
            <w:r w:rsidRPr="002106F8">
              <w:rPr>
                <w:rFonts w:ascii="Time s New Roman" w:hAnsi="Time s New Roman"/>
                <w:webHidden/>
              </w:rPr>
              <w:fldChar w:fldCharType="end"/>
            </w:r>
          </w:hyperlink>
        </w:p>
        <w:p w14:paraId="3A7EC709" w14:textId="0B01112E" w:rsidR="00CC365C" w:rsidRPr="002106F8" w:rsidRDefault="00CC365C">
          <w:pPr>
            <w:pStyle w:val="TOC1"/>
            <w:rPr>
              <w:rFonts w:ascii="Time s New Roman" w:eastAsiaTheme="minorEastAsia" w:hAnsi="Time s New Roman" w:cstheme="minorBidi"/>
              <w:color w:val="auto"/>
              <w:kern w:val="2"/>
              <w:sz w:val="22"/>
              <w:lang w:val="en-US"/>
              <w14:ligatures w14:val="standardContextual"/>
            </w:rPr>
          </w:pPr>
          <w:hyperlink w:anchor="_Toc184426457" w:history="1">
            <w:r w:rsidRPr="002106F8">
              <w:rPr>
                <w:rStyle w:val="Hyperlink"/>
                <w:rFonts w:ascii="Time s New Roman" w:hAnsi="Time s New Roman"/>
              </w:rPr>
              <w:t>MỤC LỤC HÌNH ẢNH SƠ ĐỒ</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_Toc184426457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7</w:t>
            </w:r>
            <w:r w:rsidRPr="002106F8">
              <w:rPr>
                <w:rFonts w:ascii="Time s New Roman" w:hAnsi="Time s New Roman"/>
                <w:webHidden/>
              </w:rPr>
              <w:fldChar w:fldCharType="end"/>
            </w:r>
          </w:hyperlink>
        </w:p>
        <w:p w14:paraId="2CA674AB" w14:textId="775086A8" w:rsidR="00CC365C" w:rsidRPr="002106F8" w:rsidRDefault="00CC365C">
          <w:pPr>
            <w:pStyle w:val="TOC1"/>
            <w:rPr>
              <w:rFonts w:ascii="Time s New Roman" w:eastAsiaTheme="minorEastAsia" w:hAnsi="Time s New Roman" w:cstheme="minorBidi"/>
              <w:color w:val="auto"/>
              <w:kern w:val="2"/>
              <w:sz w:val="22"/>
              <w:lang w:val="en-US"/>
              <w14:ligatures w14:val="standardContextual"/>
            </w:rPr>
          </w:pPr>
          <w:hyperlink w:anchor="_Toc184426458" w:history="1">
            <w:r w:rsidRPr="002106F8">
              <w:rPr>
                <w:rStyle w:val="Hyperlink"/>
                <w:rFonts w:ascii="Time s New Roman" w:hAnsi="Time s New Roman"/>
              </w:rPr>
              <w:t>Chương 1. MỞ ĐẦU</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_Toc184426458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8</w:t>
            </w:r>
            <w:r w:rsidRPr="002106F8">
              <w:rPr>
                <w:rFonts w:ascii="Time s New Roman" w:hAnsi="Time s New Roman"/>
                <w:webHidden/>
              </w:rPr>
              <w:fldChar w:fldCharType="end"/>
            </w:r>
          </w:hyperlink>
        </w:p>
        <w:p w14:paraId="08D69A24" w14:textId="3CBB2AB3"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459" w:history="1">
            <w:r w:rsidRPr="002106F8">
              <w:rPr>
                <w:rStyle w:val="Hyperlink"/>
                <w:rFonts w:ascii="Time s New Roman" w:hAnsi="Time s New Roman"/>
              </w:rPr>
              <w:t>1.</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Mục tiêu</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_Toc184426459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8</w:t>
            </w:r>
            <w:r w:rsidRPr="002106F8">
              <w:rPr>
                <w:rFonts w:ascii="Time s New Roman" w:hAnsi="Time s New Roman"/>
                <w:webHidden/>
              </w:rPr>
              <w:fldChar w:fldCharType="end"/>
            </w:r>
          </w:hyperlink>
        </w:p>
        <w:p w14:paraId="2BE41EA3" w14:textId="109F5A9B"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460" w:history="1">
            <w:r w:rsidRPr="002106F8">
              <w:rPr>
                <w:rStyle w:val="Hyperlink"/>
                <w:rFonts w:ascii="Time s New Roman" w:hAnsi="Time s New Roman"/>
              </w:rPr>
              <w:t>2.</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Phạm vi đề tài</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_Toc184426460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8</w:t>
            </w:r>
            <w:r w:rsidRPr="002106F8">
              <w:rPr>
                <w:rFonts w:ascii="Time s New Roman" w:hAnsi="Time s New Roman"/>
                <w:webHidden/>
              </w:rPr>
              <w:fldChar w:fldCharType="end"/>
            </w:r>
          </w:hyperlink>
        </w:p>
        <w:p w14:paraId="69781899" w14:textId="26882196"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461" w:history="1">
            <w:r w:rsidRPr="002106F8">
              <w:rPr>
                <w:rStyle w:val="Hyperlink"/>
                <w:rFonts w:ascii="Time s New Roman" w:hAnsi="Time s New Roman"/>
              </w:rPr>
              <w:t>3.</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Lợi ích</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_Toc184426461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8</w:t>
            </w:r>
            <w:r w:rsidRPr="002106F8">
              <w:rPr>
                <w:rFonts w:ascii="Time s New Roman" w:hAnsi="Time s New Roman"/>
                <w:webHidden/>
              </w:rPr>
              <w:fldChar w:fldCharType="end"/>
            </w:r>
          </w:hyperlink>
        </w:p>
        <w:p w14:paraId="3F548710" w14:textId="155B3EEB" w:rsidR="00CC365C" w:rsidRPr="002106F8" w:rsidRDefault="00CC365C">
          <w:pPr>
            <w:pStyle w:val="TOC1"/>
            <w:rPr>
              <w:rFonts w:ascii="Time s New Roman" w:eastAsiaTheme="minorEastAsia" w:hAnsi="Time s New Roman" w:cstheme="minorBidi"/>
              <w:color w:val="auto"/>
              <w:kern w:val="2"/>
              <w:sz w:val="22"/>
              <w:lang w:val="en-US"/>
              <w14:ligatures w14:val="standardContextual"/>
            </w:rPr>
          </w:pPr>
          <w:hyperlink w:anchor="_Toc184426462" w:history="1">
            <w:r w:rsidRPr="002106F8">
              <w:rPr>
                <w:rStyle w:val="Hyperlink"/>
                <w:rFonts w:ascii="Time s New Roman" w:hAnsi="Time s New Roman"/>
              </w:rPr>
              <w:t>CHƯƠNG 2.</w:t>
            </w:r>
            <w:r w:rsidRPr="002106F8">
              <w:rPr>
                <w:rFonts w:ascii="Time s New Roman" w:eastAsiaTheme="minorEastAsia" w:hAnsi="Time s New Roman" w:cstheme="minorBidi"/>
                <w:color w:val="auto"/>
                <w:kern w:val="2"/>
                <w:sz w:val="22"/>
                <w:lang w:val="en-US"/>
                <w14:ligatures w14:val="standardContextual"/>
              </w:rPr>
              <w:tab/>
            </w:r>
            <w:r w:rsidRPr="002106F8">
              <w:rPr>
                <w:rStyle w:val="Hyperlink"/>
                <w:rFonts w:ascii="Time s New Roman" w:hAnsi="Time s New Roman"/>
              </w:rPr>
              <w:t>PHÂN TÍCH VÀ THIẾT KẾ HỆ THỐNG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_Toc184426462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10</w:t>
            </w:r>
            <w:r w:rsidRPr="002106F8">
              <w:rPr>
                <w:rFonts w:ascii="Time s New Roman" w:hAnsi="Time s New Roman"/>
                <w:webHidden/>
              </w:rPr>
              <w:fldChar w:fldCharType="end"/>
            </w:r>
          </w:hyperlink>
        </w:p>
        <w:p w14:paraId="28CE56B7" w14:textId="7A7914FC"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463" w:history="1">
            <w:r w:rsidRPr="002106F8">
              <w:rPr>
                <w:rStyle w:val="Hyperlink"/>
                <w:rFonts w:ascii="Time s New Roman" w:hAnsi="Time s New Roman"/>
              </w:rPr>
              <w:t>1.</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Phân tích yêu cầu:</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_Toc184426463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10</w:t>
            </w:r>
            <w:r w:rsidRPr="002106F8">
              <w:rPr>
                <w:rFonts w:ascii="Time s New Roman" w:hAnsi="Time s New Roman"/>
                <w:webHidden/>
              </w:rPr>
              <w:fldChar w:fldCharType="end"/>
            </w:r>
          </w:hyperlink>
        </w:p>
        <w:p w14:paraId="0EE18586" w14:textId="7E7DE133"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464" w:history="1">
            <w:r w:rsidRPr="002106F8">
              <w:rPr>
                <w:rStyle w:val="Hyperlink"/>
                <w:rFonts w:ascii="Time s New Roman" w:hAnsi="Time s New Roman"/>
              </w:rPr>
              <w:t>Mục tiêu hệ thống: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_Toc184426464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10</w:t>
            </w:r>
            <w:r w:rsidRPr="002106F8">
              <w:rPr>
                <w:rFonts w:ascii="Time s New Roman" w:hAnsi="Time s New Roman"/>
                <w:webHidden/>
              </w:rPr>
              <w:fldChar w:fldCharType="end"/>
            </w:r>
          </w:hyperlink>
        </w:p>
        <w:p w14:paraId="7CCC0D63" w14:textId="217FEE45"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465" w:history="1">
            <w:r w:rsidRPr="002106F8">
              <w:rPr>
                <w:rStyle w:val="Hyperlink"/>
                <w:rFonts w:ascii="Time s New Roman" w:hAnsi="Time s New Roman"/>
              </w:rPr>
              <w:t>Các yêu cầu chức năng chính:</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_Toc184426465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10</w:t>
            </w:r>
            <w:r w:rsidRPr="002106F8">
              <w:rPr>
                <w:rFonts w:ascii="Time s New Roman" w:hAnsi="Time s New Roman"/>
                <w:webHidden/>
              </w:rPr>
              <w:fldChar w:fldCharType="end"/>
            </w:r>
          </w:hyperlink>
        </w:p>
        <w:p w14:paraId="3B2A9982" w14:textId="344E9630"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466" w:history="1">
            <w:r w:rsidRPr="002106F8">
              <w:rPr>
                <w:rStyle w:val="Hyperlink"/>
                <w:rFonts w:ascii="Time s New Roman" w:hAnsi="Time s New Roman"/>
              </w:rPr>
              <w:t>2.</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Thiết kế hệ thống: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_Toc184426466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11</w:t>
            </w:r>
            <w:r w:rsidRPr="002106F8">
              <w:rPr>
                <w:rFonts w:ascii="Time s New Roman" w:hAnsi="Time s New Roman"/>
                <w:webHidden/>
              </w:rPr>
              <w:fldChar w:fldCharType="end"/>
            </w:r>
          </w:hyperlink>
        </w:p>
        <w:p w14:paraId="6669DBFA" w14:textId="6C39918A" w:rsidR="00CC365C" w:rsidRPr="002106F8" w:rsidRDefault="00CC365C" w:rsidP="008D2D7A">
          <w:pPr>
            <w:pStyle w:val="TOC3"/>
            <w:rPr>
              <w:rFonts w:ascii="Time s New Roman" w:eastAsiaTheme="minorEastAsia" w:hAnsi="Time s New Roman" w:cstheme="minorBidi"/>
              <w:kern w:val="2"/>
              <w:sz w:val="22"/>
              <w:lang w:val="vi-VN"/>
              <w14:ligatures w14:val="standardContextual"/>
            </w:rPr>
          </w:pPr>
          <w:hyperlink w:anchor="_Toc184426467" w:history="1">
            <w:r w:rsidRPr="002106F8">
              <w:rPr>
                <w:rStyle w:val="Hyperlink"/>
                <w:rFonts w:ascii="Time s New Roman" w:hAnsi="Time s New Roman"/>
              </w:rPr>
              <w:t>2.1. Xây dựng Cơ Sở Dữ Liệu:</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_Toc184426467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11</w:t>
            </w:r>
            <w:r w:rsidRPr="002106F8">
              <w:rPr>
                <w:rFonts w:ascii="Time s New Roman" w:hAnsi="Time s New Roman"/>
                <w:webHidden/>
              </w:rPr>
              <w:fldChar w:fldCharType="end"/>
            </w:r>
          </w:hyperlink>
        </w:p>
        <w:p w14:paraId="0628E907" w14:textId="1BFA0021"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480" w:history="1">
            <w:r w:rsidRPr="002106F8">
              <w:rPr>
                <w:rStyle w:val="Hyperlink"/>
                <w:rFonts w:ascii="Time s New Roman" w:hAnsi="Time s New Roman"/>
              </w:rPr>
              <w:t>2</w:t>
            </w:r>
            <w:r w:rsidRPr="002106F8">
              <w:rPr>
                <w:rStyle w:val="Hyperlink"/>
                <w:rFonts w:ascii="Time s New Roman" w:hAnsi="Time s New Roman"/>
                <w:lang w:val="vi-VN"/>
              </w:rPr>
              <w:t xml:space="preserve">.2. </w:t>
            </w:r>
            <w:r w:rsidRPr="002106F8">
              <w:rPr>
                <w:rStyle w:val="Hyperlink"/>
                <w:rFonts w:ascii="Time s New Roman" w:hAnsi="Time s New Roman"/>
              </w:rPr>
              <w:t>Lược đồ diagram:</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_Toc184426480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18</w:t>
            </w:r>
            <w:r w:rsidRPr="002106F8">
              <w:rPr>
                <w:rFonts w:ascii="Time s New Roman" w:hAnsi="Time s New Roman"/>
                <w:webHidden/>
              </w:rPr>
              <w:fldChar w:fldCharType="end"/>
            </w:r>
          </w:hyperlink>
        </w:p>
        <w:p w14:paraId="6A8077E6" w14:textId="1C20EBEF"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481" w:history="1">
            <w:r w:rsidRPr="002106F8">
              <w:rPr>
                <w:rStyle w:val="Hyperlink"/>
                <w:rFonts w:ascii="Time s New Roman" w:hAnsi="Time s New Roman"/>
              </w:rPr>
              <w:t>2</w:t>
            </w:r>
            <w:r w:rsidRPr="002106F8">
              <w:rPr>
                <w:rStyle w:val="Hyperlink"/>
                <w:rFonts w:ascii="Time s New Roman" w:hAnsi="Time s New Roman"/>
                <w:lang w:val="vi-VN"/>
              </w:rPr>
              <w:t xml:space="preserve">.3. </w:t>
            </w:r>
            <w:r w:rsidRPr="002106F8">
              <w:rPr>
                <w:rStyle w:val="Hyperlink"/>
                <w:rFonts w:ascii="Time s New Roman" w:hAnsi="Time s New Roman"/>
              </w:rPr>
              <w:t>Các stored procedures:</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_Toc184426481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18</w:t>
            </w:r>
            <w:r w:rsidRPr="002106F8">
              <w:rPr>
                <w:rFonts w:ascii="Time s New Roman" w:hAnsi="Time s New Roman"/>
                <w:webHidden/>
              </w:rPr>
              <w:fldChar w:fldCharType="end"/>
            </w:r>
          </w:hyperlink>
        </w:p>
        <w:p w14:paraId="5D84A1E6" w14:textId="6A53F3DD"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482" w:history="1">
            <w:r w:rsidRPr="002106F8">
              <w:rPr>
                <w:rStyle w:val="Hyperlink"/>
                <w:rFonts w:ascii="Time s New Roman" w:hAnsi="Time s New Roman"/>
              </w:rPr>
              <w:t>2</w:t>
            </w:r>
            <w:r w:rsidRPr="002106F8">
              <w:rPr>
                <w:rStyle w:val="Hyperlink"/>
                <w:rFonts w:ascii="Time s New Roman" w:hAnsi="Time s New Roman"/>
                <w:lang w:val="vi-VN"/>
              </w:rPr>
              <w:t xml:space="preserve">.4. </w:t>
            </w:r>
            <w:r w:rsidRPr="002106F8">
              <w:rPr>
                <w:rStyle w:val="Hyperlink"/>
                <w:rFonts w:ascii="Time s New Roman" w:hAnsi="Time s New Roman"/>
              </w:rPr>
              <w:t>Triggers:</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_Toc184426482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18</w:t>
            </w:r>
            <w:r w:rsidRPr="002106F8">
              <w:rPr>
                <w:rFonts w:ascii="Time s New Roman" w:hAnsi="Time s New Roman"/>
                <w:webHidden/>
              </w:rPr>
              <w:fldChar w:fldCharType="end"/>
            </w:r>
          </w:hyperlink>
        </w:p>
        <w:p w14:paraId="4443CB3F" w14:textId="1352645E"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483" w:history="1">
            <w:r w:rsidRPr="002106F8">
              <w:rPr>
                <w:rStyle w:val="Hyperlink"/>
                <w:rFonts w:ascii="Time s New Roman" w:hAnsi="Time s New Roman"/>
              </w:rPr>
              <w:t>2</w:t>
            </w:r>
            <w:r w:rsidRPr="002106F8">
              <w:rPr>
                <w:rStyle w:val="Hyperlink"/>
                <w:rFonts w:ascii="Time s New Roman" w:hAnsi="Time s New Roman"/>
                <w:lang w:val="vi-VN"/>
              </w:rPr>
              <w:t xml:space="preserve">.5. </w:t>
            </w:r>
            <w:r w:rsidRPr="002106F8">
              <w:rPr>
                <w:rStyle w:val="Hyperlink"/>
                <w:rFonts w:ascii="Time s New Roman" w:hAnsi="Time s New Roman"/>
              </w:rPr>
              <w:t>Views:</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_Toc184426483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19</w:t>
            </w:r>
            <w:r w:rsidRPr="002106F8">
              <w:rPr>
                <w:rFonts w:ascii="Time s New Roman" w:hAnsi="Time s New Roman"/>
                <w:webHidden/>
              </w:rPr>
              <w:fldChar w:fldCharType="end"/>
            </w:r>
          </w:hyperlink>
        </w:p>
        <w:p w14:paraId="77D90FCB" w14:textId="07FE2307"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484" w:history="1">
            <w:r w:rsidRPr="002106F8">
              <w:rPr>
                <w:rStyle w:val="Hyperlink"/>
                <w:rFonts w:ascii="Time s New Roman" w:hAnsi="Time s New Roman"/>
              </w:rPr>
              <w:t>3.</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Xây Dựng Ứng Dụng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_Toc184426484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19</w:t>
            </w:r>
            <w:r w:rsidRPr="002106F8">
              <w:rPr>
                <w:rFonts w:ascii="Time s New Roman" w:hAnsi="Time s New Roman"/>
                <w:webHidden/>
              </w:rPr>
              <w:fldChar w:fldCharType="end"/>
            </w:r>
          </w:hyperlink>
        </w:p>
        <w:p w14:paraId="487D2AC0" w14:textId="7BCD596B" w:rsidR="00CC365C" w:rsidRPr="002106F8" w:rsidRDefault="00CC365C">
          <w:pPr>
            <w:pStyle w:val="TOC1"/>
            <w:rPr>
              <w:rFonts w:ascii="Time s New Roman" w:eastAsiaTheme="minorEastAsia" w:hAnsi="Time s New Roman" w:cstheme="minorBidi"/>
              <w:color w:val="auto"/>
              <w:kern w:val="2"/>
              <w:sz w:val="22"/>
              <w:lang w:val="en-US"/>
              <w14:ligatures w14:val="standardContextual"/>
            </w:rPr>
          </w:pPr>
          <w:hyperlink w:anchor="_Toc184426498" w:history="1">
            <w:r w:rsidRPr="002106F8">
              <w:rPr>
                <w:rStyle w:val="Hyperlink"/>
                <w:rFonts w:ascii="Time s New Roman" w:hAnsi="Time s New Roman"/>
              </w:rPr>
              <w:t>CHƯƠNG 3.</w:t>
            </w:r>
            <w:r w:rsidRPr="002106F8">
              <w:rPr>
                <w:rFonts w:ascii="Time s New Roman" w:eastAsiaTheme="minorEastAsia" w:hAnsi="Time s New Roman" w:cstheme="minorBidi"/>
                <w:color w:val="auto"/>
                <w:kern w:val="2"/>
                <w:sz w:val="22"/>
                <w:lang w:val="en-US"/>
                <w14:ligatures w14:val="standardContextual"/>
              </w:rPr>
              <w:tab/>
            </w:r>
            <w:r w:rsidRPr="002106F8">
              <w:rPr>
                <w:rStyle w:val="Hyperlink"/>
                <w:rFonts w:ascii="Time s New Roman" w:hAnsi="Time s New Roman"/>
              </w:rPr>
              <w:t>KẾT LUẬN VÀ ĐỊNH HƯỚNG PHÁT TRIỂN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_Toc184426498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26</w:t>
            </w:r>
            <w:r w:rsidRPr="002106F8">
              <w:rPr>
                <w:rFonts w:ascii="Time s New Roman" w:hAnsi="Time s New Roman"/>
                <w:webHidden/>
              </w:rPr>
              <w:fldChar w:fldCharType="end"/>
            </w:r>
          </w:hyperlink>
        </w:p>
        <w:p w14:paraId="04DDDF0C" w14:textId="7855227E"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499" w:history="1">
            <w:r w:rsidRPr="002106F8">
              <w:rPr>
                <w:rStyle w:val="Hyperlink"/>
                <w:rFonts w:ascii="Time s New Roman" w:hAnsi="Time s New Roman"/>
              </w:rPr>
              <w:t>1.</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Kết luận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_Toc184426499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26</w:t>
            </w:r>
            <w:r w:rsidRPr="002106F8">
              <w:rPr>
                <w:rFonts w:ascii="Time s New Roman" w:hAnsi="Time s New Roman"/>
                <w:webHidden/>
              </w:rPr>
              <w:fldChar w:fldCharType="end"/>
            </w:r>
          </w:hyperlink>
        </w:p>
        <w:p w14:paraId="4EC273EC" w14:textId="641617E1"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500" w:history="1">
            <w:r w:rsidRPr="002106F8">
              <w:rPr>
                <w:rStyle w:val="Hyperlink"/>
                <w:rFonts w:ascii="Time s New Roman" w:hAnsi="Time s New Roman"/>
              </w:rPr>
              <w:t>1.1. Xây dựng Cơ Sở Dữ Liệu</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_Toc184426500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26</w:t>
            </w:r>
            <w:r w:rsidRPr="002106F8">
              <w:rPr>
                <w:rFonts w:ascii="Time s New Roman" w:hAnsi="Time s New Roman"/>
                <w:webHidden/>
              </w:rPr>
              <w:fldChar w:fldCharType="end"/>
            </w:r>
          </w:hyperlink>
        </w:p>
        <w:p w14:paraId="14E61727" w14:textId="73B2A6BE"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501" w:history="1">
            <w:r w:rsidRPr="002106F8">
              <w:rPr>
                <w:rStyle w:val="Hyperlink"/>
                <w:rFonts w:ascii="Time s New Roman" w:hAnsi="Time s New Roman"/>
              </w:rPr>
              <w:t>1.2. Cài Đặt Các Yêu Cầu Hệ Thống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_Toc184426501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26</w:t>
            </w:r>
            <w:r w:rsidRPr="002106F8">
              <w:rPr>
                <w:rFonts w:ascii="Time s New Roman" w:hAnsi="Time s New Roman"/>
                <w:webHidden/>
              </w:rPr>
              <w:fldChar w:fldCharType="end"/>
            </w:r>
          </w:hyperlink>
        </w:p>
        <w:p w14:paraId="5A12F4A7" w14:textId="35C99B02"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502" w:history="1">
            <w:r w:rsidRPr="002106F8">
              <w:rPr>
                <w:rStyle w:val="Hyperlink"/>
                <w:rFonts w:ascii="Time s New Roman" w:hAnsi="Time s New Roman"/>
              </w:rPr>
              <w:t>1.3. Quản Trị Người Dùng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_Toc184426502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26</w:t>
            </w:r>
            <w:r w:rsidRPr="002106F8">
              <w:rPr>
                <w:rFonts w:ascii="Time s New Roman" w:hAnsi="Time s New Roman"/>
                <w:webHidden/>
              </w:rPr>
              <w:fldChar w:fldCharType="end"/>
            </w:r>
          </w:hyperlink>
        </w:p>
        <w:p w14:paraId="2440A16E" w14:textId="1B01E4F2"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503" w:history="1">
            <w:r w:rsidRPr="002106F8">
              <w:rPr>
                <w:rStyle w:val="Hyperlink"/>
                <w:rFonts w:ascii="Time s New Roman" w:hAnsi="Time s New Roman"/>
              </w:rPr>
              <w:t>1.4. Ứng Dụng WebApp (MVC)</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_Toc184426503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26</w:t>
            </w:r>
            <w:r w:rsidRPr="002106F8">
              <w:rPr>
                <w:rFonts w:ascii="Time s New Roman" w:hAnsi="Time s New Roman"/>
                <w:webHidden/>
              </w:rPr>
              <w:fldChar w:fldCharType="end"/>
            </w:r>
          </w:hyperlink>
        </w:p>
        <w:p w14:paraId="5E7DCEFA" w14:textId="76682C9C"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504" w:history="1">
            <w:r w:rsidRPr="002106F8">
              <w:rPr>
                <w:rStyle w:val="Hyperlink"/>
                <w:rFonts w:ascii="Time s New Roman" w:hAnsi="Time s New Roman"/>
              </w:rPr>
              <w:t>2.</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Định Hướng Phát Triển Hệ Thống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_Toc184426504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27</w:t>
            </w:r>
            <w:r w:rsidRPr="002106F8">
              <w:rPr>
                <w:rFonts w:ascii="Time s New Roman" w:hAnsi="Time s New Roman"/>
                <w:webHidden/>
              </w:rPr>
              <w:fldChar w:fldCharType="end"/>
            </w:r>
          </w:hyperlink>
        </w:p>
        <w:p w14:paraId="1B7A3ABE" w14:textId="1000452A"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505" w:history="1">
            <w:r w:rsidRPr="002106F8">
              <w:rPr>
                <w:rStyle w:val="Hyperlink"/>
                <w:rFonts w:ascii="Time s New Roman" w:hAnsi="Time s New Roman"/>
              </w:rPr>
              <w:t>2.1. Tính Năng Nâng Cao</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_Toc184426505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27</w:t>
            </w:r>
            <w:r w:rsidRPr="002106F8">
              <w:rPr>
                <w:rFonts w:ascii="Time s New Roman" w:hAnsi="Time s New Roman"/>
                <w:webHidden/>
              </w:rPr>
              <w:fldChar w:fldCharType="end"/>
            </w:r>
          </w:hyperlink>
        </w:p>
        <w:p w14:paraId="3B2C5068" w14:textId="02F8794E"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506" w:history="1">
            <w:r w:rsidRPr="002106F8">
              <w:rPr>
                <w:rStyle w:val="Hyperlink"/>
                <w:rFonts w:ascii="Time s New Roman" w:hAnsi="Time s New Roman"/>
              </w:rPr>
              <w:t>2.2. Tối Ưu Hóa Hệ Thống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_Toc184426506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27</w:t>
            </w:r>
            <w:r w:rsidRPr="002106F8">
              <w:rPr>
                <w:rFonts w:ascii="Time s New Roman" w:hAnsi="Time s New Roman"/>
                <w:webHidden/>
              </w:rPr>
              <w:fldChar w:fldCharType="end"/>
            </w:r>
          </w:hyperlink>
        </w:p>
        <w:p w14:paraId="2E158744" w14:textId="210E9F41" w:rsidR="00CC365C" w:rsidRPr="002106F8" w:rsidRDefault="00CC365C">
          <w:pPr>
            <w:pStyle w:val="TOC3"/>
            <w:rPr>
              <w:rFonts w:ascii="Time s New Roman" w:eastAsiaTheme="minorEastAsia" w:hAnsi="Time s New Roman" w:cstheme="minorBidi"/>
              <w:kern w:val="2"/>
              <w:sz w:val="22"/>
              <w14:ligatures w14:val="standardContextual"/>
            </w:rPr>
          </w:pPr>
          <w:hyperlink w:anchor="_Toc184426507" w:history="1">
            <w:r w:rsidRPr="002106F8">
              <w:rPr>
                <w:rStyle w:val="Hyperlink"/>
                <w:rFonts w:ascii="Time s New Roman" w:hAnsi="Time s New Roman"/>
              </w:rPr>
              <w:t>2.3. Mở Rộng Tính Năng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_Toc184426507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27</w:t>
            </w:r>
            <w:r w:rsidRPr="002106F8">
              <w:rPr>
                <w:rFonts w:ascii="Time s New Roman" w:hAnsi="Time s New Roman"/>
                <w:webHidden/>
              </w:rPr>
              <w:fldChar w:fldCharType="end"/>
            </w:r>
          </w:hyperlink>
        </w:p>
        <w:p w14:paraId="0AF2FB3F" w14:textId="29BB326E" w:rsidR="00CC365C" w:rsidRPr="002106F8" w:rsidRDefault="00CC365C">
          <w:pPr>
            <w:pStyle w:val="TOC2"/>
            <w:rPr>
              <w:rFonts w:ascii="Time s New Roman" w:eastAsiaTheme="minorEastAsia" w:hAnsi="Time s New Roman" w:cstheme="minorBidi"/>
              <w:bCs w:val="0"/>
              <w:kern w:val="2"/>
              <w:sz w:val="22"/>
              <w14:ligatures w14:val="standardContextual"/>
            </w:rPr>
          </w:pPr>
          <w:hyperlink w:anchor="_Toc184426508" w:history="1">
            <w:r w:rsidRPr="002106F8">
              <w:rPr>
                <w:rStyle w:val="Hyperlink"/>
                <w:rFonts w:ascii="Time s New Roman" w:hAnsi="Time s New Roman"/>
              </w:rPr>
              <w:t>3.</w:t>
            </w:r>
            <w:r w:rsidRPr="002106F8">
              <w:rPr>
                <w:rFonts w:ascii="Time s New Roman" w:eastAsiaTheme="minorEastAsia" w:hAnsi="Time s New Roman" w:cstheme="minorBidi"/>
                <w:bCs w:val="0"/>
                <w:kern w:val="2"/>
                <w:sz w:val="22"/>
                <w14:ligatures w14:val="standardContextual"/>
              </w:rPr>
              <w:tab/>
            </w:r>
            <w:r w:rsidRPr="002106F8">
              <w:rPr>
                <w:rStyle w:val="Hyperlink"/>
                <w:rFonts w:ascii="Time s New Roman" w:hAnsi="Time s New Roman"/>
              </w:rPr>
              <w:t>Kết luận Chung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_Toc184426508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28</w:t>
            </w:r>
            <w:r w:rsidRPr="002106F8">
              <w:rPr>
                <w:rFonts w:ascii="Time s New Roman" w:hAnsi="Time s New Roman"/>
                <w:webHidden/>
              </w:rPr>
              <w:fldChar w:fldCharType="end"/>
            </w:r>
          </w:hyperlink>
        </w:p>
        <w:p w14:paraId="269D5490" w14:textId="159D89EA" w:rsidR="00CC365C" w:rsidRPr="002106F8" w:rsidRDefault="00CC365C">
          <w:pPr>
            <w:pStyle w:val="TOC1"/>
            <w:rPr>
              <w:rFonts w:ascii="Time s New Roman" w:eastAsiaTheme="minorEastAsia" w:hAnsi="Time s New Roman" w:cstheme="minorBidi"/>
              <w:color w:val="auto"/>
              <w:kern w:val="2"/>
              <w:sz w:val="22"/>
              <w:lang w:val="en-US"/>
              <w14:ligatures w14:val="standardContextual"/>
            </w:rPr>
          </w:pPr>
          <w:hyperlink w:anchor="_Toc184426509" w:history="1">
            <w:r w:rsidRPr="002106F8">
              <w:rPr>
                <w:rStyle w:val="Hyperlink"/>
                <w:rFonts w:ascii="Time s New Roman" w:hAnsi="Time s New Roman"/>
                <w:bCs/>
              </w:rPr>
              <w:t>TÀI LIỆU THAM KHẢO</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_Toc184426509 \h </w:instrText>
            </w:r>
            <w:r w:rsidRPr="002106F8">
              <w:rPr>
                <w:rFonts w:ascii="Time s New Roman" w:hAnsi="Time s New Roman"/>
                <w:webHidden/>
              </w:rPr>
            </w:r>
            <w:r w:rsidRPr="002106F8">
              <w:rPr>
                <w:rFonts w:ascii="Time s New Roman" w:hAnsi="Time s New Roman"/>
                <w:webHidden/>
              </w:rPr>
              <w:fldChar w:fldCharType="separate"/>
            </w:r>
            <w:r w:rsidR="008D2D7A" w:rsidRPr="002106F8">
              <w:rPr>
                <w:rFonts w:ascii="Time s New Roman" w:hAnsi="Time s New Roman"/>
                <w:webHidden/>
              </w:rPr>
              <w:t>29</w:t>
            </w:r>
            <w:r w:rsidRPr="002106F8">
              <w:rPr>
                <w:rFonts w:ascii="Time s New Roman" w:hAnsi="Time s New Roman"/>
                <w:webHidden/>
              </w:rPr>
              <w:fldChar w:fldCharType="end"/>
            </w:r>
          </w:hyperlink>
        </w:p>
        <w:p w14:paraId="5BBAC8F7" w14:textId="7CC1E662" w:rsidR="00CE3277" w:rsidRPr="002106F8" w:rsidRDefault="00CE3277" w:rsidP="000776B9">
          <w:pPr>
            <w:pStyle w:val="TOC1"/>
            <w:rPr>
              <w:rFonts w:ascii="Time s New Roman" w:eastAsiaTheme="minorEastAsia" w:hAnsi="Time s New Roman"/>
              <w:color w:val="auto"/>
              <w:kern w:val="2"/>
              <w:sz w:val="22"/>
              <w14:ligatures w14:val="standardContextual"/>
            </w:rPr>
          </w:pPr>
          <w:r w:rsidRPr="002106F8">
            <w:rPr>
              <w:rFonts w:ascii="Time s New Roman" w:hAnsi="Time s New Roman"/>
              <w:szCs w:val="32"/>
            </w:rPr>
            <w:fldChar w:fldCharType="end"/>
          </w:r>
        </w:p>
      </w:sdtContent>
    </w:sdt>
    <w:p w14:paraId="27BC8173" w14:textId="77777777" w:rsidR="00CE3277" w:rsidRPr="002106F8" w:rsidRDefault="00CE3277" w:rsidP="00CE3277">
      <w:pPr>
        <w:rPr>
          <w:rFonts w:ascii="Time s New Roman" w:hAnsi="Time s New Roman" w:cs="Times New Roman"/>
          <w:b/>
          <w:bCs/>
          <w:color w:val="000000" w:themeColor="text1"/>
          <w:sz w:val="28"/>
          <w:szCs w:val="28"/>
        </w:rPr>
      </w:pPr>
    </w:p>
    <w:p w14:paraId="6833DB15" w14:textId="77777777" w:rsidR="00CC365C" w:rsidRPr="002106F8" w:rsidRDefault="00CC365C">
      <w:pPr>
        <w:spacing w:line="259" w:lineRule="auto"/>
        <w:jc w:val="left"/>
        <w:rPr>
          <w:rFonts w:ascii="Time s New Roman" w:hAnsi="Time s New Roman" w:cs="Times New Roman"/>
        </w:rPr>
      </w:pPr>
      <w:r w:rsidRPr="002106F8">
        <w:rPr>
          <w:rFonts w:ascii="Time s New Roman" w:hAnsi="Time s New Roman" w:cs="Times New Roman"/>
        </w:rPr>
        <w:br w:type="page"/>
      </w:r>
    </w:p>
    <w:p w14:paraId="08437686" w14:textId="594FDF3C" w:rsidR="00CE3277" w:rsidRPr="002106F8" w:rsidRDefault="00CE3277" w:rsidP="008D2D7A">
      <w:pPr>
        <w:pStyle w:val="Heading1"/>
        <w:numPr>
          <w:ilvl w:val="0"/>
          <w:numId w:val="0"/>
        </w:numPr>
        <w:ind w:left="1701" w:hanging="1701"/>
        <w:jc w:val="center"/>
        <w:rPr>
          <w:rFonts w:ascii="Time s New Roman" w:hAnsi="Time s New Roman" w:cs="Times New Roman"/>
        </w:rPr>
      </w:pPr>
      <w:r w:rsidRPr="002106F8">
        <w:rPr>
          <w:rFonts w:ascii="Time s New Roman" w:hAnsi="Time s New Roman" w:cs="Times New Roman"/>
        </w:rPr>
        <w:lastRenderedPageBreak/>
        <w:t>MỤC LỤC BẢNG VÀ BIỂU ĐỒ</w:t>
      </w:r>
    </w:p>
    <w:p w14:paraId="2E15B858"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68" w:history="1">
        <w:r w:rsidRPr="002106F8">
          <w:rPr>
            <w:rStyle w:val="Hyperlink"/>
            <w:rFonts w:ascii="Time s New Roman" w:hAnsi="Time s New Roman"/>
            <w:iCs/>
            <w:color w:val="auto"/>
            <w:u w:val="none"/>
          </w:rPr>
          <w:t>Bảng 2.1  : Bảng dãy phòng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_Toc184426468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12</w:t>
        </w:r>
        <w:r w:rsidRPr="002106F8">
          <w:rPr>
            <w:rFonts w:ascii="Time s New Roman" w:hAnsi="Time s New Roman"/>
            <w:webHidden/>
          </w:rPr>
          <w:fldChar w:fldCharType="end"/>
        </w:r>
      </w:hyperlink>
    </w:p>
    <w:p w14:paraId="124DCAF5"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69" w:history="1">
        <w:r w:rsidRPr="002106F8">
          <w:rPr>
            <w:rStyle w:val="Hyperlink"/>
            <w:rFonts w:ascii="Time s New Roman" w:hAnsi="Time s New Roman"/>
            <w:iCs/>
            <w:color w:val="auto"/>
            <w:u w:val="none"/>
          </w:rPr>
          <w:t>Bảng 2.2  : Bảng  phòng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_Toc184426469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12</w:t>
        </w:r>
        <w:r w:rsidRPr="002106F8">
          <w:rPr>
            <w:rFonts w:ascii="Time s New Roman" w:hAnsi="Time s New Roman"/>
            <w:webHidden/>
          </w:rPr>
          <w:fldChar w:fldCharType="end"/>
        </w:r>
      </w:hyperlink>
    </w:p>
    <w:p w14:paraId="4D6FDB51"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0" w:history="1">
        <w:r w:rsidRPr="002106F8">
          <w:rPr>
            <w:rStyle w:val="Hyperlink"/>
            <w:rFonts w:ascii="Time s New Roman" w:hAnsi="Time s New Roman"/>
            <w:iCs/>
            <w:color w:val="auto"/>
            <w:u w:val="none"/>
          </w:rPr>
          <w:t>Bảng 2.3: Bảng đơn giá</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_Toc184426470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13</w:t>
        </w:r>
        <w:r w:rsidRPr="002106F8">
          <w:rPr>
            <w:rFonts w:ascii="Time s New Roman" w:hAnsi="Time s New Roman"/>
            <w:webHidden/>
          </w:rPr>
          <w:fldChar w:fldCharType="end"/>
        </w:r>
      </w:hyperlink>
    </w:p>
    <w:p w14:paraId="573D82BF"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1" w:history="1">
        <w:r w:rsidRPr="002106F8">
          <w:rPr>
            <w:rStyle w:val="Hyperlink"/>
            <w:rFonts w:ascii="Time s New Roman" w:hAnsi="Time s New Roman"/>
            <w:iCs/>
            <w:color w:val="auto"/>
            <w:u w:val="none"/>
          </w:rPr>
          <w:t>Bảng 2.4  : Bảng CONGTODIEN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_Toc184426471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13</w:t>
        </w:r>
        <w:r w:rsidRPr="002106F8">
          <w:rPr>
            <w:rFonts w:ascii="Time s New Roman" w:hAnsi="Time s New Roman"/>
            <w:webHidden/>
          </w:rPr>
          <w:fldChar w:fldCharType="end"/>
        </w:r>
      </w:hyperlink>
    </w:p>
    <w:p w14:paraId="6DCDCECC"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2" w:history="1">
        <w:r w:rsidRPr="002106F8">
          <w:rPr>
            <w:rStyle w:val="Hyperlink"/>
            <w:rFonts w:ascii="Time s New Roman" w:hAnsi="Time s New Roman"/>
            <w:iCs/>
            <w:color w:val="auto"/>
            <w:u w:val="none"/>
          </w:rPr>
          <w:t>Bảng 2.5 : Bảng Công tơ nước</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_Toc184426472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14</w:t>
        </w:r>
        <w:r w:rsidRPr="002106F8">
          <w:rPr>
            <w:rFonts w:ascii="Time s New Roman" w:hAnsi="Time s New Roman"/>
            <w:webHidden/>
          </w:rPr>
          <w:fldChar w:fldCharType="end"/>
        </w:r>
      </w:hyperlink>
    </w:p>
    <w:p w14:paraId="0B835A27"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3" w:history="1">
        <w:r w:rsidRPr="002106F8">
          <w:rPr>
            <w:rStyle w:val="Hyperlink"/>
            <w:rFonts w:ascii="Time s New Roman" w:hAnsi="Time s New Roman"/>
            <w:iCs/>
            <w:color w:val="auto"/>
            <w:u w:val="none"/>
          </w:rPr>
          <w:t>Bảng 2.6  : Bảng HOADON_DIENNUOC</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_Toc184426473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14</w:t>
        </w:r>
        <w:r w:rsidRPr="002106F8">
          <w:rPr>
            <w:rFonts w:ascii="Time s New Roman" w:hAnsi="Time s New Roman"/>
            <w:webHidden/>
          </w:rPr>
          <w:fldChar w:fldCharType="end"/>
        </w:r>
      </w:hyperlink>
    </w:p>
    <w:p w14:paraId="49264F54"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4" w:history="1">
        <w:r w:rsidRPr="002106F8">
          <w:rPr>
            <w:rStyle w:val="Hyperlink"/>
            <w:rFonts w:ascii="Time s New Roman" w:hAnsi="Time s New Roman"/>
            <w:iCs/>
            <w:color w:val="auto"/>
            <w:u w:val="none"/>
          </w:rPr>
          <w:t>Bảng 2.7  : Bảng Hóa đơn phòng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_Toc184426474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15</w:t>
        </w:r>
        <w:r w:rsidRPr="002106F8">
          <w:rPr>
            <w:rFonts w:ascii="Time s New Roman" w:hAnsi="Time s New Roman"/>
            <w:webHidden/>
          </w:rPr>
          <w:fldChar w:fldCharType="end"/>
        </w:r>
      </w:hyperlink>
    </w:p>
    <w:p w14:paraId="5DBE1617"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5" w:history="1">
        <w:r w:rsidRPr="002106F8">
          <w:rPr>
            <w:rStyle w:val="Hyperlink"/>
            <w:rFonts w:ascii="Time s New Roman" w:hAnsi="Time s New Roman"/>
            <w:iCs/>
            <w:color w:val="auto"/>
            <w:u w:val="none"/>
          </w:rPr>
          <w:t>Bảng 2.8  : Bảng hỗ trợ</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_Toc184426475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15</w:t>
        </w:r>
        <w:r w:rsidRPr="002106F8">
          <w:rPr>
            <w:rFonts w:ascii="Time s New Roman" w:hAnsi="Time s New Roman"/>
            <w:webHidden/>
          </w:rPr>
          <w:fldChar w:fldCharType="end"/>
        </w:r>
      </w:hyperlink>
    </w:p>
    <w:p w14:paraId="6062629F"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6" w:history="1">
        <w:r w:rsidRPr="002106F8">
          <w:rPr>
            <w:rStyle w:val="Hyperlink"/>
            <w:rFonts w:ascii="Time s New Roman" w:hAnsi="Time s New Roman"/>
            <w:iCs/>
            <w:color w:val="auto"/>
            <w:u w:val="none"/>
          </w:rPr>
          <w:t>Bảng 2.9  : Bảng Cán bộ</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_Toc184426476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16</w:t>
        </w:r>
        <w:r w:rsidRPr="002106F8">
          <w:rPr>
            <w:rFonts w:ascii="Time s New Roman" w:hAnsi="Time s New Roman"/>
            <w:webHidden/>
          </w:rPr>
          <w:fldChar w:fldCharType="end"/>
        </w:r>
      </w:hyperlink>
    </w:p>
    <w:p w14:paraId="396E47AD"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7" w:history="1">
        <w:r w:rsidRPr="002106F8">
          <w:rPr>
            <w:rStyle w:val="Hyperlink"/>
            <w:rFonts w:ascii="Time s New Roman" w:hAnsi="Time s New Roman"/>
            <w:iCs/>
            <w:color w:val="auto"/>
            <w:u w:val="none"/>
          </w:rPr>
          <w:t>Bảng 2.10  : Bảng Nhân viên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_Toc184426477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17</w:t>
        </w:r>
        <w:r w:rsidRPr="002106F8">
          <w:rPr>
            <w:rFonts w:ascii="Time s New Roman" w:hAnsi="Time s New Roman"/>
            <w:webHidden/>
          </w:rPr>
          <w:fldChar w:fldCharType="end"/>
        </w:r>
      </w:hyperlink>
    </w:p>
    <w:p w14:paraId="56C0907D"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8" w:history="1">
        <w:r w:rsidRPr="002106F8">
          <w:rPr>
            <w:rStyle w:val="Hyperlink"/>
            <w:rFonts w:ascii="Time s New Roman" w:hAnsi="Time s New Roman"/>
            <w:iCs/>
            <w:color w:val="auto"/>
            <w:u w:val="none"/>
          </w:rPr>
          <w:t>Bảng 2.11  : Bảng Sinh viên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_Toc184426478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18</w:t>
        </w:r>
        <w:r w:rsidRPr="002106F8">
          <w:rPr>
            <w:rFonts w:ascii="Time s New Roman" w:hAnsi="Time s New Roman"/>
            <w:webHidden/>
          </w:rPr>
          <w:fldChar w:fldCharType="end"/>
        </w:r>
      </w:hyperlink>
    </w:p>
    <w:p w14:paraId="2FB34DF6" w14:textId="3473E0AE"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79" w:history="1">
        <w:r w:rsidRPr="002106F8">
          <w:rPr>
            <w:rStyle w:val="Hyperlink"/>
            <w:rFonts w:ascii="Time s New Roman" w:hAnsi="Time s New Roman"/>
            <w:iCs/>
            <w:color w:val="auto"/>
            <w:u w:val="none"/>
          </w:rPr>
          <w:t>Bảng 2.12  : Bảng Thân nhân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_Toc184426479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19</w:t>
        </w:r>
        <w:r w:rsidRPr="002106F8">
          <w:rPr>
            <w:rFonts w:ascii="Time s New Roman" w:hAnsi="Time s New Roman"/>
            <w:webHidden/>
          </w:rPr>
          <w:fldChar w:fldCharType="end"/>
        </w:r>
      </w:hyperlink>
    </w:p>
    <w:p w14:paraId="49232894" w14:textId="70A91632" w:rsidR="00CC365C" w:rsidRPr="002106F8" w:rsidRDefault="00CC365C" w:rsidP="00CC365C">
      <w:pPr>
        <w:pStyle w:val="TOC3"/>
        <w:rPr>
          <w:rFonts w:ascii="Time s New Roman" w:eastAsiaTheme="minorEastAsia" w:hAnsi="Time s New Roman" w:cstheme="minorBidi"/>
          <w:kern w:val="2"/>
          <w:sz w:val="22"/>
          <w14:ligatures w14:val="standardContextual"/>
        </w:rPr>
      </w:pPr>
    </w:p>
    <w:p w14:paraId="2331448D" w14:textId="77777777" w:rsidR="00CE3277" w:rsidRPr="002106F8" w:rsidRDefault="00CE3277" w:rsidP="0004185F">
      <w:pPr>
        <w:pStyle w:val="Heading1"/>
        <w:numPr>
          <w:ilvl w:val="0"/>
          <w:numId w:val="0"/>
        </w:numPr>
        <w:ind w:left="1701" w:hanging="1701"/>
        <w:jc w:val="center"/>
        <w:rPr>
          <w:rFonts w:ascii="Time s New Roman" w:hAnsi="Time s New Roman" w:cs="Times New Roman"/>
          <w:lang w:val="vi-VN"/>
        </w:rPr>
      </w:pPr>
      <w:bookmarkStart w:id="7" w:name="_Toc184426457"/>
      <w:r w:rsidRPr="002106F8">
        <w:rPr>
          <w:rFonts w:ascii="Time s New Roman" w:hAnsi="Time s New Roman" w:cs="Times New Roman"/>
        </w:rPr>
        <w:lastRenderedPageBreak/>
        <w:t>MỤC LỤC HÌNH ẢNH SƠ ĐỒ</w:t>
      </w:r>
      <w:bookmarkEnd w:id="7"/>
    </w:p>
    <w:p w14:paraId="4E22BA00"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85" w:history="1">
        <w:r w:rsidRPr="002106F8">
          <w:rPr>
            <w:rStyle w:val="Hyperlink"/>
            <w:rFonts w:ascii="Time s New Roman" w:hAnsi="Time s New Roman"/>
            <w:iCs/>
            <w:color w:val="auto"/>
            <w:u w:val="none"/>
          </w:rPr>
          <w:t>Hình 2.1 : Giao diện trang chủ</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_Toc184426485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20</w:t>
        </w:r>
        <w:r w:rsidRPr="002106F8">
          <w:rPr>
            <w:rFonts w:ascii="Time s New Roman" w:hAnsi="Time s New Roman"/>
            <w:webHidden/>
          </w:rPr>
          <w:fldChar w:fldCharType="end"/>
        </w:r>
      </w:hyperlink>
    </w:p>
    <w:p w14:paraId="25466EFD"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86" w:history="1">
        <w:r w:rsidRPr="002106F8">
          <w:rPr>
            <w:rStyle w:val="Hyperlink"/>
            <w:rFonts w:ascii="Time s New Roman" w:hAnsi="Time s New Roman"/>
            <w:iCs/>
            <w:color w:val="auto"/>
            <w:u w:val="none"/>
          </w:rPr>
          <w:t>Hình 2.2 : Giao diện CanBo</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_Toc184426486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21</w:t>
        </w:r>
        <w:r w:rsidRPr="002106F8">
          <w:rPr>
            <w:rFonts w:ascii="Time s New Roman" w:hAnsi="Time s New Roman"/>
            <w:webHidden/>
          </w:rPr>
          <w:fldChar w:fldCharType="end"/>
        </w:r>
      </w:hyperlink>
    </w:p>
    <w:p w14:paraId="1A1CA359"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87" w:history="1">
        <w:r w:rsidRPr="002106F8">
          <w:rPr>
            <w:rStyle w:val="Hyperlink"/>
            <w:rFonts w:ascii="Time s New Roman" w:hAnsi="Time s New Roman"/>
            <w:iCs/>
            <w:color w:val="auto"/>
            <w:u w:val="none"/>
          </w:rPr>
          <w:t>Hình 2.3 : Giao diện thêm CanBo</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_Toc184426487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21</w:t>
        </w:r>
        <w:r w:rsidRPr="002106F8">
          <w:rPr>
            <w:rFonts w:ascii="Time s New Roman" w:hAnsi="Time s New Roman"/>
            <w:webHidden/>
          </w:rPr>
          <w:fldChar w:fldCharType="end"/>
        </w:r>
      </w:hyperlink>
    </w:p>
    <w:p w14:paraId="57B35317"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88" w:history="1">
        <w:r w:rsidRPr="002106F8">
          <w:rPr>
            <w:rStyle w:val="Hyperlink"/>
            <w:rFonts w:ascii="Time s New Roman" w:hAnsi="Time s New Roman"/>
            <w:iCs/>
            <w:color w:val="auto"/>
            <w:u w:val="none"/>
          </w:rPr>
          <w:t>Hình 2.4 : Giao diện Nhân Viên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_Toc184426488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22</w:t>
        </w:r>
        <w:r w:rsidRPr="002106F8">
          <w:rPr>
            <w:rFonts w:ascii="Time s New Roman" w:hAnsi="Time s New Roman"/>
            <w:webHidden/>
          </w:rPr>
          <w:fldChar w:fldCharType="end"/>
        </w:r>
      </w:hyperlink>
    </w:p>
    <w:p w14:paraId="15877752"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89" w:history="1">
        <w:r w:rsidRPr="002106F8">
          <w:rPr>
            <w:rStyle w:val="Hyperlink"/>
            <w:rFonts w:ascii="Time s New Roman" w:hAnsi="Time s New Roman"/>
            <w:iCs/>
            <w:color w:val="auto"/>
            <w:u w:val="none"/>
          </w:rPr>
          <w:t>Hình 2.5 : Giao diện sửa thông tin nhân viên</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_Toc184426489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22</w:t>
        </w:r>
        <w:r w:rsidRPr="002106F8">
          <w:rPr>
            <w:rFonts w:ascii="Time s New Roman" w:hAnsi="Time s New Roman"/>
            <w:webHidden/>
          </w:rPr>
          <w:fldChar w:fldCharType="end"/>
        </w:r>
      </w:hyperlink>
    </w:p>
    <w:p w14:paraId="08F92FBA"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0" w:history="1">
        <w:r w:rsidRPr="002106F8">
          <w:rPr>
            <w:rStyle w:val="Hyperlink"/>
            <w:rFonts w:ascii="Time s New Roman" w:hAnsi="Time s New Roman"/>
            <w:iCs/>
            <w:color w:val="auto"/>
            <w:u w:val="none"/>
          </w:rPr>
          <w:t>Hình 2.6 : Giao diện Dãy phòng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_Toc184426490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23</w:t>
        </w:r>
        <w:r w:rsidRPr="002106F8">
          <w:rPr>
            <w:rFonts w:ascii="Time s New Roman" w:hAnsi="Time s New Roman"/>
            <w:webHidden/>
          </w:rPr>
          <w:fldChar w:fldCharType="end"/>
        </w:r>
      </w:hyperlink>
    </w:p>
    <w:p w14:paraId="5AA8A91E"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1" w:history="1">
        <w:r w:rsidRPr="002106F8">
          <w:rPr>
            <w:rStyle w:val="Hyperlink"/>
            <w:rFonts w:ascii="Time s New Roman" w:hAnsi="Time s New Roman"/>
            <w:iCs/>
            <w:color w:val="auto"/>
            <w:u w:val="none"/>
          </w:rPr>
          <w:t>Hình 2.7 : Giao diện Phòng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_Toc184426491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23</w:t>
        </w:r>
        <w:r w:rsidRPr="002106F8">
          <w:rPr>
            <w:rFonts w:ascii="Time s New Roman" w:hAnsi="Time s New Roman"/>
            <w:webHidden/>
          </w:rPr>
          <w:fldChar w:fldCharType="end"/>
        </w:r>
      </w:hyperlink>
    </w:p>
    <w:p w14:paraId="136CC6BB"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2" w:history="1">
        <w:r w:rsidRPr="002106F8">
          <w:rPr>
            <w:rStyle w:val="Hyperlink"/>
            <w:rFonts w:ascii="Time s New Roman" w:hAnsi="Time s New Roman"/>
            <w:iCs/>
            <w:color w:val="auto"/>
            <w:u w:val="none"/>
          </w:rPr>
          <w:t>Hình 2.8 : Giao diện chi tiết phòng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_Toc184426492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24</w:t>
        </w:r>
        <w:r w:rsidRPr="002106F8">
          <w:rPr>
            <w:rFonts w:ascii="Time s New Roman" w:hAnsi="Time s New Roman"/>
            <w:webHidden/>
          </w:rPr>
          <w:fldChar w:fldCharType="end"/>
        </w:r>
      </w:hyperlink>
    </w:p>
    <w:p w14:paraId="4F10BDD0"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3" w:history="1">
        <w:r w:rsidRPr="002106F8">
          <w:rPr>
            <w:rStyle w:val="Hyperlink"/>
            <w:rFonts w:ascii="Time s New Roman" w:hAnsi="Time s New Roman"/>
            <w:iCs/>
            <w:color w:val="auto"/>
            <w:u w:val="none"/>
          </w:rPr>
          <w:t>Hình 2.9 : Giao diện Đơn giá</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_Toc184426493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24</w:t>
        </w:r>
        <w:r w:rsidRPr="002106F8">
          <w:rPr>
            <w:rFonts w:ascii="Time s New Roman" w:hAnsi="Time s New Roman"/>
            <w:webHidden/>
          </w:rPr>
          <w:fldChar w:fldCharType="end"/>
        </w:r>
      </w:hyperlink>
    </w:p>
    <w:p w14:paraId="504EB226"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4" w:history="1">
        <w:r w:rsidRPr="002106F8">
          <w:rPr>
            <w:rStyle w:val="Hyperlink"/>
            <w:rFonts w:ascii="Time s New Roman" w:hAnsi="Time s New Roman"/>
            <w:iCs/>
            <w:color w:val="auto"/>
            <w:u w:val="none"/>
          </w:rPr>
          <w:t>Hình 2.10 : Giao diện Hỗ trợ</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_Toc184426494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25</w:t>
        </w:r>
        <w:r w:rsidRPr="002106F8">
          <w:rPr>
            <w:rFonts w:ascii="Time s New Roman" w:hAnsi="Time s New Roman"/>
            <w:webHidden/>
          </w:rPr>
          <w:fldChar w:fldCharType="end"/>
        </w:r>
      </w:hyperlink>
    </w:p>
    <w:p w14:paraId="7615309F"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5" w:history="1">
        <w:r w:rsidRPr="002106F8">
          <w:rPr>
            <w:rStyle w:val="Hyperlink"/>
            <w:rFonts w:ascii="Time s New Roman" w:hAnsi="Time s New Roman"/>
            <w:iCs/>
            <w:color w:val="auto"/>
            <w:u w:val="none"/>
          </w:rPr>
          <w:t>Hình 2.11 : Giao diện Hóa đơn phòng</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_Toc184426495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25</w:t>
        </w:r>
        <w:r w:rsidRPr="002106F8">
          <w:rPr>
            <w:rFonts w:ascii="Time s New Roman" w:hAnsi="Time s New Roman"/>
            <w:webHidden/>
          </w:rPr>
          <w:fldChar w:fldCharType="end"/>
        </w:r>
      </w:hyperlink>
    </w:p>
    <w:p w14:paraId="25F73548"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6" w:history="1">
        <w:r w:rsidRPr="002106F8">
          <w:rPr>
            <w:rStyle w:val="Hyperlink"/>
            <w:rFonts w:ascii="Time s New Roman" w:hAnsi="Time s New Roman"/>
            <w:iCs/>
            <w:color w:val="auto"/>
            <w:u w:val="none"/>
          </w:rPr>
          <w:t>Hình 2.12 : Giao diện Thêm chỉ số</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_Toc184426496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26</w:t>
        </w:r>
        <w:r w:rsidRPr="002106F8">
          <w:rPr>
            <w:rFonts w:ascii="Time s New Roman" w:hAnsi="Time s New Roman"/>
            <w:webHidden/>
          </w:rPr>
          <w:fldChar w:fldCharType="end"/>
        </w:r>
      </w:hyperlink>
    </w:p>
    <w:p w14:paraId="17C3C5D4" w14:textId="77777777" w:rsidR="00CC365C" w:rsidRPr="002106F8" w:rsidRDefault="00CC365C" w:rsidP="00CC365C">
      <w:pPr>
        <w:pStyle w:val="TOC3"/>
        <w:rPr>
          <w:rFonts w:ascii="Time s New Roman" w:eastAsiaTheme="minorEastAsia" w:hAnsi="Time s New Roman" w:cstheme="minorBidi"/>
          <w:kern w:val="2"/>
          <w:sz w:val="22"/>
          <w14:ligatures w14:val="standardContextual"/>
        </w:rPr>
      </w:pPr>
      <w:hyperlink w:anchor="_Toc184426497" w:history="1">
        <w:r w:rsidRPr="002106F8">
          <w:rPr>
            <w:rStyle w:val="Hyperlink"/>
            <w:rFonts w:ascii="Time s New Roman" w:hAnsi="Time s New Roman"/>
            <w:iCs/>
            <w:color w:val="auto"/>
            <w:u w:val="none"/>
          </w:rPr>
          <w:t>Hình 2.13 : Giao diện Hóa đơn điện nước</w:t>
        </w:r>
        <w:r w:rsidRPr="002106F8">
          <w:rPr>
            <w:rFonts w:ascii="Time s New Roman" w:hAnsi="Time s New Roman"/>
            <w:webHidden/>
          </w:rPr>
          <w:tab/>
        </w:r>
        <w:r w:rsidRPr="002106F8">
          <w:rPr>
            <w:rFonts w:ascii="Time s New Roman" w:hAnsi="Time s New Roman"/>
            <w:webHidden/>
          </w:rPr>
          <w:fldChar w:fldCharType="begin"/>
        </w:r>
        <w:r w:rsidRPr="002106F8">
          <w:rPr>
            <w:rFonts w:ascii="Time s New Roman" w:hAnsi="Time s New Roman"/>
            <w:webHidden/>
          </w:rPr>
          <w:instrText xml:space="preserve"> PAGEREF _Toc184426497 \h </w:instrText>
        </w:r>
        <w:r w:rsidRPr="002106F8">
          <w:rPr>
            <w:rFonts w:ascii="Time s New Roman" w:hAnsi="Time s New Roman"/>
            <w:webHidden/>
          </w:rPr>
        </w:r>
        <w:r w:rsidRPr="002106F8">
          <w:rPr>
            <w:rFonts w:ascii="Time s New Roman" w:hAnsi="Time s New Roman"/>
            <w:webHidden/>
          </w:rPr>
          <w:fldChar w:fldCharType="separate"/>
        </w:r>
        <w:r w:rsidRPr="002106F8">
          <w:rPr>
            <w:rFonts w:ascii="Time s New Roman" w:hAnsi="Time s New Roman"/>
            <w:webHidden/>
          </w:rPr>
          <w:t>26</w:t>
        </w:r>
        <w:r w:rsidRPr="002106F8">
          <w:rPr>
            <w:rFonts w:ascii="Time s New Roman" w:hAnsi="Time s New Roman"/>
            <w:webHidden/>
          </w:rPr>
          <w:fldChar w:fldCharType="end"/>
        </w:r>
      </w:hyperlink>
    </w:p>
    <w:p w14:paraId="53390933" w14:textId="77777777" w:rsidR="00CC365C" w:rsidRPr="002106F8" w:rsidRDefault="00CC365C" w:rsidP="00CC365C">
      <w:pPr>
        <w:rPr>
          <w:rFonts w:ascii="Time s New Roman" w:hAnsi="Time s New Roman"/>
          <w:lang w:val="vi-VN"/>
        </w:rPr>
      </w:pPr>
    </w:p>
    <w:p w14:paraId="7A01E3B1" w14:textId="6A6366A2" w:rsidR="00CE3277" w:rsidRPr="002106F8" w:rsidRDefault="00187D30" w:rsidP="0004185F">
      <w:pPr>
        <w:pStyle w:val="Heading1"/>
        <w:numPr>
          <w:ilvl w:val="0"/>
          <w:numId w:val="0"/>
        </w:numPr>
        <w:ind w:left="1701" w:hanging="1701"/>
        <w:jc w:val="center"/>
        <w:rPr>
          <w:rFonts w:ascii="Time s New Roman" w:hAnsi="Time s New Roman" w:cs="Times New Roman"/>
        </w:rPr>
      </w:pPr>
      <w:bookmarkStart w:id="8" w:name="_Toc103336819"/>
      <w:bookmarkStart w:id="9" w:name="_Toc134733400"/>
      <w:bookmarkStart w:id="10" w:name="_Toc184426458"/>
      <w:r w:rsidRPr="002106F8">
        <w:rPr>
          <w:rFonts w:ascii="Time s New Roman" w:hAnsi="Time s New Roman" w:cs="Times New Roman"/>
        </w:rPr>
        <w:lastRenderedPageBreak/>
        <w:t xml:space="preserve">Chương 1. </w:t>
      </w:r>
      <w:r w:rsidR="00CE3277" w:rsidRPr="002106F8">
        <w:rPr>
          <w:rFonts w:ascii="Time s New Roman" w:hAnsi="Time s New Roman" w:cs="Times New Roman"/>
        </w:rPr>
        <w:t>MỞ ĐẦU</w:t>
      </w:r>
      <w:bookmarkEnd w:id="8"/>
      <w:bookmarkEnd w:id="9"/>
      <w:bookmarkEnd w:id="10"/>
    </w:p>
    <w:p w14:paraId="578A83A4" w14:textId="77777777"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Trong thời đại công nghệ phát triển mạnh mẽ, việc ứng dụng các giải pháp công nghệ thông tin vào quản lý và vận hành đã trở thành một nhu cầu cấp thiết trong nhiều lĩnh vực. Đối với quản lý ký túc xá, một môi trường với số lượng lớn sinh viên, nhân sự, và các hoạt động liên quan, việc xây dựng một hệ thống quản lý trực tuyến không chỉ nâng cao hiệu quả làm việc mà còn cải thiện trải nghiệm của sinh viên. Đồ án "Xây dựng website quản lý ký túc xá" được thực hiện với mục tiêu đáp ứng nhu cầu này, góp phần vào quá trình số hóa trong công tác quản lý.</w:t>
      </w:r>
    </w:p>
    <w:p w14:paraId="1ED35979" w14:textId="149E295C" w:rsidR="002D181D" w:rsidRPr="002106F8" w:rsidRDefault="002D181D" w:rsidP="00962D09">
      <w:pPr>
        <w:pStyle w:val="Heading2"/>
        <w:rPr>
          <w:rFonts w:ascii="Time s New Roman" w:hAnsi="Time s New Roman" w:cs="Times New Roman"/>
        </w:rPr>
      </w:pPr>
      <w:r w:rsidRPr="002106F8">
        <w:rPr>
          <w:rFonts w:ascii="Time s New Roman" w:hAnsi="Time s New Roman" w:cs="Times New Roman"/>
        </w:rPr>
        <w:t xml:space="preserve"> </w:t>
      </w:r>
      <w:bookmarkStart w:id="11" w:name="_Toc184426459"/>
      <w:r w:rsidRPr="002106F8">
        <w:rPr>
          <w:rFonts w:ascii="Time s New Roman" w:hAnsi="Time s New Roman" w:cs="Times New Roman"/>
        </w:rPr>
        <w:t>Mục tiêu</w:t>
      </w:r>
      <w:bookmarkEnd w:id="11"/>
    </w:p>
    <w:p w14:paraId="2C94B5FF" w14:textId="19FBA161"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Fonts w:ascii="Time s New Roman" w:eastAsiaTheme="majorEastAsia" w:hAnsi="Time s New Roman" w:cs="Times New Roman"/>
          <w:b/>
          <w:szCs w:val="26"/>
        </w:rPr>
        <w:t xml:space="preserve">  </w:t>
      </w:r>
      <w:r w:rsidRPr="002106F8">
        <w:rPr>
          <w:rStyle w:val="Hyperlink"/>
          <w:rFonts w:ascii="Time s New Roman" w:hAnsi="Time s New Roman"/>
          <w:color w:val="000000" w:themeColor="text1"/>
          <w:sz w:val="28"/>
          <w:szCs w:val="28"/>
          <w:u w:val="none"/>
        </w:rPr>
        <w:t>Xây dựng một hệ thống quản lý ký túc xá trực tuyến giúp dễ dàng theo dõi, cập nhật thông tin sinh viên, phòng ở, và các hoạt động liên quan.</w:t>
      </w:r>
    </w:p>
    <w:p w14:paraId="665DC7C4" w14:textId="4B3B0974"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Tối ưu hóa công tác quản lý, giảm thiểu sai sót, và tiết kiệm thời gian xử lý. </w:t>
      </w:r>
    </w:p>
    <w:p w14:paraId="560AC1C4" w14:textId="4F8A5362"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Cung cấp giao diện thân thiện với người dùng, phù hợp với các đối tượng như ban quản lý, sinh viên, và nhân viên kỹ thuật. </w:t>
      </w:r>
    </w:p>
    <w:p w14:paraId="3CD7E983" w14:textId="294B26B4"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Ứng dụng các kiến thức và kỹ năng đã học vào thực tế, nâng cao kỹ năng lập trình và tư duy hệ thống. </w:t>
      </w:r>
    </w:p>
    <w:p w14:paraId="4B15F4E0" w14:textId="0B4011FE" w:rsidR="002D181D" w:rsidRPr="002106F8" w:rsidRDefault="002D181D" w:rsidP="00962D09">
      <w:pPr>
        <w:pStyle w:val="Heading2"/>
        <w:rPr>
          <w:rFonts w:ascii="Time s New Roman" w:hAnsi="Time s New Roman" w:cs="Times New Roman"/>
        </w:rPr>
      </w:pPr>
      <w:bookmarkStart w:id="12" w:name="_Toc184426460"/>
      <w:r w:rsidRPr="002106F8">
        <w:rPr>
          <w:rFonts w:ascii="Time s New Roman" w:hAnsi="Time s New Roman" w:cs="Times New Roman"/>
        </w:rPr>
        <w:t>Phạm vi đề tài</w:t>
      </w:r>
      <w:bookmarkEnd w:id="12"/>
    </w:p>
    <w:p w14:paraId="143A4266" w14:textId="78B49A30"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Quản lý thông tin sinh viên, bao gồm đăng ký phòng, cập nhật thông tin cá nhân, và theo dõi lịch sử thuê phòng. </w:t>
      </w:r>
    </w:p>
    <w:p w14:paraId="504F11E7" w14:textId="77777777"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Quản lý thông tin ký túc xá như danh sách phòng, tình trạng phòng, và các dịch vụ đi kèm. </w:t>
      </w:r>
    </w:p>
    <w:p w14:paraId="74A4F4BC" w14:textId="410206FD"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Tích hợp tính năng thống kê, báo cáo hỗ trợ ban quản lý. </w:t>
      </w:r>
    </w:p>
    <w:p w14:paraId="7B22BFD6" w14:textId="51E45E49"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Không bao gồm các tính năng thanh toán trực tuyến hoặc tích hợp với các hệ thống bên ngoài. </w:t>
      </w:r>
    </w:p>
    <w:p w14:paraId="7FAC4D51" w14:textId="541C61CE" w:rsidR="002D181D" w:rsidRPr="002106F8" w:rsidRDefault="002D181D" w:rsidP="00962D09">
      <w:pPr>
        <w:pStyle w:val="Heading2"/>
        <w:rPr>
          <w:rFonts w:ascii="Time s New Roman" w:hAnsi="Time s New Roman" w:cs="Times New Roman"/>
        </w:rPr>
      </w:pPr>
      <w:bookmarkStart w:id="13" w:name="_Toc184426461"/>
      <w:r w:rsidRPr="002106F8">
        <w:rPr>
          <w:rFonts w:ascii="Time s New Roman" w:hAnsi="Time s New Roman" w:cs="Times New Roman"/>
        </w:rPr>
        <w:t>Lợi ích</w:t>
      </w:r>
      <w:bookmarkEnd w:id="13"/>
    </w:p>
    <w:p w14:paraId="11BA3F58" w14:textId="4D75E139"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Đối với ban quản lý: Tiết kiệm thời gian, quản lý thông tin chính xác, hiệu quả. </w:t>
      </w:r>
    </w:p>
    <w:p w14:paraId="3BCFC8BA" w14:textId="7C6C2AC8"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Đối với sinh viên: Truy cập thông tin nhanh chóng, minh bạch, thuận tiện trong việc đăng ký phòng và phản ánh thông tin. </w:t>
      </w:r>
    </w:p>
    <w:p w14:paraId="79568CBC" w14:textId="3E7465A1" w:rsidR="00A42D6E"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lastRenderedPageBreak/>
        <w:t xml:space="preserve"> Đối với công tác vận hành: Tăng tính chuyên nghiệp và hiện đại trong quản lý ký túc xá.</w:t>
      </w:r>
    </w:p>
    <w:p w14:paraId="44D8710C" w14:textId="1962694A" w:rsidR="00A42D6E" w:rsidRPr="002106F8" w:rsidRDefault="00A42D6E" w:rsidP="00962D09">
      <w:pPr>
        <w:pStyle w:val="DoanVB"/>
        <w:rPr>
          <w:rStyle w:val="Hyperlink"/>
          <w:rFonts w:ascii="Time s New Roman" w:hAnsi="Time s New Roman"/>
          <w:color w:val="000000" w:themeColor="text1"/>
          <w:sz w:val="28"/>
          <w:szCs w:val="28"/>
        </w:rPr>
      </w:pPr>
    </w:p>
    <w:p w14:paraId="0733B813" w14:textId="77777777" w:rsidR="00CE3277" w:rsidRPr="002106F8" w:rsidRDefault="00CE3277" w:rsidP="00CE3277">
      <w:pPr>
        <w:spacing w:line="259" w:lineRule="auto"/>
        <w:jc w:val="left"/>
        <w:rPr>
          <w:rFonts w:ascii="Time s New Roman" w:hAnsi="Time s New Roman" w:cs="Times New Roman"/>
          <w:b/>
          <w:bCs/>
          <w:color w:val="000000" w:themeColor="text1"/>
          <w:sz w:val="32"/>
          <w:szCs w:val="32"/>
          <w:lang w:val="vi-VN"/>
        </w:rPr>
      </w:pPr>
    </w:p>
    <w:p w14:paraId="2C9FD860" w14:textId="4154AFE4" w:rsidR="00CE3277" w:rsidRPr="002106F8" w:rsidRDefault="00CE3277" w:rsidP="005B4EDD">
      <w:pPr>
        <w:pStyle w:val="Heading1"/>
        <w:jc w:val="center"/>
        <w:rPr>
          <w:rFonts w:ascii="Time s New Roman" w:hAnsi="Time s New Roman" w:cs="Times New Roman"/>
          <w:lang w:val="vi-VN"/>
        </w:rPr>
      </w:pPr>
      <w:bookmarkStart w:id="14" w:name="_Toc104727606"/>
      <w:bookmarkStart w:id="15" w:name="_Toc184426462"/>
      <w:r w:rsidRPr="002106F8">
        <w:rPr>
          <w:rFonts w:ascii="Time s New Roman" w:hAnsi="Time s New Roman" w:cs="Times New Roman"/>
          <w:lang w:val="vi-VN"/>
        </w:rPr>
        <w:lastRenderedPageBreak/>
        <w:t>PHÂN TÍCH VÀ THIẾT KẾ HỆ THỐNG</w:t>
      </w:r>
      <w:bookmarkEnd w:id="14"/>
      <w:bookmarkEnd w:id="15"/>
    </w:p>
    <w:p w14:paraId="202F485A" w14:textId="638B0B03" w:rsidR="008A78E8" w:rsidRPr="002106F8" w:rsidRDefault="008A78E8" w:rsidP="008A78E8">
      <w:pPr>
        <w:pStyle w:val="Heading2"/>
        <w:rPr>
          <w:rFonts w:ascii="Time s New Roman" w:hAnsi="Time s New Roman"/>
        </w:rPr>
      </w:pPr>
      <w:bookmarkStart w:id="16" w:name="_Toc184426463"/>
      <w:r w:rsidRPr="002106F8">
        <w:rPr>
          <w:rFonts w:ascii="Time s New Roman" w:hAnsi="Time s New Roman"/>
        </w:rPr>
        <w:t>Phân tích yêu cầu:</w:t>
      </w:r>
      <w:bookmarkEnd w:id="16"/>
    </w:p>
    <w:p w14:paraId="50F770F9" w14:textId="77777777" w:rsidR="008A78E8" w:rsidRPr="002106F8" w:rsidRDefault="008A78E8" w:rsidP="00057D5B">
      <w:pPr>
        <w:pStyle w:val="Heading3"/>
        <w:numPr>
          <w:ilvl w:val="0"/>
          <w:numId w:val="0"/>
        </w:numPr>
        <w:rPr>
          <w:rFonts w:ascii="Time s New Roman" w:hAnsi="Time s New Roman" w:cs="Times New Roman"/>
        </w:rPr>
      </w:pPr>
      <w:bookmarkStart w:id="17" w:name="_Toc184426464"/>
      <w:r w:rsidRPr="002106F8">
        <w:rPr>
          <w:rFonts w:ascii="Time s New Roman" w:hAnsi="Time s New Roman" w:cs="Times New Roman"/>
        </w:rPr>
        <w:t>Mục tiêu hệ thống:</w:t>
      </w:r>
      <w:bookmarkEnd w:id="17"/>
    </w:p>
    <w:p w14:paraId="3FB5D6DA" w14:textId="77777777" w:rsidR="008A78E8" w:rsidRPr="002106F8" w:rsidRDefault="008A78E8" w:rsidP="008A78E8">
      <w:pPr>
        <w:numPr>
          <w:ilvl w:val="0"/>
          <w:numId w:val="60"/>
        </w:numPr>
        <w:spacing w:line="259" w:lineRule="auto"/>
        <w:jc w:val="left"/>
        <w:rPr>
          <w:rFonts w:ascii="Time s New Roman" w:hAnsi="Time s New Roman" w:cs="Times New Roman"/>
        </w:rPr>
      </w:pPr>
      <w:r w:rsidRPr="002106F8">
        <w:rPr>
          <w:rFonts w:ascii="Time s New Roman" w:hAnsi="Time s New Roman" w:cs="Times New Roman"/>
        </w:rPr>
        <w:t>Hệ thống quản lý các phòng trong ký túc xá, bao gồm các thông tin về phòng, sinh viên, hóa đơn (tiền điện, nước), hỗ trợ, cán bộ quản lý.</w:t>
      </w:r>
    </w:p>
    <w:p w14:paraId="3E002D3B" w14:textId="77777777" w:rsidR="008A78E8" w:rsidRPr="002106F8" w:rsidRDefault="008A78E8" w:rsidP="008A78E8">
      <w:pPr>
        <w:numPr>
          <w:ilvl w:val="0"/>
          <w:numId w:val="60"/>
        </w:numPr>
        <w:spacing w:line="259" w:lineRule="auto"/>
        <w:jc w:val="left"/>
        <w:rPr>
          <w:rFonts w:ascii="Time s New Roman" w:hAnsi="Time s New Roman" w:cs="Times New Roman"/>
        </w:rPr>
      </w:pPr>
      <w:r w:rsidRPr="002106F8">
        <w:rPr>
          <w:rFonts w:ascii="Time s New Roman" w:hAnsi="Time s New Roman" w:cs="Times New Roman"/>
        </w:rPr>
        <w:t>Cung cấp các tính năng để thêm, sửa, xóa và truy vấn dữ liệu về các phòng, sinh viên, hóa đơn, hỗ trợ và cán bộ.</w:t>
      </w:r>
    </w:p>
    <w:p w14:paraId="27D40794" w14:textId="77777777" w:rsidR="008A78E8" w:rsidRPr="002106F8" w:rsidRDefault="008A78E8" w:rsidP="00057D5B">
      <w:pPr>
        <w:pStyle w:val="Heading3"/>
        <w:numPr>
          <w:ilvl w:val="0"/>
          <w:numId w:val="0"/>
        </w:numPr>
        <w:rPr>
          <w:rFonts w:ascii="Time s New Roman" w:hAnsi="Time s New Roman" w:cs="Times New Roman"/>
        </w:rPr>
      </w:pPr>
      <w:bookmarkStart w:id="18" w:name="_Toc184426465"/>
      <w:r w:rsidRPr="002106F8">
        <w:rPr>
          <w:rFonts w:ascii="Time s New Roman" w:hAnsi="Time s New Roman" w:cs="Times New Roman"/>
        </w:rPr>
        <w:t>Các yêu cầu chức năng chính:</w:t>
      </w:r>
      <w:bookmarkEnd w:id="18"/>
    </w:p>
    <w:p w14:paraId="0C3375C3" w14:textId="77777777" w:rsidR="008A78E8" w:rsidRPr="002106F8" w:rsidRDefault="008A78E8" w:rsidP="008A78E8">
      <w:pPr>
        <w:numPr>
          <w:ilvl w:val="0"/>
          <w:numId w:val="61"/>
        </w:numPr>
        <w:spacing w:line="259" w:lineRule="auto"/>
        <w:jc w:val="left"/>
        <w:rPr>
          <w:rFonts w:ascii="Time s New Roman" w:hAnsi="Time s New Roman" w:cs="Times New Roman"/>
        </w:rPr>
      </w:pPr>
      <w:r w:rsidRPr="002106F8">
        <w:rPr>
          <w:rFonts w:ascii="Time s New Roman" w:hAnsi="Time s New Roman" w:cs="Times New Roman"/>
          <w:b/>
          <w:bCs/>
        </w:rPr>
        <w:t>Quản lý phòng:</w:t>
      </w:r>
    </w:p>
    <w:p w14:paraId="2D3967C6"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Mỗi phòng có các thuộc tính như mã phòng, tài khoản, mật khẩu, số lượng sinh viên, đơn giá, tình trạng phòng, mô tả, trạng thái xóa.</w:t>
      </w:r>
    </w:p>
    <w:p w14:paraId="0E4ED7AC"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Phòng có thể được thay đổi tình trạng (trống hoặc đầy), thông tin về số sinh viên cần được cập nhật khi có sự thay đổi.</w:t>
      </w:r>
    </w:p>
    <w:p w14:paraId="01B49291" w14:textId="77777777" w:rsidR="008A78E8" w:rsidRPr="002106F8" w:rsidRDefault="008A78E8" w:rsidP="008A78E8">
      <w:pPr>
        <w:numPr>
          <w:ilvl w:val="0"/>
          <w:numId w:val="61"/>
        </w:numPr>
        <w:spacing w:line="259" w:lineRule="auto"/>
        <w:jc w:val="left"/>
        <w:rPr>
          <w:rFonts w:ascii="Time s New Roman" w:hAnsi="Time s New Roman" w:cs="Times New Roman"/>
        </w:rPr>
      </w:pPr>
      <w:r w:rsidRPr="002106F8">
        <w:rPr>
          <w:rFonts w:ascii="Time s New Roman" w:hAnsi="Time s New Roman" w:cs="Times New Roman"/>
          <w:b/>
          <w:bCs/>
        </w:rPr>
        <w:t>Quản lý sinh viên:</w:t>
      </w:r>
    </w:p>
    <w:p w14:paraId="0767772E"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Quản lý thông tin sinh viên, bao gồm mã sinh viên, tên, giới tính, CMND/CCCD, email, số điện thoại và ngày làm hợp đồng.</w:t>
      </w:r>
    </w:p>
    <w:p w14:paraId="2753E386"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Sinh viên được phân bổ vào các phòng, và có thể có thông tin về người thân.</w:t>
      </w:r>
    </w:p>
    <w:p w14:paraId="584C64E9"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Mỗi sinh viên có thể bị xóa khỏi hệ thống khi không còn sử dụng dịch vụ.</w:t>
      </w:r>
    </w:p>
    <w:p w14:paraId="05C8160D" w14:textId="77777777" w:rsidR="008A78E8" w:rsidRPr="002106F8" w:rsidRDefault="008A78E8" w:rsidP="008A78E8">
      <w:pPr>
        <w:numPr>
          <w:ilvl w:val="0"/>
          <w:numId w:val="61"/>
        </w:numPr>
        <w:spacing w:line="259" w:lineRule="auto"/>
        <w:jc w:val="left"/>
        <w:rPr>
          <w:rFonts w:ascii="Time s New Roman" w:hAnsi="Time s New Roman" w:cs="Times New Roman"/>
        </w:rPr>
      </w:pPr>
      <w:r w:rsidRPr="002106F8">
        <w:rPr>
          <w:rFonts w:ascii="Time s New Roman" w:hAnsi="Time s New Roman" w:cs="Times New Roman"/>
          <w:b/>
          <w:bCs/>
        </w:rPr>
        <w:t>Quản lý hóa đơn:</w:t>
      </w:r>
    </w:p>
    <w:p w14:paraId="6802B2F5"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Hóa đơn tiền điện, nước của phòng sinh viên, với thông tin về chỉ số công tơ đầu vào và đầu ra, tháng và năm.</w:t>
      </w:r>
    </w:p>
    <w:p w14:paraId="4A9850B9"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Hóa đơn được tính toán dựa trên đơn giá điện, nước và sự thay đổi chỉ số công tơ.</w:t>
      </w:r>
    </w:p>
    <w:p w14:paraId="505D9C60" w14:textId="77777777" w:rsidR="008A78E8" w:rsidRPr="002106F8" w:rsidRDefault="008A78E8" w:rsidP="008A78E8">
      <w:pPr>
        <w:numPr>
          <w:ilvl w:val="0"/>
          <w:numId w:val="61"/>
        </w:numPr>
        <w:spacing w:line="259" w:lineRule="auto"/>
        <w:jc w:val="left"/>
        <w:rPr>
          <w:rFonts w:ascii="Time s New Roman" w:hAnsi="Time s New Roman" w:cs="Times New Roman"/>
        </w:rPr>
      </w:pPr>
      <w:r w:rsidRPr="002106F8">
        <w:rPr>
          <w:rFonts w:ascii="Time s New Roman" w:hAnsi="Time s New Roman" w:cs="Times New Roman"/>
          <w:b/>
          <w:bCs/>
        </w:rPr>
        <w:t>Quản lý hỗ trợ:</w:t>
      </w:r>
    </w:p>
    <w:p w14:paraId="3245008B"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Các yêu cầu hỗ trợ từ sinh viên, bao gồm nội dung yêu cầu, ngày gửi và tình trạng xử lý.</w:t>
      </w:r>
    </w:p>
    <w:p w14:paraId="1C329D07" w14:textId="77777777" w:rsidR="008A78E8" w:rsidRPr="002106F8" w:rsidRDefault="008A78E8" w:rsidP="008A78E8">
      <w:pPr>
        <w:numPr>
          <w:ilvl w:val="0"/>
          <w:numId w:val="61"/>
        </w:numPr>
        <w:spacing w:line="259" w:lineRule="auto"/>
        <w:jc w:val="left"/>
        <w:rPr>
          <w:rFonts w:ascii="Time s New Roman" w:hAnsi="Time s New Roman" w:cs="Times New Roman"/>
        </w:rPr>
      </w:pPr>
      <w:r w:rsidRPr="002106F8">
        <w:rPr>
          <w:rFonts w:ascii="Time s New Roman" w:hAnsi="Time s New Roman" w:cs="Times New Roman"/>
          <w:b/>
          <w:bCs/>
        </w:rPr>
        <w:t>Quản lý cán bộ và nhân viên:</w:t>
      </w:r>
    </w:p>
    <w:p w14:paraId="5CBEE8C9"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Quản lý thông tin về cán bộ và nhân viên quản lý phòng (có thể có quyền quản trị hoặc không).</w:t>
      </w:r>
    </w:p>
    <w:p w14:paraId="22F55FA8" w14:textId="77777777" w:rsidR="008A78E8" w:rsidRPr="002106F8" w:rsidRDefault="008A78E8" w:rsidP="008A78E8">
      <w:pPr>
        <w:numPr>
          <w:ilvl w:val="0"/>
          <w:numId w:val="61"/>
        </w:numPr>
        <w:spacing w:line="259" w:lineRule="auto"/>
        <w:jc w:val="left"/>
        <w:rPr>
          <w:rFonts w:ascii="Time s New Roman" w:hAnsi="Time s New Roman" w:cs="Times New Roman"/>
        </w:rPr>
      </w:pPr>
      <w:r w:rsidRPr="002106F8">
        <w:rPr>
          <w:rFonts w:ascii="Time s New Roman" w:hAnsi="Time s New Roman" w:cs="Times New Roman"/>
          <w:b/>
          <w:bCs/>
        </w:rPr>
        <w:t>Các tính năng bổ sung:</w:t>
      </w:r>
    </w:p>
    <w:p w14:paraId="3A637471"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Cập nhật số lượng sinh viên trong phòng khi có sự thay đổi.</w:t>
      </w:r>
    </w:p>
    <w:p w14:paraId="1476E6AC" w14:textId="77777777"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lastRenderedPageBreak/>
        <w:t>Kiểm tra tình trạng phòng (trống hay đầy).</w:t>
      </w:r>
    </w:p>
    <w:p w14:paraId="59B21728" w14:textId="2CB9327D" w:rsidR="008A78E8" w:rsidRPr="002106F8" w:rsidRDefault="008A78E8" w:rsidP="008A78E8">
      <w:pPr>
        <w:numPr>
          <w:ilvl w:val="1"/>
          <w:numId w:val="61"/>
        </w:numPr>
        <w:spacing w:line="259" w:lineRule="auto"/>
        <w:jc w:val="left"/>
        <w:rPr>
          <w:rFonts w:ascii="Time s New Roman" w:hAnsi="Time s New Roman" w:cs="Times New Roman"/>
        </w:rPr>
      </w:pPr>
      <w:r w:rsidRPr="002106F8">
        <w:rPr>
          <w:rFonts w:ascii="Time s New Roman" w:hAnsi="Time s New Roman" w:cs="Times New Roman"/>
        </w:rPr>
        <w:t>Tự động cập nhật số lượng sinh viên trong phòng khi có sinh viên vào hoặc ra.</w:t>
      </w:r>
    </w:p>
    <w:p w14:paraId="2C46E6DC" w14:textId="6E0631B0" w:rsidR="008A78E8" w:rsidRPr="002106F8" w:rsidRDefault="008A78E8" w:rsidP="00E83A8A">
      <w:pPr>
        <w:pStyle w:val="Heading2"/>
        <w:rPr>
          <w:rFonts w:ascii="Time s New Roman" w:hAnsi="Time s New Roman"/>
        </w:rPr>
      </w:pPr>
      <w:r w:rsidRPr="002106F8">
        <w:rPr>
          <w:rFonts w:ascii="Time s New Roman" w:hAnsi="Time s New Roman"/>
        </w:rPr>
        <w:t xml:space="preserve"> </w:t>
      </w:r>
      <w:bookmarkStart w:id="19" w:name="_Toc184426466"/>
      <w:r w:rsidRPr="002106F8">
        <w:rPr>
          <w:rFonts w:ascii="Time s New Roman" w:hAnsi="Time s New Roman"/>
        </w:rPr>
        <w:t>Thiết kế hệ thống:</w:t>
      </w:r>
      <w:bookmarkEnd w:id="19"/>
    </w:p>
    <w:p w14:paraId="3ABB3072" w14:textId="7C71FCFF" w:rsidR="0055247F" w:rsidRPr="002106F8" w:rsidRDefault="00057D5B" w:rsidP="00057D5B">
      <w:pPr>
        <w:pStyle w:val="Heading3"/>
        <w:numPr>
          <w:ilvl w:val="0"/>
          <w:numId w:val="0"/>
        </w:numPr>
        <w:rPr>
          <w:rFonts w:ascii="Time s New Roman" w:hAnsi="Time s New Roman" w:cs="Times New Roman"/>
        </w:rPr>
      </w:pPr>
      <w:bookmarkStart w:id="20" w:name="_Toc184426467"/>
      <w:bookmarkStart w:id="21" w:name="_Toc101370358"/>
      <w:bookmarkStart w:id="22" w:name="_Toc101467904"/>
      <w:bookmarkStart w:id="23" w:name="_Toc101618397"/>
      <w:bookmarkStart w:id="24" w:name="_Toc101618528"/>
      <w:bookmarkStart w:id="25" w:name="_Toc104727609"/>
      <w:r w:rsidRPr="002106F8">
        <w:rPr>
          <w:rFonts w:ascii="Time s New Roman" w:hAnsi="Time s New Roman" w:cs="Times New Roman"/>
        </w:rPr>
        <w:t xml:space="preserve">2.1. </w:t>
      </w:r>
      <w:r w:rsidR="0055247F" w:rsidRPr="002106F8">
        <w:rPr>
          <w:rFonts w:ascii="Time s New Roman" w:hAnsi="Time s New Roman" w:cs="Times New Roman"/>
        </w:rPr>
        <w:t>Xây dựng Cơ Sở Dữ Liệu:</w:t>
      </w:r>
      <w:bookmarkEnd w:id="20"/>
    </w:p>
    <w:p w14:paraId="5B984DA1" w14:textId="6ED78A96" w:rsidR="008A78E8" w:rsidRPr="002106F8" w:rsidRDefault="0055247F" w:rsidP="0055247F">
      <w:pPr>
        <w:rPr>
          <w:rFonts w:ascii="Time s New Roman" w:hAnsi="Time s New Roman" w:cs="Times New Roman"/>
          <w:szCs w:val="26"/>
          <w:lang w:val="vi-VN"/>
        </w:rPr>
      </w:pPr>
      <w:r w:rsidRPr="002106F8">
        <w:rPr>
          <w:rFonts w:ascii="Time s New Roman" w:hAnsi="Time s New Roman" w:cs="Times New Roman"/>
          <w:szCs w:val="26"/>
        </w:rPr>
        <w:t>Bảng DayPhong</w:t>
      </w:r>
      <w:r w:rsidR="008A78E8" w:rsidRPr="002106F8">
        <w:rPr>
          <w:rFonts w:ascii="Time s New Roman" w:hAnsi="Time s New Roman" w:cs="Times New Roman"/>
        </w:rPr>
        <w:t xml:space="preserve">: Lưu thông tin về từng dãy phòng (ID, mã dãy phòng, trạng </w:t>
      </w:r>
      <w:r w:rsidR="00E83A8A" w:rsidRPr="002106F8">
        <w:rPr>
          <w:rFonts w:ascii="Time s New Roman" w:hAnsi="Time s New Roman" w:cs="Times New Roman"/>
        </w:rPr>
        <w:t>thái</w:t>
      </w:r>
      <w:r w:rsidR="00E83A8A" w:rsidRPr="002106F8">
        <w:rPr>
          <w:rFonts w:ascii="Time s New Roman" w:hAnsi="Time s New Roman" w:cs="Times New Roman"/>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6151108E"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1D9404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68376F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C781B7A"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6C2FC2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2A4BA5D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DF4F8F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3A010735" w14:textId="77777777" w:rsidR="0055247F" w:rsidRPr="002106F8" w:rsidRDefault="0055247F">
            <w:pPr>
              <w:spacing w:line="360" w:lineRule="auto"/>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 xml:space="preserve">  ID_Day</w:t>
            </w:r>
          </w:p>
        </w:tc>
        <w:tc>
          <w:tcPr>
            <w:tcW w:w="1776" w:type="dxa"/>
            <w:tcBorders>
              <w:top w:val="single" w:sz="4" w:space="0" w:color="auto"/>
              <w:left w:val="single" w:sz="4" w:space="0" w:color="auto"/>
              <w:bottom w:val="single" w:sz="4" w:space="0" w:color="auto"/>
              <w:right w:val="single" w:sz="4" w:space="0" w:color="auto"/>
            </w:tcBorders>
            <w:hideMark/>
          </w:tcPr>
          <w:p w14:paraId="547E5B7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E889F1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dãy Phòng</w:t>
            </w:r>
          </w:p>
        </w:tc>
      </w:tr>
      <w:tr w:rsidR="0055247F" w:rsidRPr="002106F8" w14:paraId="454747D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32638A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5C58D2D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MaDayPhong</w:t>
            </w:r>
          </w:p>
        </w:tc>
        <w:tc>
          <w:tcPr>
            <w:tcW w:w="1776" w:type="dxa"/>
            <w:tcBorders>
              <w:top w:val="single" w:sz="4" w:space="0" w:color="auto"/>
              <w:left w:val="single" w:sz="4" w:space="0" w:color="auto"/>
              <w:bottom w:val="single" w:sz="4" w:space="0" w:color="auto"/>
              <w:right w:val="single" w:sz="4" w:space="0" w:color="auto"/>
            </w:tcBorders>
            <w:hideMark/>
          </w:tcPr>
          <w:p w14:paraId="569E1A7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0A6AFBB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Dãy Phòng</w:t>
            </w:r>
          </w:p>
        </w:tc>
      </w:tr>
    </w:tbl>
    <w:p w14:paraId="38C48596" w14:textId="402F8A14" w:rsidR="0055247F" w:rsidRPr="002106F8" w:rsidRDefault="00A94706" w:rsidP="00B87D9F">
      <w:pPr>
        <w:pStyle w:val="Heading3"/>
        <w:numPr>
          <w:ilvl w:val="0"/>
          <w:numId w:val="0"/>
        </w:numPr>
        <w:spacing w:line="240" w:lineRule="auto"/>
        <w:jc w:val="center"/>
        <w:rPr>
          <w:rFonts w:ascii="Time s New Roman" w:hAnsi="Time s New Roman" w:cs="Times New Roman"/>
          <w:iCs/>
          <w:szCs w:val="26"/>
          <w:lang w:val="vi-VN"/>
        </w:rPr>
      </w:pPr>
      <w:bookmarkStart w:id="26" w:name="_Toc184383673"/>
      <w:bookmarkStart w:id="27" w:name="_Toc184426468"/>
      <w:r w:rsidRPr="002106F8">
        <w:rPr>
          <w:rFonts w:ascii="Time s New Roman" w:hAnsi="Time s New Roman" w:cs="Times New Roman"/>
          <w:iCs/>
          <w:szCs w:val="26"/>
        </w:rPr>
        <w:t xml:space="preserve">Bảng </w:t>
      </w:r>
      <w:r w:rsidR="00E83A8A" w:rsidRPr="002106F8">
        <w:rPr>
          <w:rFonts w:ascii="Time s New Roman" w:hAnsi="Time s New Roman" w:cs="Times New Roman"/>
          <w:i w:val="0"/>
          <w:iCs/>
          <w:szCs w:val="26"/>
        </w:rPr>
        <w:t>2</w:t>
      </w:r>
      <w:r w:rsidRPr="002106F8">
        <w:rPr>
          <w:rFonts w:ascii="Time s New Roman" w:hAnsi="Time s New Roman" w:cs="Times New Roman"/>
          <w:iCs/>
          <w:szCs w:val="26"/>
        </w:rPr>
        <w:t>.</w:t>
      </w:r>
      <w:r w:rsidR="00E83A8A" w:rsidRPr="002106F8">
        <w:rPr>
          <w:rFonts w:ascii="Time s New Roman" w:hAnsi="Time s New Roman" w:cs="Times New Roman"/>
          <w:i w:val="0"/>
          <w:iCs/>
          <w:szCs w:val="26"/>
        </w:rPr>
        <w:t>1</w:t>
      </w:r>
      <w:r w:rsidR="00455502" w:rsidRPr="002106F8">
        <w:rPr>
          <w:rFonts w:ascii="Time s New Roman" w:hAnsi="Time s New Roman" w:cs="Times New Roman"/>
          <w:iCs/>
          <w:szCs w:val="26"/>
        </w:rPr>
        <w:t xml:space="preserve">  : Bảng dãy phòng</w:t>
      </w:r>
      <w:bookmarkEnd w:id="26"/>
      <w:bookmarkEnd w:id="27"/>
    </w:p>
    <w:p w14:paraId="5A9BCAF6" w14:textId="2F51C1E2" w:rsidR="0055247F" w:rsidRPr="002106F8" w:rsidRDefault="0055247F" w:rsidP="00E83A8A">
      <w:pPr>
        <w:spacing w:line="259" w:lineRule="auto"/>
        <w:jc w:val="left"/>
        <w:rPr>
          <w:rFonts w:ascii="Time s New Roman" w:hAnsi="Time s New Roman" w:cs="Times New Roman"/>
          <w:lang w:val="vi-VN"/>
        </w:rPr>
      </w:pPr>
      <w:r w:rsidRPr="002106F8">
        <w:rPr>
          <w:rFonts w:ascii="Time s New Roman" w:hAnsi="Time s New Roman" w:cs="Times New Roman"/>
          <w:szCs w:val="26"/>
          <w:lang w:val="vi-VN"/>
        </w:rPr>
        <w:t>Bảng Phòng</w:t>
      </w:r>
      <w:r w:rsidR="008A78E8" w:rsidRPr="002106F8">
        <w:rPr>
          <w:rFonts w:ascii="Time s New Roman" w:hAnsi="Time s New Roman" w:cs="Times New Roman"/>
          <w:lang w:val="vi-VN"/>
        </w:rPr>
        <w:t>: Lưu thông tin về các phòng trong ký túc xá (ID phòng, mã phòng, tài khoản, mật khẩu, số lượng sinh viên, đơn giá, tình trạng, mô tả, trạng thái xóa).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74867F7F"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5C620A0"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CDE6B1F"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BC06BAA"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FEF25B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6A237ED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6D616CE"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3E35DDCA" w14:textId="77777777" w:rsidR="0055247F" w:rsidRPr="002106F8" w:rsidRDefault="0055247F">
            <w:pPr>
              <w:spacing w:line="360" w:lineRule="auto"/>
              <w:jc w:val="center"/>
              <w:rPr>
                <w:rFonts w:ascii="Time s New Roman" w:hAnsi="Time s New Roman" w:cs="Times New Roman"/>
                <w:b/>
                <w:bCs/>
                <w:color w:val="000000" w:themeColor="text1"/>
                <w:sz w:val="28"/>
                <w:szCs w:val="28"/>
              </w:rPr>
            </w:pPr>
            <w:r w:rsidRPr="002106F8">
              <w:rPr>
                <w:rFonts w:ascii="Time s New Roman" w:hAnsi="Time s New Roman" w:cs="Times New Roman"/>
                <w:b/>
                <w:bCs/>
                <w:color w:val="000000" w:themeColor="text1"/>
                <w:sz w:val="28"/>
                <w:szCs w:val="28"/>
              </w:rPr>
              <w:t>ID Day</w:t>
            </w:r>
          </w:p>
        </w:tc>
        <w:tc>
          <w:tcPr>
            <w:tcW w:w="1776" w:type="dxa"/>
            <w:tcBorders>
              <w:top w:val="single" w:sz="4" w:space="0" w:color="auto"/>
              <w:left w:val="single" w:sz="4" w:space="0" w:color="auto"/>
              <w:bottom w:val="single" w:sz="4" w:space="0" w:color="auto"/>
              <w:right w:val="single" w:sz="4" w:space="0" w:color="auto"/>
            </w:tcBorders>
            <w:hideMark/>
          </w:tcPr>
          <w:p w14:paraId="338A590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D859EA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dãy phòng</w:t>
            </w:r>
          </w:p>
        </w:tc>
      </w:tr>
      <w:tr w:rsidR="0055247F" w:rsidRPr="002106F8" w14:paraId="028631B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EC5338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1E578C54" w14:textId="77777777" w:rsidR="0055247F" w:rsidRPr="002106F8" w:rsidRDefault="0055247F">
            <w:pPr>
              <w:spacing w:line="360" w:lineRule="auto"/>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rPr>
              <w:t xml:space="preserve">     </w:t>
            </w:r>
            <w:r w:rsidRPr="002106F8">
              <w:rPr>
                <w:rFonts w:ascii="Time s New Roman" w:hAnsi="Time s New Roman" w:cs="Times New Roman"/>
                <w:b/>
                <w:bCs/>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1FAF3FC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12E267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488BE72B"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12D2F4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81" w:type="dxa"/>
            <w:tcBorders>
              <w:top w:val="single" w:sz="4" w:space="0" w:color="auto"/>
              <w:left w:val="single" w:sz="4" w:space="0" w:color="auto"/>
              <w:bottom w:val="single" w:sz="4" w:space="0" w:color="auto"/>
              <w:right w:val="single" w:sz="4" w:space="0" w:color="auto"/>
            </w:tcBorders>
            <w:hideMark/>
          </w:tcPr>
          <w:p w14:paraId="6D7CEC0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MAPHONG</w:t>
            </w:r>
          </w:p>
        </w:tc>
        <w:tc>
          <w:tcPr>
            <w:tcW w:w="1776" w:type="dxa"/>
            <w:tcBorders>
              <w:top w:val="single" w:sz="4" w:space="0" w:color="auto"/>
              <w:left w:val="single" w:sz="4" w:space="0" w:color="auto"/>
              <w:bottom w:val="single" w:sz="4" w:space="0" w:color="auto"/>
              <w:right w:val="single" w:sz="4" w:space="0" w:color="auto"/>
            </w:tcBorders>
            <w:hideMark/>
          </w:tcPr>
          <w:p w14:paraId="6C76A7F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1F16CB8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Phòng</w:t>
            </w:r>
          </w:p>
        </w:tc>
      </w:tr>
      <w:tr w:rsidR="0055247F" w:rsidRPr="002106F8" w14:paraId="6AB44B7E"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A303BA1"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81" w:type="dxa"/>
            <w:tcBorders>
              <w:top w:val="single" w:sz="4" w:space="0" w:color="auto"/>
              <w:left w:val="single" w:sz="4" w:space="0" w:color="auto"/>
              <w:bottom w:val="single" w:sz="4" w:space="0" w:color="auto"/>
              <w:right w:val="single" w:sz="4" w:space="0" w:color="auto"/>
            </w:tcBorders>
            <w:hideMark/>
          </w:tcPr>
          <w:p w14:paraId="676C759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TAIKHOAN</w:t>
            </w:r>
          </w:p>
        </w:tc>
        <w:tc>
          <w:tcPr>
            <w:tcW w:w="1776" w:type="dxa"/>
            <w:tcBorders>
              <w:top w:val="single" w:sz="4" w:space="0" w:color="auto"/>
              <w:left w:val="single" w:sz="4" w:space="0" w:color="auto"/>
              <w:bottom w:val="single" w:sz="4" w:space="0" w:color="auto"/>
              <w:right w:val="single" w:sz="4" w:space="0" w:color="auto"/>
            </w:tcBorders>
            <w:hideMark/>
          </w:tcPr>
          <w:p w14:paraId="46E8F7F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27E19E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Tài Khoản</w:t>
            </w:r>
          </w:p>
        </w:tc>
      </w:tr>
      <w:tr w:rsidR="0055247F" w:rsidRPr="002106F8" w14:paraId="57CF1918"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1C110C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1981" w:type="dxa"/>
            <w:tcBorders>
              <w:top w:val="single" w:sz="4" w:space="0" w:color="auto"/>
              <w:left w:val="single" w:sz="4" w:space="0" w:color="auto"/>
              <w:bottom w:val="single" w:sz="4" w:space="0" w:color="auto"/>
              <w:right w:val="single" w:sz="4" w:space="0" w:color="auto"/>
            </w:tcBorders>
            <w:hideMark/>
          </w:tcPr>
          <w:p w14:paraId="06AE046E"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    MATKHAU </w:t>
            </w:r>
          </w:p>
        </w:tc>
        <w:tc>
          <w:tcPr>
            <w:tcW w:w="1776" w:type="dxa"/>
            <w:tcBorders>
              <w:top w:val="single" w:sz="4" w:space="0" w:color="auto"/>
              <w:left w:val="single" w:sz="4" w:space="0" w:color="auto"/>
              <w:bottom w:val="single" w:sz="4" w:space="0" w:color="auto"/>
              <w:right w:val="single" w:sz="4" w:space="0" w:color="auto"/>
            </w:tcBorders>
            <w:hideMark/>
          </w:tcPr>
          <w:p w14:paraId="5CECAAC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E6084A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Mật Khẩu</w:t>
            </w:r>
          </w:p>
        </w:tc>
      </w:tr>
      <w:tr w:rsidR="0055247F" w:rsidRPr="002106F8" w14:paraId="6A6A2F6D"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F02A0B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1981" w:type="dxa"/>
            <w:tcBorders>
              <w:top w:val="single" w:sz="4" w:space="0" w:color="auto"/>
              <w:left w:val="single" w:sz="4" w:space="0" w:color="auto"/>
              <w:bottom w:val="single" w:sz="4" w:space="0" w:color="auto"/>
              <w:right w:val="single" w:sz="4" w:space="0" w:color="auto"/>
            </w:tcBorders>
            <w:hideMark/>
          </w:tcPr>
          <w:p w14:paraId="62DD1F2A" w14:textId="77777777" w:rsidR="0055247F" w:rsidRPr="002106F8" w:rsidRDefault="0055247F">
            <w:pPr>
              <w:spacing w:line="360" w:lineRule="auto"/>
              <w:jc w:val="right"/>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SOLUONGSV</w:t>
            </w:r>
          </w:p>
        </w:tc>
        <w:tc>
          <w:tcPr>
            <w:tcW w:w="1776" w:type="dxa"/>
            <w:tcBorders>
              <w:top w:val="single" w:sz="4" w:space="0" w:color="auto"/>
              <w:left w:val="single" w:sz="4" w:space="0" w:color="auto"/>
              <w:bottom w:val="single" w:sz="4" w:space="0" w:color="auto"/>
              <w:right w:val="single" w:sz="4" w:space="0" w:color="auto"/>
            </w:tcBorders>
            <w:hideMark/>
          </w:tcPr>
          <w:p w14:paraId="58018A6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4E27DD8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Lương sinh viên phòng</w:t>
            </w:r>
          </w:p>
        </w:tc>
      </w:tr>
      <w:tr w:rsidR="0055247F" w:rsidRPr="002106F8" w14:paraId="44A68131" w14:textId="77777777" w:rsidTr="0055247F">
        <w:tc>
          <w:tcPr>
            <w:tcW w:w="1743" w:type="dxa"/>
            <w:tcBorders>
              <w:top w:val="single" w:sz="4" w:space="0" w:color="auto"/>
              <w:left w:val="single" w:sz="4" w:space="0" w:color="auto"/>
              <w:bottom w:val="single" w:sz="4" w:space="0" w:color="auto"/>
              <w:right w:val="single" w:sz="4" w:space="0" w:color="auto"/>
            </w:tcBorders>
          </w:tcPr>
          <w:p w14:paraId="06AA48F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p>
          <w:p w14:paraId="4DBDA91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7</w:t>
            </w:r>
          </w:p>
        </w:tc>
        <w:tc>
          <w:tcPr>
            <w:tcW w:w="1981" w:type="dxa"/>
            <w:tcBorders>
              <w:top w:val="single" w:sz="4" w:space="0" w:color="auto"/>
              <w:left w:val="single" w:sz="4" w:space="0" w:color="auto"/>
              <w:bottom w:val="single" w:sz="4" w:space="0" w:color="auto"/>
              <w:right w:val="single" w:sz="4" w:space="0" w:color="auto"/>
            </w:tcBorders>
            <w:hideMark/>
          </w:tcPr>
          <w:p w14:paraId="000D634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DONGIA</w:t>
            </w:r>
          </w:p>
        </w:tc>
        <w:tc>
          <w:tcPr>
            <w:tcW w:w="1776" w:type="dxa"/>
            <w:tcBorders>
              <w:top w:val="single" w:sz="4" w:space="0" w:color="auto"/>
              <w:left w:val="single" w:sz="4" w:space="0" w:color="auto"/>
              <w:bottom w:val="single" w:sz="4" w:space="0" w:color="auto"/>
              <w:right w:val="single" w:sz="4" w:space="0" w:color="auto"/>
            </w:tcBorders>
            <w:hideMark/>
          </w:tcPr>
          <w:p w14:paraId="1CA7496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8B8CD3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Đơn giá Phòng</w:t>
            </w:r>
          </w:p>
        </w:tc>
      </w:tr>
      <w:tr w:rsidR="0055247F" w:rsidRPr="002106F8" w14:paraId="032FB6C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2B6FB15"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8</w:t>
            </w:r>
          </w:p>
        </w:tc>
        <w:tc>
          <w:tcPr>
            <w:tcW w:w="1981" w:type="dxa"/>
            <w:tcBorders>
              <w:top w:val="single" w:sz="4" w:space="0" w:color="auto"/>
              <w:left w:val="single" w:sz="4" w:space="0" w:color="auto"/>
              <w:bottom w:val="single" w:sz="4" w:space="0" w:color="auto"/>
              <w:right w:val="single" w:sz="4" w:space="0" w:color="auto"/>
            </w:tcBorders>
            <w:hideMark/>
          </w:tcPr>
          <w:p w14:paraId="00CB3D0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TINHTRANG</w:t>
            </w:r>
          </w:p>
        </w:tc>
        <w:tc>
          <w:tcPr>
            <w:tcW w:w="1776" w:type="dxa"/>
            <w:tcBorders>
              <w:top w:val="single" w:sz="4" w:space="0" w:color="auto"/>
              <w:left w:val="single" w:sz="4" w:space="0" w:color="auto"/>
              <w:bottom w:val="single" w:sz="4" w:space="0" w:color="auto"/>
              <w:right w:val="single" w:sz="4" w:space="0" w:color="auto"/>
            </w:tcBorders>
            <w:hideMark/>
          </w:tcPr>
          <w:p w14:paraId="0FF02A2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0B8EDFE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Tình trạng Phòng</w:t>
            </w:r>
          </w:p>
        </w:tc>
      </w:tr>
      <w:tr w:rsidR="0055247F" w:rsidRPr="002106F8" w14:paraId="73C5484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883F86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9 </w:t>
            </w:r>
          </w:p>
        </w:tc>
        <w:tc>
          <w:tcPr>
            <w:tcW w:w="1981" w:type="dxa"/>
            <w:tcBorders>
              <w:top w:val="single" w:sz="4" w:space="0" w:color="auto"/>
              <w:left w:val="single" w:sz="4" w:space="0" w:color="auto"/>
              <w:bottom w:val="single" w:sz="4" w:space="0" w:color="auto"/>
              <w:right w:val="single" w:sz="4" w:space="0" w:color="auto"/>
            </w:tcBorders>
            <w:hideMark/>
          </w:tcPr>
          <w:p w14:paraId="59DD4C2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MOTAKHAC</w:t>
            </w:r>
          </w:p>
        </w:tc>
        <w:tc>
          <w:tcPr>
            <w:tcW w:w="1776" w:type="dxa"/>
            <w:tcBorders>
              <w:top w:val="single" w:sz="4" w:space="0" w:color="auto"/>
              <w:left w:val="single" w:sz="4" w:space="0" w:color="auto"/>
              <w:bottom w:val="single" w:sz="4" w:space="0" w:color="auto"/>
              <w:right w:val="single" w:sz="4" w:space="0" w:color="auto"/>
            </w:tcBorders>
            <w:hideMark/>
          </w:tcPr>
          <w:p w14:paraId="19BFDE0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0B53BD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Mô tả Phòng</w:t>
            </w:r>
          </w:p>
        </w:tc>
      </w:tr>
    </w:tbl>
    <w:p w14:paraId="5E1F0126" w14:textId="39A65EF6" w:rsidR="0055247F" w:rsidRPr="002106F8" w:rsidRDefault="00455502" w:rsidP="00E83A8A">
      <w:pPr>
        <w:pStyle w:val="Heading3"/>
        <w:numPr>
          <w:ilvl w:val="0"/>
          <w:numId w:val="0"/>
        </w:numPr>
        <w:jc w:val="center"/>
        <w:rPr>
          <w:rFonts w:ascii="Time s New Roman" w:hAnsi="Time s New Roman" w:cs="Times New Roman"/>
          <w:iCs/>
          <w:szCs w:val="26"/>
        </w:rPr>
      </w:pPr>
      <w:bookmarkStart w:id="28" w:name="_Toc184383674"/>
      <w:bookmarkStart w:id="29" w:name="_Toc184426469"/>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w:t>
      </w:r>
      <w:r w:rsidRPr="002106F8">
        <w:rPr>
          <w:rFonts w:ascii="Time s New Roman" w:hAnsi="Time s New Roman" w:cs="Times New Roman"/>
          <w:iCs/>
          <w:szCs w:val="26"/>
        </w:rPr>
        <w:t>.</w:t>
      </w:r>
      <w:r w:rsidR="00E83A8A" w:rsidRPr="002106F8">
        <w:rPr>
          <w:rFonts w:ascii="Time s New Roman" w:hAnsi="Time s New Roman" w:cs="Times New Roman"/>
          <w:iCs/>
          <w:szCs w:val="26"/>
        </w:rPr>
        <w:t>2</w:t>
      </w:r>
      <w:r w:rsidRPr="002106F8">
        <w:rPr>
          <w:rFonts w:ascii="Time s New Roman" w:hAnsi="Time s New Roman" w:cs="Times New Roman"/>
          <w:iCs/>
          <w:szCs w:val="26"/>
        </w:rPr>
        <w:t xml:space="preserve">  : Bảng  phòng</w:t>
      </w:r>
      <w:bookmarkEnd w:id="28"/>
      <w:bookmarkEnd w:id="29"/>
    </w:p>
    <w:p w14:paraId="56F1251B" w14:textId="77777777" w:rsidR="00E83A8A" w:rsidRPr="002106F8" w:rsidRDefault="00E83A8A" w:rsidP="0055247F">
      <w:pPr>
        <w:rPr>
          <w:rFonts w:ascii="Time s New Roman" w:hAnsi="Time s New Roman" w:cs="Times New Roman"/>
          <w:szCs w:val="26"/>
          <w:lang w:val="vi-VN"/>
        </w:rPr>
      </w:pPr>
    </w:p>
    <w:p w14:paraId="7273776E" w14:textId="5DEC8D2F" w:rsidR="0055247F" w:rsidRPr="002106F8" w:rsidRDefault="0055247F" w:rsidP="0055247F">
      <w:pPr>
        <w:rPr>
          <w:rFonts w:ascii="Time s New Roman" w:hAnsi="Time s New Roman" w:cs="Times New Roman"/>
          <w:kern w:val="2"/>
          <w:szCs w:val="26"/>
          <w:lang w:val="vi-VN"/>
          <w14:ligatures w14:val="standardContextual"/>
        </w:rPr>
      </w:pPr>
      <w:r w:rsidRPr="002106F8">
        <w:rPr>
          <w:rFonts w:ascii="Time s New Roman" w:hAnsi="Time s New Roman" w:cs="Times New Roman"/>
          <w:szCs w:val="26"/>
          <w:lang w:val="vi-VN"/>
        </w:rPr>
        <w:lastRenderedPageBreak/>
        <w:t>Bảng Đơn Giá:</w:t>
      </w:r>
      <w:r w:rsidR="008A78E8" w:rsidRPr="002106F8">
        <w:rPr>
          <w:rFonts w:ascii="Time s New Roman" w:hAnsi="Time s New Roman" w:cs="Times New Roman"/>
          <w:lang w:val="vi-VN"/>
        </w:rPr>
        <w:t xml:space="preserve"> Lưu thông tin về đơn giá điện nước áp dụng cho các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21A73597"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2B99F7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62840DF"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14D8946"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698093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44E833C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6BF9FD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20631D73"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ID_DonGia</w:t>
            </w:r>
          </w:p>
        </w:tc>
        <w:tc>
          <w:tcPr>
            <w:tcW w:w="1776" w:type="dxa"/>
            <w:tcBorders>
              <w:top w:val="single" w:sz="4" w:space="0" w:color="auto"/>
              <w:left w:val="single" w:sz="4" w:space="0" w:color="auto"/>
              <w:bottom w:val="single" w:sz="4" w:space="0" w:color="auto"/>
              <w:right w:val="single" w:sz="4" w:space="0" w:color="auto"/>
            </w:tcBorders>
            <w:hideMark/>
          </w:tcPr>
          <w:p w14:paraId="156D764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3606AA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Đơn Giá</w:t>
            </w:r>
          </w:p>
        </w:tc>
      </w:tr>
      <w:tr w:rsidR="0055247F" w:rsidRPr="002106F8" w14:paraId="4DEF89D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B16379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3E5FC32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MADONGIA</w:t>
            </w:r>
          </w:p>
        </w:tc>
        <w:tc>
          <w:tcPr>
            <w:tcW w:w="1776" w:type="dxa"/>
            <w:tcBorders>
              <w:top w:val="single" w:sz="4" w:space="0" w:color="auto"/>
              <w:left w:val="single" w:sz="4" w:space="0" w:color="auto"/>
              <w:bottom w:val="single" w:sz="4" w:space="0" w:color="auto"/>
              <w:right w:val="single" w:sz="4" w:space="0" w:color="auto"/>
            </w:tcBorders>
            <w:hideMark/>
          </w:tcPr>
          <w:p w14:paraId="7ACF399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7AE2129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Đơn Giá</w:t>
            </w:r>
          </w:p>
        </w:tc>
      </w:tr>
      <w:tr w:rsidR="0055247F" w:rsidRPr="002106F8" w14:paraId="3F10126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986C681"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427A29D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DONGIADIEN</w:t>
            </w:r>
          </w:p>
        </w:tc>
        <w:tc>
          <w:tcPr>
            <w:tcW w:w="1776" w:type="dxa"/>
            <w:tcBorders>
              <w:top w:val="single" w:sz="4" w:space="0" w:color="auto"/>
              <w:left w:val="single" w:sz="4" w:space="0" w:color="auto"/>
              <w:bottom w:val="single" w:sz="4" w:space="0" w:color="auto"/>
              <w:right w:val="single" w:sz="4" w:space="0" w:color="auto"/>
            </w:tcBorders>
            <w:hideMark/>
          </w:tcPr>
          <w:p w14:paraId="63A3009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7F5A1CC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Đơn giá Điện</w:t>
            </w:r>
          </w:p>
        </w:tc>
      </w:tr>
      <w:tr w:rsidR="0055247F" w:rsidRPr="002106F8" w14:paraId="4FE3F976"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69E03B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570102E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DONGIANUOC</w:t>
            </w:r>
          </w:p>
        </w:tc>
        <w:tc>
          <w:tcPr>
            <w:tcW w:w="1776" w:type="dxa"/>
            <w:tcBorders>
              <w:top w:val="single" w:sz="4" w:space="0" w:color="auto"/>
              <w:left w:val="single" w:sz="4" w:space="0" w:color="auto"/>
              <w:bottom w:val="single" w:sz="4" w:space="0" w:color="auto"/>
              <w:right w:val="single" w:sz="4" w:space="0" w:color="auto"/>
            </w:tcBorders>
            <w:hideMark/>
          </w:tcPr>
          <w:p w14:paraId="5CD8608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73FD1A3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Đơn giá Nước</w:t>
            </w:r>
          </w:p>
        </w:tc>
      </w:tr>
      <w:tr w:rsidR="0055247F" w:rsidRPr="002106F8" w14:paraId="54C7066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7E60E5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4FC0FDB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NGAYAPDUNG</w:t>
            </w:r>
          </w:p>
        </w:tc>
        <w:tc>
          <w:tcPr>
            <w:tcW w:w="1776" w:type="dxa"/>
            <w:tcBorders>
              <w:top w:val="single" w:sz="4" w:space="0" w:color="auto"/>
              <w:left w:val="single" w:sz="4" w:space="0" w:color="auto"/>
              <w:bottom w:val="single" w:sz="4" w:space="0" w:color="auto"/>
              <w:right w:val="single" w:sz="4" w:space="0" w:color="auto"/>
            </w:tcBorders>
            <w:hideMark/>
          </w:tcPr>
          <w:p w14:paraId="39D234B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503D252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Áp Dụng</w:t>
            </w:r>
          </w:p>
        </w:tc>
      </w:tr>
    </w:tbl>
    <w:p w14:paraId="4EE08F5E" w14:textId="7B710233" w:rsidR="0055247F" w:rsidRPr="002106F8" w:rsidRDefault="00455502" w:rsidP="00B87D9F">
      <w:pPr>
        <w:pStyle w:val="Heading3"/>
        <w:numPr>
          <w:ilvl w:val="0"/>
          <w:numId w:val="0"/>
        </w:numPr>
        <w:jc w:val="center"/>
        <w:rPr>
          <w:rFonts w:ascii="Time s New Roman" w:hAnsi="Time s New Roman" w:cs="Times New Roman"/>
          <w:iCs/>
          <w:szCs w:val="26"/>
        </w:rPr>
      </w:pPr>
      <w:bookmarkStart w:id="30" w:name="_Toc184383675"/>
      <w:bookmarkStart w:id="31" w:name="_Toc184426470"/>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2.3</w:t>
      </w:r>
      <w:r w:rsidRPr="002106F8">
        <w:rPr>
          <w:rFonts w:ascii="Time s New Roman" w:hAnsi="Time s New Roman" w:cs="Times New Roman"/>
          <w:iCs/>
          <w:szCs w:val="26"/>
        </w:rPr>
        <w:t>: Bảng đơn giá</w:t>
      </w:r>
      <w:bookmarkEnd w:id="30"/>
      <w:bookmarkEnd w:id="31"/>
    </w:p>
    <w:p w14:paraId="724CC6CC" w14:textId="5333B20C" w:rsidR="0055247F" w:rsidRPr="002106F8" w:rsidRDefault="0055247F" w:rsidP="004111C4">
      <w:pPr>
        <w:spacing w:line="259" w:lineRule="auto"/>
        <w:jc w:val="left"/>
        <w:rPr>
          <w:rFonts w:ascii="Time s New Roman" w:hAnsi="Time s New Roman" w:cs="Times New Roman"/>
          <w:lang w:val="vi-VN"/>
        </w:rPr>
      </w:pPr>
      <w:r w:rsidRPr="002106F8">
        <w:rPr>
          <w:rFonts w:ascii="Time s New Roman" w:hAnsi="Time s New Roman" w:cs="Times New Roman"/>
          <w:szCs w:val="26"/>
        </w:rPr>
        <w:t>Bảng CONGTODIEN</w:t>
      </w:r>
      <w:r w:rsidR="008A78E8" w:rsidRPr="002106F8">
        <w:rPr>
          <w:rFonts w:ascii="Time s New Roman" w:hAnsi="Time s New Roman" w:cs="Times New Roman"/>
        </w:rPr>
        <w:t>: Lưu thông tin về chỉ số công tơ điện</w:t>
      </w:r>
      <w:r w:rsidR="00195DB7" w:rsidRPr="002106F8">
        <w:rPr>
          <w:rFonts w:ascii="Time s New Roman" w:hAnsi="Time s New Roman" w:cs="Times New Roman"/>
          <w:lang w:val="vi-VN"/>
        </w:rPr>
        <w:t xml:space="preserve"> </w:t>
      </w:r>
      <w:r w:rsidR="008A78E8" w:rsidRPr="002106F8">
        <w:rPr>
          <w:rFonts w:ascii="Time s New Roman" w:hAnsi="Time s New Roman" w:cs="Times New Roman"/>
        </w:rPr>
        <w:t>của các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6216A8A4"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6738137"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830CD43"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33F323F"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A77697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3ECDF73E"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A507951"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1C4AD4D2"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ID_DIEN</w:t>
            </w:r>
          </w:p>
        </w:tc>
        <w:tc>
          <w:tcPr>
            <w:tcW w:w="1776" w:type="dxa"/>
            <w:tcBorders>
              <w:top w:val="single" w:sz="4" w:space="0" w:color="auto"/>
              <w:left w:val="single" w:sz="4" w:space="0" w:color="auto"/>
              <w:bottom w:val="single" w:sz="4" w:space="0" w:color="auto"/>
              <w:right w:val="single" w:sz="4" w:space="0" w:color="auto"/>
            </w:tcBorders>
            <w:hideMark/>
          </w:tcPr>
          <w:p w14:paraId="7DD33F3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C2C693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điện</w:t>
            </w:r>
          </w:p>
        </w:tc>
      </w:tr>
      <w:tr w:rsidR="0055247F" w:rsidRPr="002106F8" w14:paraId="72E42488"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E92D43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61E377B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6E74F44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7CB721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phòng</w:t>
            </w:r>
          </w:p>
        </w:tc>
      </w:tr>
      <w:tr w:rsidR="0055247F" w:rsidRPr="002106F8" w14:paraId="76EDE793"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55A693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688468D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CHISODAU</w:t>
            </w:r>
          </w:p>
        </w:tc>
        <w:tc>
          <w:tcPr>
            <w:tcW w:w="1776" w:type="dxa"/>
            <w:tcBorders>
              <w:top w:val="single" w:sz="4" w:space="0" w:color="auto"/>
              <w:left w:val="single" w:sz="4" w:space="0" w:color="auto"/>
              <w:bottom w:val="single" w:sz="4" w:space="0" w:color="auto"/>
              <w:right w:val="single" w:sz="4" w:space="0" w:color="auto"/>
            </w:tcBorders>
            <w:hideMark/>
          </w:tcPr>
          <w:p w14:paraId="3AB6902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8C489F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đầu của công tơ điện</w:t>
            </w:r>
          </w:p>
        </w:tc>
      </w:tr>
      <w:tr w:rsidR="0055247F" w:rsidRPr="002106F8" w14:paraId="072DB335"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FD9F59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07AFF0E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CHISOCUOI</w:t>
            </w:r>
          </w:p>
        </w:tc>
        <w:tc>
          <w:tcPr>
            <w:tcW w:w="1776" w:type="dxa"/>
            <w:tcBorders>
              <w:top w:val="single" w:sz="4" w:space="0" w:color="auto"/>
              <w:left w:val="single" w:sz="4" w:space="0" w:color="auto"/>
              <w:bottom w:val="single" w:sz="4" w:space="0" w:color="auto"/>
              <w:right w:val="single" w:sz="4" w:space="0" w:color="auto"/>
            </w:tcBorders>
            <w:hideMark/>
          </w:tcPr>
          <w:p w14:paraId="03B8E31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6EC02A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cuối của công tơ điện</w:t>
            </w:r>
          </w:p>
        </w:tc>
      </w:tr>
      <w:tr w:rsidR="0055247F" w:rsidRPr="002106F8" w14:paraId="16C35ED4"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F40AE2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6F64F27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THANG</w:t>
            </w:r>
          </w:p>
        </w:tc>
        <w:tc>
          <w:tcPr>
            <w:tcW w:w="1776" w:type="dxa"/>
            <w:tcBorders>
              <w:top w:val="single" w:sz="4" w:space="0" w:color="auto"/>
              <w:left w:val="single" w:sz="4" w:space="0" w:color="auto"/>
              <w:bottom w:val="single" w:sz="4" w:space="0" w:color="auto"/>
              <w:right w:val="single" w:sz="4" w:space="0" w:color="auto"/>
            </w:tcBorders>
            <w:hideMark/>
          </w:tcPr>
          <w:p w14:paraId="0EB6AE5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14B748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Tháng để tính hóa đơn</w:t>
            </w:r>
          </w:p>
        </w:tc>
      </w:tr>
      <w:tr w:rsidR="0055247F" w:rsidRPr="002106F8" w14:paraId="139FE034"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019AC6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53F8C16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w:t>
            </w:r>
          </w:p>
        </w:tc>
        <w:tc>
          <w:tcPr>
            <w:tcW w:w="1776" w:type="dxa"/>
            <w:tcBorders>
              <w:top w:val="single" w:sz="4" w:space="0" w:color="auto"/>
              <w:left w:val="single" w:sz="4" w:space="0" w:color="auto"/>
              <w:bottom w:val="single" w:sz="4" w:space="0" w:color="auto"/>
              <w:right w:val="single" w:sz="4" w:space="0" w:color="auto"/>
            </w:tcBorders>
            <w:hideMark/>
          </w:tcPr>
          <w:p w14:paraId="091FF37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9CC09C7"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để tính hóa đơn</w:t>
            </w:r>
          </w:p>
        </w:tc>
      </w:tr>
    </w:tbl>
    <w:p w14:paraId="4D7D4B1E" w14:textId="54454514" w:rsidR="0055247F" w:rsidRPr="002106F8" w:rsidRDefault="00455502" w:rsidP="00B87D9F">
      <w:pPr>
        <w:pStyle w:val="Heading3"/>
        <w:numPr>
          <w:ilvl w:val="0"/>
          <w:numId w:val="0"/>
        </w:numPr>
        <w:spacing w:line="240" w:lineRule="auto"/>
        <w:jc w:val="center"/>
        <w:rPr>
          <w:rFonts w:ascii="Time s New Roman" w:hAnsi="Time s New Roman" w:cs="Times New Roman"/>
          <w:iCs/>
          <w:szCs w:val="26"/>
        </w:rPr>
      </w:pPr>
      <w:bookmarkStart w:id="32" w:name="_Toc184383676"/>
      <w:bookmarkStart w:id="33" w:name="_Toc184426471"/>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2.4</w:t>
      </w:r>
      <w:r w:rsidRPr="002106F8">
        <w:rPr>
          <w:rFonts w:ascii="Time s New Roman" w:hAnsi="Time s New Roman" w:cs="Times New Roman"/>
          <w:iCs/>
          <w:szCs w:val="26"/>
        </w:rPr>
        <w:t xml:space="preserve">  : Bảng CONGTODIEN</w:t>
      </w:r>
      <w:bookmarkEnd w:id="32"/>
      <w:bookmarkEnd w:id="33"/>
    </w:p>
    <w:p w14:paraId="5A38811A" w14:textId="77777777" w:rsidR="00E83A8A" w:rsidRPr="002106F8" w:rsidRDefault="00E83A8A">
      <w:pPr>
        <w:spacing w:line="259" w:lineRule="auto"/>
        <w:jc w:val="left"/>
        <w:rPr>
          <w:rFonts w:ascii="Time s New Roman" w:hAnsi="Time s New Roman" w:cs="Times New Roman"/>
          <w:szCs w:val="26"/>
        </w:rPr>
      </w:pPr>
      <w:r w:rsidRPr="002106F8">
        <w:rPr>
          <w:rFonts w:ascii="Time s New Roman" w:hAnsi="Time s New Roman" w:cs="Times New Roman"/>
          <w:szCs w:val="26"/>
        </w:rPr>
        <w:br w:type="page"/>
      </w:r>
    </w:p>
    <w:p w14:paraId="7768D43F" w14:textId="7C295F43" w:rsidR="0055247F" w:rsidRPr="002106F8" w:rsidRDefault="0055247F" w:rsidP="008A78E8">
      <w:pPr>
        <w:spacing w:line="259" w:lineRule="auto"/>
        <w:jc w:val="left"/>
        <w:rPr>
          <w:rFonts w:ascii="Time s New Roman" w:hAnsi="Time s New Roman" w:cs="Times New Roman"/>
          <w:lang w:val="vi-VN"/>
        </w:rPr>
      </w:pPr>
      <w:r w:rsidRPr="002106F8">
        <w:rPr>
          <w:rFonts w:ascii="Time s New Roman" w:hAnsi="Time s New Roman" w:cs="Times New Roman"/>
          <w:szCs w:val="26"/>
        </w:rPr>
        <w:lastRenderedPageBreak/>
        <w:t xml:space="preserve">Bảng Công tơ Nước </w:t>
      </w:r>
      <w:r w:rsidR="008A78E8" w:rsidRPr="002106F8">
        <w:rPr>
          <w:rFonts w:ascii="Time s New Roman" w:hAnsi="Time s New Roman" w:cs="Times New Roman"/>
        </w:rPr>
        <w:t>: Lưu thông tin về chỉ số công tơ nước của các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4401E1DD"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BA37F48"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A56B384"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B3197F0"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89E828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07D58F3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742A1F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724B7F67"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ID_NUOC</w:t>
            </w:r>
          </w:p>
        </w:tc>
        <w:tc>
          <w:tcPr>
            <w:tcW w:w="1776" w:type="dxa"/>
            <w:tcBorders>
              <w:top w:val="single" w:sz="4" w:space="0" w:color="auto"/>
              <w:left w:val="single" w:sz="4" w:space="0" w:color="auto"/>
              <w:bottom w:val="single" w:sz="4" w:space="0" w:color="auto"/>
              <w:right w:val="single" w:sz="4" w:space="0" w:color="auto"/>
            </w:tcBorders>
            <w:hideMark/>
          </w:tcPr>
          <w:p w14:paraId="55637EF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50B916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nước</w:t>
            </w:r>
          </w:p>
        </w:tc>
      </w:tr>
      <w:tr w:rsidR="0055247F" w:rsidRPr="002106F8" w14:paraId="04E40BC1"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6E4A57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2CACE10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7F41D41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B72243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 có công tơ nước đó</w:t>
            </w:r>
          </w:p>
        </w:tc>
      </w:tr>
      <w:tr w:rsidR="0055247F" w:rsidRPr="002106F8" w14:paraId="048AE27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BA3A05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0F49F58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CHISODAU</w:t>
            </w:r>
          </w:p>
        </w:tc>
        <w:tc>
          <w:tcPr>
            <w:tcW w:w="1776" w:type="dxa"/>
            <w:tcBorders>
              <w:top w:val="single" w:sz="4" w:space="0" w:color="auto"/>
              <w:left w:val="single" w:sz="4" w:space="0" w:color="auto"/>
              <w:bottom w:val="single" w:sz="4" w:space="0" w:color="auto"/>
              <w:right w:val="single" w:sz="4" w:space="0" w:color="auto"/>
            </w:tcBorders>
            <w:hideMark/>
          </w:tcPr>
          <w:p w14:paraId="235E0FE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CHISODAU</w:t>
            </w:r>
          </w:p>
        </w:tc>
        <w:tc>
          <w:tcPr>
            <w:tcW w:w="2762" w:type="dxa"/>
            <w:tcBorders>
              <w:top w:val="single" w:sz="4" w:space="0" w:color="auto"/>
              <w:left w:val="single" w:sz="4" w:space="0" w:color="auto"/>
              <w:bottom w:val="single" w:sz="4" w:space="0" w:color="auto"/>
              <w:right w:val="single" w:sz="4" w:space="0" w:color="auto"/>
            </w:tcBorders>
            <w:hideMark/>
          </w:tcPr>
          <w:p w14:paraId="6A95813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cuối của công tơ nước</w:t>
            </w:r>
          </w:p>
        </w:tc>
      </w:tr>
      <w:tr w:rsidR="0055247F" w:rsidRPr="002106F8" w14:paraId="0CA8CB7E"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F1EADA5"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36F8788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CHISOCUOI</w:t>
            </w:r>
          </w:p>
        </w:tc>
        <w:tc>
          <w:tcPr>
            <w:tcW w:w="1776" w:type="dxa"/>
            <w:tcBorders>
              <w:top w:val="single" w:sz="4" w:space="0" w:color="auto"/>
              <w:left w:val="single" w:sz="4" w:space="0" w:color="auto"/>
              <w:bottom w:val="single" w:sz="4" w:space="0" w:color="auto"/>
              <w:right w:val="single" w:sz="4" w:space="0" w:color="auto"/>
            </w:tcBorders>
            <w:hideMark/>
          </w:tcPr>
          <w:p w14:paraId="7535520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9988EB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cuối của công tơ nước</w:t>
            </w:r>
          </w:p>
        </w:tc>
      </w:tr>
      <w:tr w:rsidR="0055247F" w:rsidRPr="002106F8" w14:paraId="275D6248"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2936AA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2C6F664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THANG</w:t>
            </w:r>
          </w:p>
        </w:tc>
        <w:tc>
          <w:tcPr>
            <w:tcW w:w="1776" w:type="dxa"/>
            <w:tcBorders>
              <w:top w:val="single" w:sz="4" w:space="0" w:color="auto"/>
              <w:left w:val="single" w:sz="4" w:space="0" w:color="auto"/>
              <w:bottom w:val="single" w:sz="4" w:space="0" w:color="auto"/>
              <w:right w:val="single" w:sz="4" w:space="0" w:color="auto"/>
            </w:tcBorders>
            <w:hideMark/>
          </w:tcPr>
          <w:p w14:paraId="48B2A06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7C18D7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Tháng tính hóa đơn</w:t>
            </w:r>
          </w:p>
        </w:tc>
      </w:tr>
      <w:tr w:rsidR="0055247F" w:rsidRPr="002106F8" w14:paraId="1A8C4A13"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4901948"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6726B0A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Năm </w:t>
            </w:r>
          </w:p>
        </w:tc>
        <w:tc>
          <w:tcPr>
            <w:tcW w:w="1776" w:type="dxa"/>
            <w:tcBorders>
              <w:top w:val="single" w:sz="4" w:space="0" w:color="auto"/>
              <w:left w:val="single" w:sz="4" w:space="0" w:color="auto"/>
              <w:bottom w:val="single" w:sz="4" w:space="0" w:color="auto"/>
              <w:right w:val="single" w:sz="4" w:space="0" w:color="auto"/>
            </w:tcBorders>
            <w:hideMark/>
          </w:tcPr>
          <w:p w14:paraId="5254CEA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A89263A"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tính hóa đơn</w:t>
            </w:r>
          </w:p>
        </w:tc>
      </w:tr>
    </w:tbl>
    <w:p w14:paraId="167D34A0" w14:textId="6C8FE94C" w:rsidR="0055247F" w:rsidRPr="002106F8" w:rsidRDefault="00455502" w:rsidP="00B87D9F">
      <w:pPr>
        <w:pStyle w:val="Heading3"/>
        <w:numPr>
          <w:ilvl w:val="0"/>
          <w:numId w:val="0"/>
        </w:numPr>
        <w:spacing w:line="240" w:lineRule="auto"/>
        <w:jc w:val="center"/>
        <w:rPr>
          <w:rFonts w:ascii="Time s New Roman" w:hAnsi="Time s New Roman" w:cs="Times New Roman"/>
          <w:iCs/>
          <w:szCs w:val="26"/>
        </w:rPr>
      </w:pPr>
      <w:bookmarkStart w:id="34" w:name="_Toc184383677"/>
      <w:bookmarkStart w:id="35" w:name="_Toc184426472"/>
      <w:r w:rsidRPr="002106F8">
        <w:rPr>
          <w:rFonts w:ascii="Time s New Roman" w:hAnsi="Time s New Roman" w:cs="Times New Roman"/>
          <w:iCs/>
          <w:szCs w:val="26"/>
        </w:rPr>
        <w:t>Bảng</w:t>
      </w:r>
      <w:r w:rsidR="00E83A8A" w:rsidRPr="002106F8">
        <w:rPr>
          <w:rFonts w:ascii="Time s New Roman" w:hAnsi="Time s New Roman" w:cs="Times New Roman"/>
          <w:iCs/>
          <w:szCs w:val="26"/>
        </w:rPr>
        <w:t xml:space="preserve"> 2.5</w:t>
      </w:r>
      <w:r w:rsidRPr="002106F8">
        <w:rPr>
          <w:rFonts w:ascii="Time s New Roman" w:hAnsi="Time s New Roman" w:cs="Times New Roman"/>
          <w:iCs/>
          <w:szCs w:val="26"/>
        </w:rPr>
        <w:t xml:space="preserve"> : Bảng Công tơ nước</w:t>
      </w:r>
      <w:bookmarkEnd w:id="34"/>
      <w:bookmarkEnd w:id="35"/>
    </w:p>
    <w:p w14:paraId="13028DED" w14:textId="34B3B83D" w:rsidR="0055247F" w:rsidRPr="002106F8" w:rsidRDefault="0055247F" w:rsidP="0055247F">
      <w:pPr>
        <w:rPr>
          <w:rFonts w:ascii="Time s New Roman" w:hAnsi="Time s New Roman" w:cs="Times New Roman"/>
          <w:kern w:val="2"/>
          <w:szCs w:val="26"/>
          <w14:ligatures w14:val="standardContextual"/>
        </w:rPr>
      </w:pPr>
      <w:r w:rsidRPr="002106F8">
        <w:rPr>
          <w:rFonts w:ascii="Time s New Roman" w:hAnsi="Time s New Roman" w:cs="Times New Roman"/>
          <w:szCs w:val="26"/>
        </w:rPr>
        <w:t>Bảng HOADON_DIENNUOC</w:t>
      </w:r>
      <w:r w:rsidR="00195DB7" w:rsidRPr="002106F8">
        <w:rPr>
          <w:rFonts w:ascii="Time s New Roman" w:hAnsi="Time s New Roman" w:cs="Times New Roman"/>
        </w:rPr>
        <w:t>: Lưu thông tin về hóa đơn điện nước của các phòng (ID hóa đơn, ID phòng, ID dongia, ID điện, ID nước, tháng, năm, trạng thái).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76C5686A"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40B7A76"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765F801"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DE810D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ADBA13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560AA39D" w14:textId="77777777" w:rsidTr="00392615">
        <w:trPr>
          <w:trHeight w:val="971"/>
        </w:trPr>
        <w:tc>
          <w:tcPr>
            <w:tcW w:w="1743" w:type="dxa"/>
            <w:tcBorders>
              <w:top w:val="single" w:sz="4" w:space="0" w:color="auto"/>
              <w:left w:val="single" w:sz="4" w:space="0" w:color="auto"/>
              <w:bottom w:val="single" w:sz="4" w:space="0" w:color="auto"/>
              <w:right w:val="single" w:sz="4" w:space="0" w:color="auto"/>
            </w:tcBorders>
            <w:hideMark/>
          </w:tcPr>
          <w:p w14:paraId="0E43A0B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537A8B23"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ID_HDDN</w:t>
            </w:r>
          </w:p>
        </w:tc>
        <w:tc>
          <w:tcPr>
            <w:tcW w:w="1776" w:type="dxa"/>
            <w:tcBorders>
              <w:top w:val="single" w:sz="4" w:space="0" w:color="auto"/>
              <w:left w:val="single" w:sz="4" w:space="0" w:color="auto"/>
              <w:bottom w:val="single" w:sz="4" w:space="0" w:color="auto"/>
              <w:right w:val="single" w:sz="4" w:space="0" w:color="auto"/>
            </w:tcBorders>
            <w:hideMark/>
          </w:tcPr>
          <w:p w14:paraId="1F38B00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CC6E9F7" w14:textId="77777777" w:rsidR="0055247F" w:rsidRPr="002106F8" w:rsidRDefault="0055247F" w:rsidP="00392615">
            <w:pPr>
              <w:spacing w:line="24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  ID của hóa đơn điện nước</w:t>
            </w:r>
          </w:p>
        </w:tc>
      </w:tr>
      <w:tr w:rsidR="0055247F" w:rsidRPr="002106F8" w14:paraId="22EC23B1"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13393A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62B5454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5F30020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4FCA675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23271C4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8220D0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2D5A8336"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ID_DONGIA</w:t>
            </w:r>
          </w:p>
        </w:tc>
        <w:tc>
          <w:tcPr>
            <w:tcW w:w="1776" w:type="dxa"/>
            <w:tcBorders>
              <w:top w:val="single" w:sz="4" w:space="0" w:color="auto"/>
              <w:left w:val="single" w:sz="4" w:space="0" w:color="auto"/>
              <w:bottom w:val="single" w:sz="4" w:space="0" w:color="auto"/>
              <w:right w:val="single" w:sz="4" w:space="0" w:color="auto"/>
            </w:tcBorders>
            <w:hideMark/>
          </w:tcPr>
          <w:p w14:paraId="046874E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365983E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Đơn Giá</w:t>
            </w:r>
          </w:p>
        </w:tc>
      </w:tr>
      <w:tr w:rsidR="0055247F" w:rsidRPr="002106F8" w14:paraId="69242D1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E7488F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47B735E9"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ID_DIEN</w:t>
            </w:r>
          </w:p>
        </w:tc>
        <w:tc>
          <w:tcPr>
            <w:tcW w:w="1776" w:type="dxa"/>
            <w:tcBorders>
              <w:top w:val="single" w:sz="4" w:space="0" w:color="auto"/>
              <w:left w:val="single" w:sz="4" w:space="0" w:color="auto"/>
              <w:bottom w:val="single" w:sz="4" w:space="0" w:color="auto"/>
              <w:right w:val="single" w:sz="4" w:space="0" w:color="auto"/>
            </w:tcBorders>
            <w:hideMark/>
          </w:tcPr>
          <w:p w14:paraId="5A9BFEB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D88835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điện</w:t>
            </w:r>
          </w:p>
        </w:tc>
      </w:tr>
      <w:tr w:rsidR="0055247F" w:rsidRPr="002106F8" w14:paraId="24EB198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BE204C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18DDF5BA"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ID_NUOC</w:t>
            </w:r>
          </w:p>
        </w:tc>
        <w:tc>
          <w:tcPr>
            <w:tcW w:w="1776" w:type="dxa"/>
            <w:tcBorders>
              <w:top w:val="single" w:sz="4" w:space="0" w:color="auto"/>
              <w:left w:val="single" w:sz="4" w:space="0" w:color="auto"/>
              <w:bottom w:val="single" w:sz="4" w:space="0" w:color="auto"/>
              <w:right w:val="single" w:sz="4" w:space="0" w:color="auto"/>
            </w:tcBorders>
            <w:hideMark/>
          </w:tcPr>
          <w:p w14:paraId="1628933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2DA4C37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nước</w:t>
            </w:r>
          </w:p>
        </w:tc>
      </w:tr>
      <w:tr w:rsidR="0055247F" w:rsidRPr="002106F8" w14:paraId="6947983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A3E0D9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699CBF6F"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THANG</w:t>
            </w:r>
          </w:p>
        </w:tc>
        <w:tc>
          <w:tcPr>
            <w:tcW w:w="1776" w:type="dxa"/>
            <w:tcBorders>
              <w:top w:val="single" w:sz="4" w:space="0" w:color="auto"/>
              <w:left w:val="single" w:sz="4" w:space="0" w:color="auto"/>
              <w:bottom w:val="single" w:sz="4" w:space="0" w:color="auto"/>
              <w:right w:val="single" w:sz="4" w:space="0" w:color="auto"/>
            </w:tcBorders>
            <w:hideMark/>
          </w:tcPr>
          <w:p w14:paraId="3D68F42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7E6AFBB7"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Tháng tính hóa đơn </w:t>
            </w:r>
          </w:p>
        </w:tc>
      </w:tr>
      <w:tr w:rsidR="0055247F" w:rsidRPr="002106F8" w14:paraId="2F2E6BB1"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AA8204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7</w:t>
            </w:r>
          </w:p>
        </w:tc>
        <w:tc>
          <w:tcPr>
            <w:tcW w:w="2469" w:type="dxa"/>
            <w:tcBorders>
              <w:top w:val="single" w:sz="4" w:space="0" w:color="auto"/>
              <w:left w:val="single" w:sz="4" w:space="0" w:color="auto"/>
              <w:bottom w:val="single" w:sz="4" w:space="0" w:color="auto"/>
              <w:right w:val="single" w:sz="4" w:space="0" w:color="auto"/>
            </w:tcBorders>
            <w:hideMark/>
          </w:tcPr>
          <w:p w14:paraId="1EEAD52E"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Nam</w:t>
            </w:r>
          </w:p>
        </w:tc>
        <w:tc>
          <w:tcPr>
            <w:tcW w:w="1776" w:type="dxa"/>
            <w:tcBorders>
              <w:top w:val="single" w:sz="4" w:space="0" w:color="auto"/>
              <w:left w:val="single" w:sz="4" w:space="0" w:color="auto"/>
              <w:bottom w:val="single" w:sz="4" w:space="0" w:color="auto"/>
              <w:right w:val="single" w:sz="4" w:space="0" w:color="auto"/>
            </w:tcBorders>
            <w:hideMark/>
          </w:tcPr>
          <w:p w14:paraId="3200FE9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B336ECC"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để tính hóa đơn</w:t>
            </w:r>
          </w:p>
        </w:tc>
      </w:tr>
    </w:tbl>
    <w:p w14:paraId="22E62837" w14:textId="3D13E096" w:rsidR="0055247F" w:rsidRPr="002106F8" w:rsidRDefault="00455502" w:rsidP="00B87D9F">
      <w:pPr>
        <w:pStyle w:val="Heading3"/>
        <w:numPr>
          <w:ilvl w:val="0"/>
          <w:numId w:val="0"/>
        </w:numPr>
        <w:spacing w:before="0" w:after="0"/>
        <w:jc w:val="center"/>
        <w:rPr>
          <w:rFonts w:ascii="Time s New Roman" w:hAnsi="Time s New Roman" w:cs="Times New Roman"/>
          <w:iCs/>
          <w:szCs w:val="26"/>
        </w:rPr>
      </w:pPr>
      <w:bookmarkStart w:id="36" w:name="_Toc184383678"/>
      <w:bookmarkStart w:id="37" w:name="_Toc184426473"/>
      <w:r w:rsidRPr="002106F8">
        <w:rPr>
          <w:rFonts w:ascii="Time s New Roman" w:hAnsi="Time s New Roman" w:cs="Times New Roman"/>
          <w:iCs/>
          <w:szCs w:val="26"/>
        </w:rPr>
        <w:t>Bảng</w:t>
      </w:r>
      <w:r w:rsidR="00E83A8A" w:rsidRPr="002106F8">
        <w:rPr>
          <w:rFonts w:ascii="Time s New Roman" w:hAnsi="Time s New Roman" w:cs="Times New Roman"/>
          <w:iCs/>
          <w:szCs w:val="26"/>
        </w:rPr>
        <w:t xml:space="preserve"> 2.6</w:t>
      </w:r>
      <w:r w:rsidRPr="002106F8">
        <w:rPr>
          <w:rFonts w:ascii="Time s New Roman" w:hAnsi="Time s New Roman" w:cs="Times New Roman"/>
          <w:iCs/>
          <w:szCs w:val="26"/>
        </w:rPr>
        <w:t xml:space="preserve">  : Bảng HOADON_DIENNUOC</w:t>
      </w:r>
      <w:bookmarkEnd w:id="36"/>
      <w:bookmarkEnd w:id="37"/>
    </w:p>
    <w:p w14:paraId="7D3D2792" w14:textId="77777777" w:rsidR="00392615" w:rsidRPr="002106F8" w:rsidRDefault="00392615" w:rsidP="0055247F">
      <w:pPr>
        <w:rPr>
          <w:rFonts w:ascii="Time s New Roman" w:hAnsi="Time s New Roman" w:cs="Times New Roman"/>
          <w:szCs w:val="26"/>
        </w:rPr>
      </w:pPr>
    </w:p>
    <w:p w14:paraId="72A18152" w14:textId="1616A178" w:rsidR="0055247F" w:rsidRPr="002106F8" w:rsidRDefault="0055247F" w:rsidP="0055247F">
      <w:pPr>
        <w:rPr>
          <w:rFonts w:ascii="Time s New Roman" w:hAnsi="Time s New Roman" w:cs="Times New Roman"/>
          <w:szCs w:val="26"/>
        </w:rPr>
      </w:pPr>
      <w:r w:rsidRPr="002106F8">
        <w:rPr>
          <w:rFonts w:ascii="Time s New Roman" w:hAnsi="Time s New Roman" w:cs="Times New Roman"/>
          <w:szCs w:val="26"/>
        </w:rPr>
        <w:lastRenderedPageBreak/>
        <w:t>Bảng Hóa Đơn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09CF13B4"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8EB219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F74B95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BF6C80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56549DB"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140C9245"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8339C4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1EFE6ED7"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ID_HDP</w:t>
            </w:r>
          </w:p>
        </w:tc>
        <w:tc>
          <w:tcPr>
            <w:tcW w:w="1776" w:type="dxa"/>
            <w:tcBorders>
              <w:top w:val="single" w:sz="4" w:space="0" w:color="auto"/>
              <w:left w:val="single" w:sz="4" w:space="0" w:color="auto"/>
              <w:bottom w:val="single" w:sz="4" w:space="0" w:color="auto"/>
              <w:right w:val="single" w:sz="4" w:space="0" w:color="auto"/>
            </w:tcBorders>
            <w:hideMark/>
          </w:tcPr>
          <w:p w14:paraId="21EEDFE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411A5A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Hóa Đơn Phòng</w:t>
            </w:r>
          </w:p>
        </w:tc>
      </w:tr>
      <w:tr w:rsidR="0055247F" w:rsidRPr="002106F8" w14:paraId="0E4CCD53"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154270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546AEA3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24A8780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E109C6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63EBDCB6"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36D9BB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0EFC1FB7"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ID_DONGIA</w:t>
            </w:r>
          </w:p>
        </w:tc>
        <w:tc>
          <w:tcPr>
            <w:tcW w:w="1776" w:type="dxa"/>
            <w:tcBorders>
              <w:top w:val="single" w:sz="4" w:space="0" w:color="auto"/>
              <w:left w:val="single" w:sz="4" w:space="0" w:color="auto"/>
              <w:bottom w:val="single" w:sz="4" w:space="0" w:color="auto"/>
              <w:right w:val="single" w:sz="4" w:space="0" w:color="auto"/>
            </w:tcBorders>
            <w:hideMark/>
          </w:tcPr>
          <w:p w14:paraId="79596D9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6CE504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Đơn Giá</w:t>
            </w:r>
          </w:p>
        </w:tc>
      </w:tr>
      <w:tr w:rsidR="0055247F" w:rsidRPr="002106F8" w14:paraId="44A1A8F4"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A7F0F4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277901F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NAM</w:t>
            </w:r>
          </w:p>
        </w:tc>
        <w:tc>
          <w:tcPr>
            <w:tcW w:w="1776" w:type="dxa"/>
            <w:tcBorders>
              <w:top w:val="single" w:sz="4" w:space="0" w:color="auto"/>
              <w:left w:val="single" w:sz="4" w:space="0" w:color="auto"/>
              <w:bottom w:val="single" w:sz="4" w:space="0" w:color="auto"/>
              <w:right w:val="single" w:sz="4" w:space="0" w:color="auto"/>
            </w:tcBorders>
            <w:hideMark/>
          </w:tcPr>
          <w:p w14:paraId="684E046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40CA84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hóa đơn</w:t>
            </w:r>
          </w:p>
        </w:tc>
      </w:tr>
      <w:tr w:rsidR="0055247F" w:rsidRPr="002106F8" w14:paraId="4F4EC83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08DB72B5"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65CC49F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KY</w:t>
            </w:r>
          </w:p>
        </w:tc>
        <w:tc>
          <w:tcPr>
            <w:tcW w:w="1776" w:type="dxa"/>
            <w:tcBorders>
              <w:top w:val="single" w:sz="4" w:space="0" w:color="auto"/>
              <w:left w:val="single" w:sz="4" w:space="0" w:color="auto"/>
              <w:bottom w:val="single" w:sz="4" w:space="0" w:color="auto"/>
              <w:right w:val="single" w:sz="4" w:space="0" w:color="auto"/>
            </w:tcBorders>
            <w:hideMark/>
          </w:tcPr>
          <w:p w14:paraId="693E7C1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KY</w:t>
            </w:r>
          </w:p>
        </w:tc>
        <w:tc>
          <w:tcPr>
            <w:tcW w:w="2762" w:type="dxa"/>
            <w:tcBorders>
              <w:top w:val="single" w:sz="4" w:space="0" w:color="auto"/>
              <w:left w:val="single" w:sz="4" w:space="0" w:color="auto"/>
              <w:bottom w:val="single" w:sz="4" w:space="0" w:color="auto"/>
              <w:right w:val="single" w:sz="4" w:space="0" w:color="auto"/>
            </w:tcBorders>
            <w:hideMark/>
          </w:tcPr>
          <w:p w14:paraId="1D2C809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Kỳ của hóa đơn</w:t>
            </w:r>
          </w:p>
        </w:tc>
      </w:tr>
      <w:tr w:rsidR="0055247F" w:rsidRPr="002106F8" w14:paraId="635AA82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C640D9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456A66B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THANHTIEN</w:t>
            </w:r>
          </w:p>
        </w:tc>
        <w:tc>
          <w:tcPr>
            <w:tcW w:w="1776" w:type="dxa"/>
            <w:tcBorders>
              <w:top w:val="single" w:sz="4" w:space="0" w:color="auto"/>
              <w:left w:val="single" w:sz="4" w:space="0" w:color="auto"/>
              <w:bottom w:val="single" w:sz="4" w:space="0" w:color="auto"/>
              <w:right w:val="single" w:sz="4" w:space="0" w:color="auto"/>
            </w:tcBorders>
            <w:hideMark/>
          </w:tcPr>
          <w:p w14:paraId="1DF38D4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37F3D2D"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Thành tiền của hóa đơn</w:t>
            </w:r>
          </w:p>
        </w:tc>
      </w:tr>
    </w:tbl>
    <w:p w14:paraId="27F20B4E" w14:textId="7121288E" w:rsidR="0055247F" w:rsidRPr="002106F8" w:rsidRDefault="00455502" w:rsidP="00B87D9F">
      <w:pPr>
        <w:pStyle w:val="Heading3"/>
        <w:numPr>
          <w:ilvl w:val="0"/>
          <w:numId w:val="0"/>
        </w:numPr>
        <w:jc w:val="center"/>
        <w:rPr>
          <w:rFonts w:ascii="Time s New Roman" w:hAnsi="Time s New Roman" w:cs="Times New Roman"/>
          <w:iCs/>
          <w:szCs w:val="26"/>
        </w:rPr>
      </w:pPr>
      <w:bookmarkStart w:id="38" w:name="_Toc184383679"/>
      <w:bookmarkStart w:id="39" w:name="_Toc184426474"/>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2.7</w:t>
      </w:r>
      <w:r w:rsidRPr="002106F8">
        <w:rPr>
          <w:rFonts w:ascii="Time s New Roman" w:hAnsi="Time s New Roman" w:cs="Times New Roman"/>
          <w:iCs/>
          <w:szCs w:val="26"/>
        </w:rPr>
        <w:t xml:space="preserve">  : Bảng </w:t>
      </w:r>
      <w:r w:rsidR="000D6893" w:rsidRPr="002106F8">
        <w:rPr>
          <w:rFonts w:ascii="Time s New Roman" w:hAnsi="Time s New Roman" w:cs="Times New Roman"/>
          <w:iCs/>
          <w:szCs w:val="26"/>
        </w:rPr>
        <w:t>Hóa đơn phòng</w:t>
      </w:r>
      <w:bookmarkEnd w:id="38"/>
      <w:bookmarkEnd w:id="39"/>
    </w:p>
    <w:p w14:paraId="0BA88415" w14:textId="2F3972EB" w:rsidR="0055247F" w:rsidRPr="002106F8" w:rsidRDefault="0055247F" w:rsidP="0055247F">
      <w:pPr>
        <w:rPr>
          <w:rFonts w:ascii="Time s New Roman" w:hAnsi="Time s New Roman" w:cs="Times New Roman"/>
          <w:szCs w:val="26"/>
        </w:rPr>
      </w:pPr>
      <w:r w:rsidRPr="002106F8">
        <w:rPr>
          <w:rFonts w:ascii="Time s New Roman" w:hAnsi="Time s New Roman" w:cs="Times New Roman"/>
          <w:szCs w:val="26"/>
        </w:rPr>
        <w:t>Bảng hỗ trợ:</w:t>
      </w:r>
      <w:r w:rsidR="004111C4" w:rsidRPr="002106F8">
        <w:rPr>
          <w:rFonts w:ascii="Time s New Roman" w:hAnsi="Time s New Roman" w:cs="Times New Roman"/>
        </w:rPr>
        <w:t xml:space="preserve"> Lưu thông tin về các yêu cầu hỗ trợ từ sinh viên (ID hỗ trợ, ID phòng, nội dung, ngày gửi, tình trạng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5B8C3A07"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ADFDDD0"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94D59A4"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774C3B2"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584325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530DA0E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D9AF32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2C6E6254"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ID_HOTRO</w:t>
            </w:r>
          </w:p>
        </w:tc>
        <w:tc>
          <w:tcPr>
            <w:tcW w:w="1776" w:type="dxa"/>
            <w:tcBorders>
              <w:top w:val="single" w:sz="4" w:space="0" w:color="auto"/>
              <w:left w:val="single" w:sz="4" w:space="0" w:color="auto"/>
              <w:bottom w:val="single" w:sz="4" w:space="0" w:color="auto"/>
              <w:right w:val="single" w:sz="4" w:space="0" w:color="auto"/>
            </w:tcBorders>
            <w:hideMark/>
          </w:tcPr>
          <w:p w14:paraId="21BEF77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3628B75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hỗ trợ</w:t>
            </w:r>
          </w:p>
        </w:tc>
      </w:tr>
      <w:tr w:rsidR="0055247F" w:rsidRPr="002106F8" w14:paraId="6FDFE33F"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CE19448"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05025F02"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470382D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CBED43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2AFB562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B1DDA9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81" w:type="dxa"/>
            <w:tcBorders>
              <w:top w:val="single" w:sz="4" w:space="0" w:color="auto"/>
              <w:left w:val="single" w:sz="4" w:space="0" w:color="auto"/>
              <w:bottom w:val="single" w:sz="4" w:space="0" w:color="auto"/>
              <w:right w:val="single" w:sz="4" w:space="0" w:color="auto"/>
            </w:tcBorders>
            <w:hideMark/>
          </w:tcPr>
          <w:p w14:paraId="4358236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NOIDUNG</w:t>
            </w:r>
          </w:p>
        </w:tc>
        <w:tc>
          <w:tcPr>
            <w:tcW w:w="1776" w:type="dxa"/>
            <w:tcBorders>
              <w:top w:val="single" w:sz="4" w:space="0" w:color="auto"/>
              <w:left w:val="single" w:sz="4" w:space="0" w:color="auto"/>
              <w:bottom w:val="single" w:sz="4" w:space="0" w:color="auto"/>
              <w:right w:val="single" w:sz="4" w:space="0" w:color="auto"/>
            </w:tcBorders>
            <w:hideMark/>
          </w:tcPr>
          <w:p w14:paraId="27522D8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16AAA15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Nội dung hỗ trợ</w:t>
            </w:r>
          </w:p>
        </w:tc>
      </w:tr>
      <w:tr w:rsidR="0055247F" w:rsidRPr="002106F8" w14:paraId="63A41D0D"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0724D2B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81" w:type="dxa"/>
            <w:tcBorders>
              <w:top w:val="single" w:sz="4" w:space="0" w:color="auto"/>
              <w:left w:val="single" w:sz="4" w:space="0" w:color="auto"/>
              <w:bottom w:val="single" w:sz="4" w:space="0" w:color="auto"/>
              <w:right w:val="single" w:sz="4" w:space="0" w:color="auto"/>
            </w:tcBorders>
            <w:hideMark/>
          </w:tcPr>
          <w:p w14:paraId="2AB460F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NGAYGUI</w:t>
            </w:r>
          </w:p>
        </w:tc>
        <w:tc>
          <w:tcPr>
            <w:tcW w:w="1776" w:type="dxa"/>
            <w:tcBorders>
              <w:top w:val="single" w:sz="4" w:space="0" w:color="auto"/>
              <w:left w:val="single" w:sz="4" w:space="0" w:color="auto"/>
              <w:bottom w:val="single" w:sz="4" w:space="0" w:color="auto"/>
              <w:right w:val="single" w:sz="4" w:space="0" w:color="auto"/>
            </w:tcBorders>
            <w:hideMark/>
          </w:tcPr>
          <w:p w14:paraId="64F8BD3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357EFC5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gửi hỗ trợ</w:t>
            </w:r>
          </w:p>
        </w:tc>
      </w:tr>
    </w:tbl>
    <w:p w14:paraId="579610A7" w14:textId="684739CC" w:rsidR="0055247F" w:rsidRPr="002106F8" w:rsidRDefault="000D6893" w:rsidP="00B87D9F">
      <w:pPr>
        <w:pStyle w:val="Heading3"/>
        <w:numPr>
          <w:ilvl w:val="0"/>
          <w:numId w:val="0"/>
        </w:numPr>
        <w:jc w:val="center"/>
        <w:rPr>
          <w:rFonts w:ascii="Time s New Roman" w:hAnsi="Time s New Roman" w:cs="Times New Roman"/>
          <w:iCs/>
          <w:szCs w:val="26"/>
        </w:rPr>
      </w:pPr>
      <w:bookmarkStart w:id="40" w:name="_Toc184383680"/>
      <w:bookmarkStart w:id="41" w:name="_Toc184426475"/>
      <w:r w:rsidRPr="002106F8">
        <w:rPr>
          <w:rFonts w:ascii="Time s New Roman" w:hAnsi="Time s New Roman" w:cs="Times New Roman"/>
          <w:iCs/>
          <w:szCs w:val="26"/>
        </w:rPr>
        <w:t>Bảng</w:t>
      </w:r>
      <w:r w:rsidR="00E83A8A" w:rsidRPr="002106F8">
        <w:rPr>
          <w:rFonts w:ascii="Time s New Roman" w:hAnsi="Time s New Roman" w:cs="Times New Roman"/>
          <w:iCs/>
          <w:szCs w:val="26"/>
        </w:rPr>
        <w:t xml:space="preserve"> 2.8</w:t>
      </w:r>
      <w:r w:rsidRPr="002106F8">
        <w:rPr>
          <w:rFonts w:ascii="Time s New Roman" w:hAnsi="Time s New Roman" w:cs="Times New Roman"/>
          <w:iCs/>
          <w:szCs w:val="26"/>
        </w:rPr>
        <w:t xml:space="preserve">  : Bảng hỗ trợ</w:t>
      </w:r>
      <w:bookmarkEnd w:id="40"/>
      <w:bookmarkEnd w:id="41"/>
    </w:p>
    <w:p w14:paraId="3CCA8408" w14:textId="77777777" w:rsidR="00E83A8A" w:rsidRPr="002106F8" w:rsidRDefault="00E83A8A">
      <w:pPr>
        <w:spacing w:line="259" w:lineRule="auto"/>
        <w:jc w:val="left"/>
        <w:rPr>
          <w:rFonts w:ascii="Time s New Roman" w:hAnsi="Time s New Roman" w:cs="Times New Roman"/>
          <w:szCs w:val="26"/>
        </w:rPr>
      </w:pPr>
      <w:r w:rsidRPr="002106F8">
        <w:rPr>
          <w:rFonts w:ascii="Time s New Roman" w:hAnsi="Time s New Roman" w:cs="Times New Roman"/>
          <w:szCs w:val="26"/>
        </w:rPr>
        <w:br w:type="page"/>
      </w:r>
    </w:p>
    <w:p w14:paraId="29FB6E71" w14:textId="44BDB4B6" w:rsidR="0055247F" w:rsidRPr="002106F8" w:rsidRDefault="0055247F" w:rsidP="00E83A8A">
      <w:pPr>
        <w:spacing w:line="259" w:lineRule="auto"/>
        <w:jc w:val="left"/>
        <w:rPr>
          <w:rFonts w:ascii="Time s New Roman" w:hAnsi="Time s New Roman" w:cs="Times New Roman"/>
          <w:lang w:val="vi-VN"/>
        </w:rPr>
      </w:pPr>
      <w:r w:rsidRPr="002106F8">
        <w:rPr>
          <w:rFonts w:ascii="Time s New Roman" w:hAnsi="Time s New Roman" w:cs="Times New Roman"/>
          <w:szCs w:val="26"/>
        </w:rPr>
        <w:lastRenderedPageBreak/>
        <w:t>Bảng CanBo</w:t>
      </w:r>
      <w:r w:rsidR="004111C4" w:rsidRPr="002106F8">
        <w:rPr>
          <w:rFonts w:ascii="Time s New Roman" w:hAnsi="Time s New Roman" w:cs="Times New Roman"/>
        </w:rPr>
        <w:t xml:space="preserve"> Lưu thông tin về cán bộ quản lý phòng (mã cán bộ, tài khoản, mật khẩu, tên, giới tính, địa chỉ, email, số điện thoại, quyền quản trị, trạng thái xóa)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2"/>
        <w:gridCol w:w="1991"/>
        <w:gridCol w:w="1797"/>
        <w:gridCol w:w="2777"/>
      </w:tblGrid>
      <w:tr w:rsidR="0055247F" w:rsidRPr="002106F8" w14:paraId="6A5EB041"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DC89C0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9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4175EA4"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97"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F966AB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77"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88967C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3B0880F0" w14:textId="77777777" w:rsidTr="000D6893">
        <w:trPr>
          <w:trHeight w:val="610"/>
        </w:trPr>
        <w:tc>
          <w:tcPr>
            <w:tcW w:w="1752" w:type="dxa"/>
            <w:tcBorders>
              <w:top w:val="single" w:sz="4" w:space="0" w:color="auto"/>
              <w:left w:val="single" w:sz="4" w:space="0" w:color="auto"/>
              <w:bottom w:val="single" w:sz="4" w:space="0" w:color="auto"/>
              <w:right w:val="single" w:sz="4" w:space="0" w:color="auto"/>
            </w:tcBorders>
            <w:hideMark/>
          </w:tcPr>
          <w:p w14:paraId="4D9C969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91" w:type="dxa"/>
            <w:tcBorders>
              <w:top w:val="single" w:sz="4" w:space="0" w:color="auto"/>
              <w:left w:val="single" w:sz="4" w:space="0" w:color="auto"/>
              <w:bottom w:val="single" w:sz="4" w:space="0" w:color="auto"/>
              <w:right w:val="single" w:sz="4" w:space="0" w:color="auto"/>
            </w:tcBorders>
            <w:hideMark/>
          </w:tcPr>
          <w:p w14:paraId="0B49E4B1"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ID_CANBO</w:t>
            </w:r>
          </w:p>
        </w:tc>
        <w:tc>
          <w:tcPr>
            <w:tcW w:w="1797" w:type="dxa"/>
            <w:tcBorders>
              <w:top w:val="single" w:sz="4" w:space="0" w:color="auto"/>
              <w:left w:val="single" w:sz="4" w:space="0" w:color="auto"/>
              <w:bottom w:val="single" w:sz="4" w:space="0" w:color="auto"/>
              <w:right w:val="single" w:sz="4" w:space="0" w:color="auto"/>
            </w:tcBorders>
            <w:hideMark/>
          </w:tcPr>
          <w:p w14:paraId="2CD718D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52E1C9D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Cán Bộ</w:t>
            </w:r>
          </w:p>
        </w:tc>
      </w:tr>
      <w:tr w:rsidR="0055247F" w:rsidRPr="002106F8" w14:paraId="0C64B05A"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hideMark/>
          </w:tcPr>
          <w:p w14:paraId="5047567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91" w:type="dxa"/>
            <w:tcBorders>
              <w:top w:val="single" w:sz="4" w:space="0" w:color="auto"/>
              <w:left w:val="single" w:sz="4" w:space="0" w:color="auto"/>
              <w:bottom w:val="single" w:sz="4" w:space="0" w:color="auto"/>
              <w:right w:val="single" w:sz="4" w:space="0" w:color="auto"/>
            </w:tcBorders>
            <w:hideMark/>
          </w:tcPr>
          <w:p w14:paraId="5BCE21C6"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ID_PHONG</w:t>
            </w:r>
          </w:p>
        </w:tc>
        <w:tc>
          <w:tcPr>
            <w:tcW w:w="1797" w:type="dxa"/>
            <w:tcBorders>
              <w:top w:val="single" w:sz="4" w:space="0" w:color="auto"/>
              <w:left w:val="single" w:sz="4" w:space="0" w:color="auto"/>
              <w:bottom w:val="single" w:sz="4" w:space="0" w:color="auto"/>
              <w:right w:val="single" w:sz="4" w:space="0" w:color="auto"/>
            </w:tcBorders>
            <w:hideMark/>
          </w:tcPr>
          <w:p w14:paraId="0DF2886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2C67278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42475BCD" w14:textId="77777777" w:rsidTr="000D6893">
        <w:trPr>
          <w:trHeight w:val="1075"/>
        </w:trPr>
        <w:tc>
          <w:tcPr>
            <w:tcW w:w="1752" w:type="dxa"/>
            <w:tcBorders>
              <w:top w:val="single" w:sz="4" w:space="0" w:color="auto"/>
              <w:left w:val="single" w:sz="4" w:space="0" w:color="auto"/>
              <w:bottom w:val="single" w:sz="4" w:space="0" w:color="auto"/>
              <w:right w:val="single" w:sz="4" w:space="0" w:color="auto"/>
            </w:tcBorders>
            <w:hideMark/>
          </w:tcPr>
          <w:p w14:paraId="0DCE30A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91" w:type="dxa"/>
            <w:tcBorders>
              <w:top w:val="single" w:sz="4" w:space="0" w:color="auto"/>
              <w:left w:val="single" w:sz="4" w:space="0" w:color="auto"/>
              <w:bottom w:val="single" w:sz="4" w:space="0" w:color="auto"/>
              <w:right w:val="single" w:sz="4" w:space="0" w:color="auto"/>
            </w:tcBorders>
            <w:hideMark/>
          </w:tcPr>
          <w:p w14:paraId="3A2D6D3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TAIKHOAN</w:t>
            </w:r>
          </w:p>
        </w:tc>
        <w:tc>
          <w:tcPr>
            <w:tcW w:w="1797" w:type="dxa"/>
            <w:tcBorders>
              <w:top w:val="single" w:sz="4" w:space="0" w:color="auto"/>
              <w:left w:val="single" w:sz="4" w:space="0" w:color="auto"/>
              <w:bottom w:val="single" w:sz="4" w:space="0" w:color="auto"/>
              <w:right w:val="single" w:sz="4" w:space="0" w:color="auto"/>
            </w:tcBorders>
            <w:hideMark/>
          </w:tcPr>
          <w:p w14:paraId="7BC34B5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77" w:type="dxa"/>
            <w:tcBorders>
              <w:top w:val="single" w:sz="4" w:space="0" w:color="auto"/>
              <w:left w:val="single" w:sz="4" w:space="0" w:color="auto"/>
              <w:bottom w:val="single" w:sz="4" w:space="0" w:color="auto"/>
              <w:right w:val="single" w:sz="4" w:space="0" w:color="auto"/>
            </w:tcBorders>
            <w:hideMark/>
          </w:tcPr>
          <w:p w14:paraId="0E2F291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Tài Khoản đăng nhập của cán bộ</w:t>
            </w:r>
          </w:p>
        </w:tc>
      </w:tr>
      <w:tr w:rsidR="0055247F" w:rsidRPr="002106F8" w14:paraId="6EA5E2BF" w14:textId="77777777" w:rsidTr="000D6893">
        <w:trPr>
          <w:trHeight w:val="1090"/>
        </w:trPr>
        <w:tc>
          <w:tcPr>
            <w:tcW w:w="1752" w:type="dxa"/>
            <w:tcBorders>
              <w:top w:val="single" w:sz="4" w:space="0" w:color="auto"/>
              <w:left w:val="single" w:sz="4" w:space="0" w:color="auto"/>
              <w:bottom w:val="single" w:sz="4" w:space="0" w:color="auto"/>
              <w:right w:val="single" w:sz="4" w:space="0" w:color="auto"/>
            </w:tcBorders>
            <w:hideMark/>
          </w:tcPr>
          <w:p w14:paraId="46998D28"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91" w:type="dxa"/>
            <w:tcBorders>
              <w:top w:val="single" w:sz="4" w:space="0" w:color="auto"/>
              <w:left w:val="single" w:sz="4" w:space="0" w:color="auto"/>
              <w:bottom w:val="single" w:sz="4" w:space="0" w:color="auto"/>
              <w:right w:val="single" w:sz="4" w:space="0" w:color="auto"/>
            </w:tcBorders>
            <w:hideMark/>
          </w:tcPr>
          <w:p w14:paraId="0BC90E8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MATKHAU</w:t>
            </w:r>
          </w:p>
        </w:tc>
        <w:tc>
          <w:tcPr>
            <w:tcW w:w="1797" w:type="dxa"/>
            <w:tcBorders>
              <w:top w:val="single" w:sz="4" w:space="0" w:color="auto"/>
              <w:left w:val="single" w:sz="4" w:space="0" w:color="auto"/>
              <w:bottom w:val="single" w:sz="4" w:space="0" w:color="auto"/>
              <w:right w:val="single" w:sz="4" w:space="0" w:color="auto"/>
            </w:tcBorders>
            <w:hideMark/>
          </w:tcPr>
          <w:p w14:paraId="3B3F001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7AF39B9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Mật khẩu đăng nhập của cản bộ</w:t>
            </w:r>
          </w:p>
        </w:tc>
      </w:tr>
      <w:tr w:rsidR="0055247F" w:rsidRPr="002106F8" w14:paraId="6A3825AF"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hideMark/>
          </w:tcPr>
          <w:p w14:paraId="6CF8BE6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1991" w:type="dxa"/>
            <w:tcBorders>
              <w:top w:val="single" w:sz="4" w:space="0" w:color="auto"/>
              <w:left w:val="single" w:sz="4" w:space="0" w:color="auto"/>
              <w:bottom w:val="single" w:sz="4" w:space="0" w:color="auto"/>
              <w:right w:val="single" w:sz="4" w:space="0" w:color="auto"/>
            </w:tcBorders>
            <w:hideMark/>
          </w:tcPr>
          <w:p w14:paraId="1DAC9F5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TENCB</w:t>
            </w:r>
          </w:p>
        </w:tc>
        <w:tc>
          <w:tcPr>
            <w:tcW w:w="1797" w:type="dxa"/>
            <w:tcBorders>
              <w:top w:val="single" w:sz="4" w:space="0" w:color="auto"/>
              <w:left w:val="single" w:sz="4" w:space="0" w:color="auto"/>
              <w:bottom w:val="single" w:sz="4" w:space="0" w:color="auto"/>
              <w:right w:val="single" w:sz="4" w:space="0" w:color="auto"/>
            </w:tcBorders>
            <w:hideMark/>
          </w:tcPr>
          <w:p w14:paraId="0269186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14D92A4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của cán bộ</w:t>
            </w:r>
          </w:p>
        </w:tc>
      </w:tr>
      <w:tr w:rsidR="0055247F" w:rsidRPr="002106F8" w14:paraId="28C192D6" w14:textId="77777777" w:rsidTr="000D6893">
        <w:trPr>
          <w:trHeight w:val="610"/>
        </w:trPr>
        <w:tc>
          <w:tcPr>
            <w:tcW w:w="1752" w:type="dxa"/>
            <w:tcBorders>
              <w:top w:val="single" w:sz="4" w:space="0" w:color="auto"/>
              <w:left w:val="single" w:sz="4" w:space="0" w:color="auto"/>
              <w:bottom w:val="single" w:sz="4" w:space="0" w:color="auto"/>
              <w:right w:val="single" w:sz="4" w:space="0" w:color="auto"/>
            </w:tcBorders>
            <w:hideMark/>
          </w:tcPr>
          <w:p w14:paraId="070AA26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1991" w:type="dxa"/>
            <w:tcBorders>
              <w:top w:val="single" w:sz="4" w:space="0" w:color="auto"/>
              <w:left w:val="single" w:sz="4" w:space="0" w:color="auto"/>
              <w:bottom w:val="single" w:sz="4" w:space="0" w:color="auto"/>
              <w:right w:val="single" w:sz="4" w:space="0" w:color="auto"/>
            </w:tcBorders>
            <w:hideMark/>
          </w:tcPr>
          <w:p w14:paraId="3E04747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GIOITINH</w:t>
            </w:r>
          </w:p>
        </w:tc>
        <w:tc>
          <w:tcPr>
            <w:tcW w:w="1797" w:type="dxa"/>
            <w:tcBorders>
              <w:top w:val="single" w:sz="4" w:space="0" w:color="auto"/>
              <w:left w:val="single" w:sz="4" w:space="0" w:color="auto"/>
              <w:bottom w:val="single" w:sz="4" w:space="0" w:color="auto"/>
              <w:right w:val="single" w:sz="4" w:space="0" w:color="auto"/>
            </w:tcBorders>
            <w:hideMark/>
          </w:tcPr>
          <w:p w14:paraId="4BF43A5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BIT</w:t>
            </w:r>
          </w:p>
        </w:tc>
        <w:tc>
          <w:tcPr>
            <w:tcW w:w="2777" w:type="dxa"/>
            <w:tcBorders>
              <w:top w:val="single" w:sz="4" w:space="0" w:color="auto"/>
              <w:left w:val="single" w:sz="4" w:space="0" w:color="auto"/>
              <w:bottom w:val="single" w:sz="4" w:space="0" w:color="auto"/>
              <w:right w:val="single" w:sz="4" w:space="0" w:color="auto"/>
            </w:tcBorders>
            <w:hideMark/>
          </w:tcPr>
          <w:p w14:paraId="736FF2C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Giới tính của cán bộ</w:t>
            </w:r>
          </w:p>
        </w:tc>
      </w:tr>
      <w:tr w:rsidR="0055247F" w:rsidRPr="002106F8" w14:paraId="050121D7" w14:textId="77777777" w:rsidTr="000D6893">
        <w:trPr>
          <w:trHeight w:val="1090"/>
        </w:trPr>
        <w:tc>
          <w:tcPr>
            <w:tcW w:w="1752" w:type="dxa"/>
            <w:tcBorders>
              <w:top w:val="single" w:sz="4" w:space="0" w:color="auto"/>
              <w:left w:val="single" w:sz="4" w:space="0" w:color="auto"/>
              <w:bottom w:val="single" w:sz="4" w:space="0" w:color="auto"/>
              <w:right w:val="single" w:sz="4" w:space="0" w:color="auto"/>
            </w:tcBorders>
            <w:hideMark/>
          </w:tcPr>
          <w:p w14:paraId="252AEDC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7</w:t>
            </w:r>
          </w:p>
        </w:tc>
        <w:tc>
          <w:tcPr>
            <w:tcW w:w="1991" w:type="dxa"/>
            <w:tcBorders>
              <w:top w:val="single" w:sz="4" w:space="0" w:color="auto"/>
              <w:left w:val="single" w:sz="4" w:space="0" w:color="auto"/>
              <w:bottom w:val="single" w:sz="4" w:space="0" w:color="auto"/>
              <w:right w:val="single" w:sz="4" w:space="0" w:color="auto"/>
            </w:tcBorders>
            <w:hideMark/>
          </w:tcPr>
          <w:p w14:paraId="7AF1343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CMND_CCCD</w:t>
            </w:r>
          </w:p>
        </w:tc>
        <w:tc>
          <w:tcPr>
            <w:tcW w:w="1797" w:type="dxa"/>
            <w:tcBorders>
              <w:top w:val="single" w:sz="4" w:space="0" w:color="auto"/>
              <w:left w:val="single" w:sz="4" w:space="0" w:color="auto"/>
              <w:bottom w:val="single" w:sz="4" w:space="0" w:color="auto"/>
              <w:right w:val="single" w:sz="4" w:space="0" w:color="auto"/>
            </w:tcBorders>
            <w:hideMark/>
          </w:tcPr>
          <w:p w14:paraId="126E5B3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2EAEDA8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Số Chứng minh nhân dân và căn cước </w:t>
            </w:r>
          </w:p>
        </w:tc>
      </w:tr>
      <w:tr w:rsidR="0055247F" w:rsidRPr="002106F8" w14:paraId="29D96525" w14:textId="77777777" w:rsidTr="000D6893">
        <w:trPr>
          <w:trHeight w:val="610"/>
        </w:trPr>
        <w:tc>
          <w:tcPr>
            <w:tcW w:w="1752" w:type="dxa"/>
            <w:tcBorders>
              <w:top w:val="single" w:sz="4" w:space="0" w:color="auto"/>
              <w:left w:val="single" w:sz="4" w:space="0" w:color="auto"/>
              <w:bottom w:val="single" w:sz="4" w:space="0" w:color="auto"/>
              <w:right w:val="single" w:sz="4" w:space="0" w:color="auto"/>
            </w:tcBorders>
            <w:hideMark/>
          </w:tcPr>
          <w:p w14:paraId="177BF79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8</w:t>
            </w:r>
          </w:p>
        </w:tc>
        <w:tc>
          <w:tcPr>
            <w:tcW w:w="1991" w:type="dxa"/>
            <w:tcBorders>
              <w:top w:val="single" w:sz="4" w:space="0" w:color="auto"/>
              <w:left w:val="single" w:sz="4" w:space="0" w:color="auto"/>
              <w:bottom w:val="single" w:sz="4" w:space="0" w:color="auto"/>
              <w:right w:val="single" w:sz="4" w:space="0" w:color="auto"/>
            </w:tcBorders>
            <w:hideMark/>
          </w:tcPr>
          <w:p w14:paraId="09D553F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DIACHI</w:t>
            </w:r>
          </w:p>
        </w:tc>
        <w:tc>
          <w:tcPr>
            <w:tcW w:w="1797" w:type="dxa"/>
            <w:tcBorders>
              <w:top w:val="single" w:sz="4" w:space="0" w:color="auto"/>
              <w:left w:val="single" w:sz="4" w:space="0" w:color="auto"/>
              <w:bottom w:val="single" w:sz="4" w:space="0" w:color="auto"/>
              <w:right w:val="single" w:sz="4" w:space="0" w:color="auto"/>
            </w:tcBorders>
            <w:hideMark/>
          </w:tcPr>
          <w:p w14:paraId="5801E4F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5BBAD71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Địa chỉ của cán bộ</w:t>
            </w:r>
          </w:p>
        </w:tc>
      </w:tr>
      <w:tr w:rsidR="0055247F" w:rsidRPr="002106F8" w14:paraId="56961C83"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hideMark/>
          </w:tcPr>
          <w:p w14:paraId="1409F83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9</w:t>
            </w:r>
          </w:p>
        </w:tc>
        <w:tc>
          <w:tcPr>
            <w:tcW w:w="1991" w:type="dxa"/>
            <w:tcBorders>
              <w:top w:val="single" w:sz="4" w:space="0" w:color="auto"/>
              <w:left w:val="single" w:sz="4" w:space="0" w:color="auto"/>
              <w:bottom w:val="single" w:sz="4" w:space="0" w:color="auto"/>
              <w:right w:val="single" w:sz="4" w:space="0" w:color="auto"/>
            </w:tcBorders>
            <w:hideMark/>
          </w:tcPr>
          <w:p w14:paraId="5D84EDB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w:t>
            </w:r>
          </w:p>
        </w:tc>
        <w:tc>
          <w:tcPr>
            <w:tcW w:w="1797" w:type="dxa"/>
            <w:tcBorders>
              <w:top w:val="single" w:sz="4" w:space="0" w:color="auto"/>
              <w:left w:val="single" w:sz="4" w:space="0" w:color="auto"/>
              <w:bottom w:val="single" w:sz="4" w:space="0" w:color="auto"/>
              <w:right w:val="single" w:sz="4" w:space="0" w:color="auto"/>
            </w:tcBorders>
            <w:hideMark/>
          </w:tcPr>
          <w:p w14:paraId="4F9F554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2E9649B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 của cán bộ</w:t>
            </w:r>
          </w:p>
        </w:tc>
      </w:tr>
      <w:tr w:rsidR="0055247F" w:rsidRPr="002106F8" w14:paraId="7C158B0F" w14:textId="77777777" w:rsidTr="000D6893">
        <w:trPr>
          <w:trHeight w:val="1075"/>
        </w:trPr>
        <w:tc>
          <w:tcPr>
            <w:tcW w:w="1752" w:type="dxa"/>
            <w:tcBorders>
              <w:top w:val="single" w:sz="4" w:space="0" w:color="auto"/>
              <w:left w:val="single" w:sz="4" w:space="0" w:color="auto"/>
              <w:bottom w:val="single" w:sz="4" w:space="0" w:color="auto"/>
              <w:right w:val="single" w:sz="4" w:space="0" w:color="auto"/>
            </w:tcBorders>
            <w:hideMark/>
          </w:tcPr>
          <w:p w14:paraId="57D0A82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10</w:t>
            </w:r>
          </w:p>
        </w:tc>
        <w:tc>
          <w:tcPr>
            <w:tcW w:w="1991" w:type="dxa"/>
            <w:tcBorders>
              <w:top w:val="single" w:sz="4" w:space="0" w:color="auto"/>
              <w:left w:val="single" w:sz="4" w:space="0" w:color="auto"/>
              <w:bottom w:val="single" w:sz="4" w:space="0" w:color="auto"/>
              <w:right w:val="single" w:sz="4" w:space="0" w:color="auto"/>
            </w:tcBorders>
            <w:hideMark/>
          </w:tcPr>
          <w:p w14:paraId="7AD0B75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97" w:type="dxa"/>
            <w:tcBorders>
              <w:top w:val="single" w:sz="4" w:space="0" w:color="auto"/>
              <w:left w:val="single" w:sz="4" w:space="0" w:color="auto"/>
              <w:bottom w:val="single" w:sz="4" w:space="0" w:color="auto"/>
              <w:right w:val="single" w:sz="4" w:space="0" w:color="auto"/>
            </w:tcBorders>
            <w:hideMark/>
          </w:tcPr>
          <w:p w14:paraId="34165B2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58B392D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 của cán bộ</w:t>
            </w:r>
          </w:p>
        </w:tc>
      </w:tr>
    </w:tbl>
    <w:p w14:paraId="63AB8267" w14:textId="5E8BCF68" w:rsidR="000D6893" w:rsidRPr="002106F8" w:rsidRDefault="000D6893" w:rsidP="00B87D9F">
      <w:pPr>
        <w:pStyle w:val="Heading3"/>
        <w:numPr>
          <w:ilvl w:val="0"/>
          <w:numId w:val="0"/>
        </w:numPr>
        <w:jc w:val="center"/>
        <w:rPr>
          <w:rFonts w:ascii="Time s New Roman" w:hAnsi="Time s New Roman" w:cs="Times New Roman"/>
          <w:iCs/>
          <w:szCs w:val="26"/>
        </w:rPr>
      </w:pPr>
      <w:bookmarkStart w:id="42" w:name="_Toc184383681"/>
      <w:bookmarkStart w:id="43" w:name="_Toc184426476"/>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2.9</w:t>
      </w:r>
      <w:r w:rsidRPr="002106F8">
        <w:rPr>
          <w:rFonts w:ascii="Time s New Roman" w:hAnsi="Time s New Roman" w:cs="Times New Roman"/>
          <w:iCs/>
          <w:szCs w:val="26"/>
        </w:rPr>
        <w:t xml:space="preserve">  : Bảng Cán bộ</w:t>
      </w:r>
      <w:bookmarkEnd w:id="42"/>
      <w:bookmarkEnd w:id="43"/>
    </w:p>
    <w:p w14:paraId="5A1E9E4B" w14:textId="77777777" w:rsidR="000D6893" w:rsidRPr="002106F8" w:rsidRDefault="000D6893" w:rsidP="0055247F">
      <w:pPr>
        <w:rPr>
          <w:rFonts w:ascii="Time s New Roman" w:hAnsi="Time s New Roman" w:cs="Times New Roman"/>
          <w:szCs w:val="26"/>
        </w:rPr>
      </w:pPr>
    </w:p>
    <w:p w14:paraId="0C6E0221" w14:textId="77777777" w:rsidR="00E83A8A" w:rsidRPr="002106F8" w:rsidRDefault="00E83A8A" w:rsidP="00195DB7">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r>
    </w:p>
    <w:p w14:paraId="05697AB8" w14:textId="77777777" w:rsidR="00E83A8A" w:rsidRPr="002106F8" w:rsidRDefault="00E83A8A">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0669F3EA" w14:textId="735455B8" w:rsidR="00195DB7" w:rsidRPr="002106F8" w:rsidRDefault="0055247F" w:rsidP="00195DB7">
      <w:pPr>
        <w:spacing w:line="259" w:lineRule="auto"/>
        <w:jc w:val="left"/>
        <w:rPr>
          <w:rFonts w:ascii="Time s New Roman" w:hAnsi="Time s New Roman" w:cs="Times New Roman"/>
        </w:rPr>
      </w:pPr>
      <w:r w:rsidRPr="002106F8">
        <w:rPr>
          <w:rFonts w:ascii="Time s New Roman" w:hAnsi="Time s New Roman" w:cs="Times New Roman"/>
          <w:szCs w:val="26"/>
        </w:rPr>
        <w:lastRenderedPageBreak/>
        <w:t>Bảng Nhân Viên</w:t>
      </w:r>
      <w:r w:rsidR="00195DB7" w:rsidRPr="002106F8">
        <w:rPr>
          <w:rFonts w:ascii="Time s New Roman" w:hAnsi="Time s New Roman" w:cs="Times New Roman"/>
        </w:rPr>
        <w:t>: Lưu thông tin về sinh viên (mã sinh viên, ID phòng, tên, giới tính, CMND/CCCD, email, số điện thoại, ngày làm hợp đồng, trạng thái xóa).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192"/>
        <w:gridCol w:w="1788"/>
        <w:gridCol w:w="2762"/>
      </w:tblGrid>
      <w:tr w:rsidR="00195DB7" w:rsidRPr="002106F8" w14:paraId="1BF8F43C" w14:textId="77777777" w:rsidTr="00195DB7">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44934CC" w14:textId="77777777" w:rsidR="00195DB7" w:rsidRPr="002106F8" w:rsidRDefault="00195DB7" w:rsidP="00195DB7">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STT</w:t>
            </w:r>
          </w:p>
        </w:tc>
        <w:tc>
          <w:tcPr>
            <w:tcW w:w="219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77B26E3" w14:textId="77777777" w:rsidR="00195DB7" w:rsidRPr="002106F8" w:rsidRDefault="00195DB7" w:rsidP="00092AF8">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Thuộc tính</w:t>
            </w:r>
          </w:p>
        </w:tc>
        <w:tc>
          <w:tcPr>
            <w:tcW w:w="1788"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A8FB5D2" w14:textId="77777777" w:rsidR="00195DB7" w:rsidRPr="002106F8" w:rsidRDefault="00195DB7" w:rsidP="00092AF8">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63F0D95" w14:textId="77777777" w:rsidR="00195DB7" w:rsidRPr="002106F8" w:rsidRDefault="00195DB7" w:rsidP="00092AF8">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Ý nghĩa</w:t>
            </w:r>
          </w:p>
        </w:tc>
      </w:tr>
      <w:tr w:rsidR="0055247F" w:rsidRPr="002106F8" w14:paraId="55275F4E"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3D7E93C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192" w:type="dxa"/>
            <w:tcBorders>
              <w:top w:val="single" w:sz="4" w:space="0" w:color="auto"/>
              <w:left w:val="single" w:sz="4" w:space="0" w:color="auto"/>
              <w:bottom w:val="single" w:sz="4" w:space="0" w:color="auto"/>
              <w:right w:val="single" w:sz="4" w:space="0" w:color="auto"/>
            </w:tcBorders>
            <w:hideMark/>
          </w:tcPr>
          <w:p w14:paraId="3BF953E7"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ID_NHANVIEN</w:t>
            </w:r>
          </w:p>
        </w:tc>
        <w:tc>
          <w:tcPr>
            <w:tcW w:w="1788" w:type="dxa"/>
            <w:tcBorders>
              <w:top w:val="single" w:sz="4" w:space="0" w:color="auto"/>
              <w:left w:val="single" w:sz="4" w:space="0" w:color="auto"/>
              <w:bottom w:val="single" w:sz="4" w:space="0" w:color="auto"/>
              <w:right w:val="single" w:sz="4" w:space="0" w:color="auto"/>
            </w:tcBorders>
            <w:hideMark/>
          </w:tcPr>
          <w:p w14:paraId="6714876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99A728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Nhân Viên</w:t>
            </w:r>
          </w:p>
        </w:tc>
      </w:tr>
      <w:tr w:rsidR="0055247F" w:rsidRPr="002106F8" w14:paraId="23845150"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6280262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192" w:type="dxa"/>
            <w:tcBorders>
              <w:top w:val="single" w:sz="4" w:space="0" w:color="auto"/>
              <w:left w:val="single" w:sz="4" w:space="0" w:color="auto"/>
              <w:bottom w:val="single" w:sz="4" w:space="0" w:color="auto"/>
              <w:right w:val="single" w:sz="4" w:space="0" w:color="auto"/>
            </w:tcBorders>
            <w:hideMark/>
          </w:tcPr>
          <w:p w14:paraId="69437DF4"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MANV</w:t>
            </w:r>
          </w:p>
        </w:tc>
        <w:tc>
          <w:tcPr>
            <w:tcW w:w="1788" w:type="dxa"/>
            <w:tcBorders>
              <w:top w:val="single" w:sz="4" w:space="0" w:color="auto"/>
              <w:left w:val="single" w:sz="4" w:space="0" w:color="auto"/>
              <w:bottom w:val="single" w:sz="4" w:space="0" w:color="auto"/>
              <w:right w:val="single" w:sz="4" w:space="0" w:color="auto"/>
            </w:tcBorders>
            <w:hideMark/>
          </w:tcPr>
          <w:p w14:paraId="5D43DBC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0F53F90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Mã nhân viên </w:t>
            </w:r>
          </w:p>
        </w:tc>
      </w:tr>
      <w:tr w:rsidR="0055247F" w:rsidRPr="002106F8" w14:paraId="6B0F75F5"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26303B8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192" w:type="dxa"/>
            <w:tcBorders>
              <w:top w:val="single" w:sz="4" w:space="0" w:color="auto"/>
              <w:left w:val="single" w:sz="4" w:space="0" w:color="auto"/>
              <w:bottom w:val="single" w:sz="4" w:space="0" w:color="auto"/>
              <w:right w:val="single" w:sz="4" w:space="0" w:color="auto"/>
            </w:tcBorders>
            <w:hideMark/>
          </w:tcPr>
          <w:p w14:paraId="2367D51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TAIKHOAN</w:t>
            </w:r>
          </w:p>
        </w:tc>
        <w:tc>
          <w:tcPr>
            <w:tcW w:w="1788" w:type="dxa"/>
            <w:tcBorders>
              <w:top w:val="single" w:sz="4" w:space="0" w:color="auto"/>
              <w:left w:val="single" w:sz="4" w:space="0" w:color="auto"/>
              <w:bottom w:val="single" w:sz="4" w:space="0" w:color="auto"/>
              <w:right w:val="single" w:sz="4" w:space="0" w:color="auto"/>
            </w:tcBorders>
            <w:hideMark/>
          </w:tcPr>
          <w:p w14:paraId="6166147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242CF06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Tài Khoản đăng nhập của nhân viên</w:t>
            </w:r>
          </w:p>
        </w:tc>
      </w:tr>
      <w:tr w:rsidR="0055247F" w:rsidRPr="002106F8" w14:paraId="199CCFB5"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4B2D305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192" w:type="dxa"/>
            <w:tcBorders>
              <w:top w:val="single" w:sz="4" w:space="0" w:color="auto"/>
              <w:left w:val="single" w:sz="4" w:space="0" w:color="auto"/>
              <w:bottom w:val="single" w:sz="4" w:space="0" w:color="auto"/>
              <w:right w:val="single" w:sz="4" w:space="0" w:color="auto"/>
            </w:tcBorders>
            <w:hideMark/>
          </w:tcPr>
          <w:p w14:paraId="1FA448A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MATKHAU</w:t>
            </w:r>
          </w:p>
        </w:tc>
        <w:tc>
          <w:tcPr>
            <w:tcW w:w="1788" w:type="dxa"/>
            <w:tcBorders>
              <w:top w:val="single" w:sz="4" w:space="0" w:color="auto"/>
              <w:left w:val="single" w:sz="4" w:space="0" w:color="auto"/>
              <w:bottom w:val="single" w:sz="4" w:space="0" w:color="auto"/>
              <w:right w:val="single" w:sz="4" w:space="0" w:color="auto"/>
            </w:tcBorders>
            <w:hideMark/>
          </w:tcPr>
          <w:p w14:paraId="7C8420B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73E7AB2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Mật khẩu đăng nhập của nhân viên</w:t>
            </w:r>
          </w:p>
        </w:tc>
      </w:tr>
      <w:tr w:rsidR="0055247F" w:rsidRPr="002106F8" w14:paraId="66334681"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2FD9079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9</w:t>
            </w:r>
          </w:p>
        </w:tc>
        <w:tc>
          <w:tcPr>
            <w:tcW w:w="2192" w:type="dxa"/>
            <w:tcBorders>
              <w:top w:val="single" w:sz="4" w:space="0" w:color="auto"/>
              <w:left w:val="single" w:sz="4" w:space="0" w:color="auto"/>
              <w:bottom w:val="single" w:sz="4" w:space="0" w:color="auto"/>
              <w:right w:val="single" w:sz="4" w:space="0" w:color="auto"/>
            </w:tcBorders>
            <w:hideMark/>
          </w:tcPr>
          <w:p w14:paraId="340494C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NgaySinh</w:t>
            </w:r>
          </w:p>
        </w:tc>
        <w:tc>
          <w:tcPr>
            <w:tcW w:w="1788" w:type="dxa"/>
            <w:tcBorders>
              <w:top w:val="single" w:sz="4" w:space="0" w:color="auto"/>
              <w:left w:val="single" w:sz="4" w:space="0" w:color="auto"/>
              <w:bottom w:val="single" w:sz="4" w:space="0" w:color="auto"/>
              <w:right w:val="single" w:sz="4" w:space="0" w:color="auto"/>
            </w:tcBorders>
            <w:hideMark/>
          </w:tcPr>
          <w:p w14:paraId="2ECC723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7447166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sinh</w:t>
            </w:r>
          </w:p>
        </w:tc>
      </w:tr>
      <w:tr w:rsidR="0055247F" w:rsidRPr="002106F8" w14:paraId="06A79F6A"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5824C20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10</w:t>
            </w:r>
          </w:p>
        </w:tc>
        <w:tc>
          <w:tcPr>
            <w:tcW w:w="2192" w:type="dxa"/>
            <w:tcBorders>
              <w:top w:val="single" w:sz="4" w:space="0" w:color="auto"/>
              <w:left w:val="single" w:sz="4" w:space="0" w:color="auto"/>
              <w:bottom w:val="single" w:sz="4" w:space="0" w:color="auto"/>
              <w:right w:val="single" w:sz="4" w:space="0" w:color="auto"/>
            </w:tcBorders>
            <w:hideMark/>
          </w:tcPr>
          <w:p w14:paraId="1533F6A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TENNV</w:t>
            </w:r>
          </w:p>
        </w:tc>
        <w:tc>
          <w:tcPr>
            <w:tcW w:w="1788" w:type="dxa"/>
            <w:tcBorders>
              <w:top w:val="single" w:sz="4" w:space="0" w:color="auto"/>
              <w:left w:val="single" w:sz="4" w:space="0" w:color="auto"/>
              <w:bottom w:val="single" w:sz="4" w:space="0" w:color="auto"/>
              <w:right w:val="single" w:sz="4" w:space="0" w:color="auto"/>
            </w:tcBorders>
            <w:hideMark/>
          </w:tcPr>
          <w:p w14:paraId="058A77C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2C20F01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của Nhân Viên</w:t>
            </w:r>
          </w:p>
        </w:tc>
      </w:tr>
      <w:tr w:rsidR="0055247F" w:rsidRPr="002106F8" w14:paraId="0D597D53"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679B5F0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11</w:t>
            </w:r>
          </w:p>
        </w:tc>
        <w:tc>
          <w:tcPr>
            <w:tcW w:w="2192" w:type="dxa"/>
            <w:tcBorders>
              <w:top w:val="single" w:sz="4" w:space="0" w:color="auto"/>
              <w:left w:val="single" w:sz="4" w:space="0" w:color="auto"/>
              <w:bottom w:val="single" w:sz="4" w:space="0" w:color="auto"/>
              <w:right w:val="single" w:sz="4" w:space="0" w:color="auto"/>
            </w:tcBorders>
            <w:hideMark/>
          </w:tcPr>
          <w:p w14:paraId="4E9A62B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GIOITINH</w:t>
            </w:r>
          </w:p>
        </w:tc>
        <w:tc>
          <w:tcPr>
            <w:tcW w:w="1788" w:type="dxa"/>
            <w:tcBorders>
              <w:top w:val="single" w:sz="4" w:space="0" w:color="auto"/>
              <w:left w:val="single" w:sz="4" w:space="0" w:color="auto"/>
              <w:bottom w:val="single" w:sz="4" w:space="0" w:color="auto"/>
              <w:right w:val="single" w:sz="4" w:space="0" w:color="auto"/>
            </w:tcBorders>
            <w:hideMark/>
          </w:tcPr>
          <w:p w14:paraId="13CAF7E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Bit</w:t>
            </w:r>
          </w:p>
        </w:tc>
        <w:tc>
          <w:tcPr>
            <w:tcW w:w="2762" w:type="dxa"/>
            <w:tcBorders>
              <w:top w:val="single" w:sz="4" w:space="0" w:color="auto"/>
              <w:left w:val="single" w:sz="4" w:space="0" w:color="auto"/>
              <w:bottom w:val="single" w:sz="4" w:space="0" w:color="auto"/>
              <w:right w:val="single" w:sz="4" w:space="0" w:color="auto"/>
            </w:tcBorders>
            <w:hideMark/>
          </w:tcPr>
          <w:p w14:paraId="6C9438F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Giới tính của nhân viên</w:t>
            </w:r>
          </w:p>
        </w:tc>
      </w:tr>
      <w:tr w:rsidR="0055247F" w:rsidRPr="002106F8" w14:paraId="0630FA1B"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3D2991B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12</w:t>
            </w:r>
          </w:p>
        </w:tc>
        <w:tc>
          <w:tcPr>
            <w:tcW w:w="2192" w:type="dxa"/>
            <w:tcBorders>
              <w:top w:val="single" w:sz="4" w:space="0" w:color="auto"/>
              <w:left w:val="single" w:sz="4" w:space="0" w:color="auto"/>
              <w:bottom w:val="single" w:sz="4" w:space="0" w:color="auto"/>
              <w:right w:val="single" w:sz="4" w:space="0" w:color="auto"/>
            </w:tcBorders>
            <w:hideMark/>
          </w:tcPr>
          <w:p w14:paraId="7EC8455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CMND_CCCD</w:t>
            </w:r>
          </w:p>
        </w:tc>
        <w:tc>
          <w:tcPr>
            <w:tcW w:w="1788" w:type="dxa"/>
            <w:tcBorders>
              <w:top w:val="single" w:sz="4" w:space="0" w:color="auto"/>
              <w:left w:val="single" w:sz="4" w:space="0" w:color="auto"/>
              <w:bottom w:val="single" w:sz="4" w:space="0" w:color="auto"/>
              <w:right w:val="single" w:sz="4" w:space="0" w:color="auto"/>
            </w:tcBorders>
            <w:hideMark/>
          </w:tcPr>
          <w:p w14:paraId="6419F4D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2D3109B"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Số chứng minh nhân dân và căn cước </w:t>
            </w:r>
          </w:p>
        </w:tc>
      </w:tr>
      <w:tr w:rsidR="0055247F" w:rsidRPr="002106F8" w14:paraId="150C87A5"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1FF7919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13</w:t>
            </w:r>
          </w:p>
        </w:tc>
        <w:tc>
          <w:tcPr>
            <w:tcW w:w="2192" w:type="dxa"/>
            <w:tcBorders>
              <w:top w:val="single" w:sz="4" w:space="0" w:color="auto"/>
              <w:left w:val="single" w:sz="4" w:space="0" w:color="auto"/>
              <w:bottom w:val="single" w:sz="4" w:space="0" w:color="auto"/>
              <w:right w:val="single" w:sz="4" w:space="0" w:color="auto"/>
            </w:tcBorders>
            <w:hideMark/>
          </w:tcPr>
          <w:p w14:paraId="7798EEA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DIACHI</w:t>
            </w:r>
          </w:p>
        </w:tc>
        <w:tc>
          <w:tcPr>
            <w:tcW w:w="1788" w:type="dxa"/>
            <w:tcBorders>
              <w:top w:val="single" w:sz="4" w:space="0" w:color="auto"/>
              <w:left w:val="single" w:sz="4" w:space="0" w:color="auto"/>
              <w:bottom w:val="single" w:sz="4" w:space="0" w:color="auto"/>
              <w:right w:val="single" w:sz="4" w:space="0" w:color="auto"/>
            </w:tcBorders>
            <w:hideMark/>
          </w:tcPr>
          <w:p w14:paraId="41092BC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17E05AEA"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Địa chỉ của nhân viên</w:t>
            </w:r>
          </w:p>
        </w:tc>
      </w:tr>
      <w:tr w:rsidR="0055247F" w:rsidRPr="002106F8" w14:paraId="48AA8F60"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1CBC871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14</w:t>
            </w:r>
          </w:p>
        </w:tc>
        <w:tc>
          <w:tcPr>
            <w:tcW w:w="2192" w:type="dxa"/>
            <w:tcBorders>
              <w:top w:val="single" w:sz="4" w:space="0" w:color="auto"/>
              <w:left w:val="single" w:sz="4" w:space="0" w:color="auto"/>
              <w:bottom w:val="single" w:sz="4" w:space="0" w:color="auto"/>
              <w:right w:val="single" w:sz="4" w:space="0" w:color="auto"/>
            </w:tcBorders>
            <w:hideMark/>
          </w:tcPr>
          <w:p w14:paraId="0797D93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w:t>
            </w:r>
          </w:p>
        </w:tc>
        <w:tc>
          <w:tcPr>
            <w:tcW w:w="1788" w:type="dxa"/>
            <w:tcBorders>
              <w:top w:val="single" w:sz="4" w:space="0" w:color="auto"/>
              <w:left w:val="single" w:sz="4" w:space="0" w:color="auto"/>
              <w:bottom w:val="single" w:sz="4" w:space="0" w:color="auto"/>
              <w:right w:val="single" w:sz="4" w:space="0" w:color="auto"/>
            </w:tcBorders>
            <w:hideMark/>
          </w:tcPr>
          <w:p w14:paraId="67742A7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Varchar</w:t>
            </w:r>
          </w:p>
        </w:tc>
        <w:tc>
          <w:tcPr>
            <w:tcW w:w="2762" w:type="dxa"/>
            <w:tcBorders>
              <w:top w:val="single" w:sz="4" w:space="0" w:color="auto"/>
              <w:left w:val="single" w:sz="4" w:space="0" w:color="auto"/>
              <w:bottom w:val="single" w:sz="4" w:space="0" w:color="auto"/>
              <w:right w:val="single" w:sz="4" w:space="0" w:color="auto"/>
            </w:tcBorders>
            <w:hideMark/>
          </w:tcPr>
          <w:p w14:paraId="6E8D956E"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 của nhân viên</w:t>
            </w:r>
          </w:p>
        </w:tc>
      </w:tr>
      <w:tr w:rsidR="0055247F" w:rsidRPr="002106F8" w14:paraId="68670D78"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524B3DC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15</w:t>
            </w:r>
          </w:p>
        </w:tc>
        <w:tc>
          <w:tcPr>
            <w:tcW w:w="2192" w:type="dxa"/>
            <w:tcBorders>
              <w:top w:val="single" w:sz="4" w:space="0" w:color="auto"/>
              <w:left w:val="single" w:sz="4" w:space="0" w:color="auto"/>
              <w:bottom w:val="single" w:sz="4" w:space="0" w:color="auto"/>
              <w:right w:val="single" w:sz="4" w:space="0" w:color="auto"/>
            </w:tcBorders>
            <w:hideMark/>
          </w:tcPr>
          <w:p w14:paraId="2B8EB8D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88" w:type="dxa"/>
            <w:tcBorders>
              <w:top w:val="single" w:sz="4" w:space="0" w:color="auto"/>
              <w:left w:val="single" w:sz="4" w:space="0" w:color="auto"/>
              <w:bottom w:val="single" w:sz="4" w:space="0" w:color="auto"/>
              <w:right w:val="single" w:sz="4" w:space="0" w:color="auto"/>
            </w:tcBorders>
            <w:hideMark/>
          </w:tcPr>
          <w:p w14:paraId="1D55E20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2CC084C"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 của nhân viên</w:t>
            </w:r>
          </w:p>
        </w:tc>
      </w:tr>
    </w:tbl>
    <w:p w14:paraId="11F46A65" w14:textId="3E11ECB1" w:rsidR="000D6893" w:rsidRPr="002106F8" w:rsidRDefault="000D6893" w:rsidP="00B87D9F">
      <w:pPr>
        <w:pStyle w:val="Heading3"/>
        <w:numPr>
          <w:ilvl w:val="0"/>
          <w:numId w:val="0"/>
        </w:numPr>
        <w:jc w:val="center"/>
        <w:rPr>
          <w:rFonts w:ascii="Time s New Roman" w:hAnsi="Time s New Roman" w:cs="Times New Roman"/>
          <w:iCs/>
          <w:szCs w:val="26"/>
        </w:rPr>
      </w:pPr>
      <w:bookmarkStart w:id="44" w:name="_Toc184383682"/>
      <w:bookmarkStart w:id="45" w:name="_Toc184426477"/>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2.10</w:t>
      </w:r>
      <w:r w:rsidRPr="002106F8">
        <w:rPr>
          <w:rFonts w:ascii="Time s New Roman" w:hAnsi="Time s New Roman" w:cs="Times New Roman"/>
          <w:iCs/>
          <w:szCs w:val="26"/>
        </w:rPr>
        <w:t xml:space="preserve">  : Bảng Nhân viên</w:t>
      </w:r>
      <w:bookmarkEnd w:id="44"/>
      <w:bookmarkEnd w:id="45"/>
    </w:p>
    <w:p w14:paraId="31A9EBE4" w14:textId="77777777" w:rsidR="000D6893" w:rsidRPr="002106F8" w:rsidRDefault="000D6893">
      <w:pPr>
        <w:spacing w:line="259" w:lineRule="auto"/>
        <w:jc w:val="left"/>
        <w:rPr>
          <w:rFonts w:ascii="Time s New Roman" w:hAnsi="Time s New Roman" w:cs="Times New Roman"/>
          <w:szCs w:val="26"/>
        </w:rPr>
      </w:pPr>
      <w:r w:rsidRPr="002106F8">
        <w:rPr>
          <w:rFonts w:ascii="Time s New Roman" w:hAnsi="Time s New Roman" w:cs="Times New Roman"/>
          <w:szCs w:val="26"/>
        </w:rPr>
        <w:br w:type="page"/>
      </w:r>
    </w:p>
    <w:p w14:paraId="547CA7D6" w14:textId="4A301532" w:rsidR="0055247F" w:rsidRPr="002106F8" w:rsidRDefault="0055247F" w:rsidP="0055247F">
      <w:pPr>
        <w:rPr>
          <w:rFonts w:ascii="Time s New Roman" w:hAnsi="Time s New Roman" w:cs="Times New Roman"/>
          <w:kern w:val="2"/>
          <w:szCs w:val="26"/>
          <w14:ligatures w14:val="standardContextual"/>
        </w:rPr>
      </w:pPr>
      <w:r w:rsidRPr="002106F8">
        <w:rPr>
          <w:rFonts w:ascii="Time s New Roman" w:hAnsi="Time s New Roman" w:cs="Times New Roman"/>
          <w:szCs w:val="26"/>
        </w:rPr>
        <w:lastRenderedPageBreak/>
        <w:t>Bảng SINHVIEN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3016"/>
        <w:gridCol w:w="1734"/>
        <w:gridCol w:w="2612"/>
      </w:tblGrid>
      <w:tr w:rsidR="0055247F" w:rsidRPr="002106F8" w14:paraId="5E043555" w14:textId="77777777" w:rsidTr="000D6893">
        <w:tc>
          <w:tcPr>
            <w:tcW w:w="1700"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D3F9528"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301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B4A0643"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34"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1DEECF2"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61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034A0A8"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064C6CAF"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627EE8B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3016" w:type="dxa"/>
            <w:tcBorders>
              <w:top w:val="single" w:sz="4" w:space="0" w:color="auto"/>
              <w:left w:val="single" w:sz="4" w:space="0" w:color="auto"/>
              <w:bottom w:val="single" w:sz="4" w:space="0" w:color="auto"/>
              <w:right w:val="single" w:sz="4" w:space="0" w:color="auto"/>
            </w:tcBorders>
            <w:hideMark/>
          </w:tcPr>
          <w:p w14:paraId="39B30229"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MASV</w:t>
            </w:r>
          </w:p>
        </w:tc>
        <w:tc>
          <w:tcPr>
            <w:tcW w:w="1734" w:type="dxa"/>
            <w:tcBorders>
              <w:top w:val="single" w:sz="4" w:space="0" w:color="auto"/>
              <w:left w:val="single" w:sz="4" w:space="0" w:color="auto"/>
              <w:bottom w:val="single" w:sz="4" w:space="0" w:color="auto"/>
              <w:right w:val="single" w:sz="4" w:space="0" w:color="auto"/>
            </w:tcBorders>
            <w:hideMark/>
          </w:tcPr>
          <w:p w14:paraId="2366A98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612" w:type="dxa"/>
            <w:tcBorders>
              <w:top w:val="single" w:sz="4" w:space="0" w:color="auto"/>
              <w:left w:val="single" w:sz="4" w:space="0" w:color="auto"/>
              <w:bottom w:val="single" w:sz="4" w:space="0" w:color="auto"/>
              <w:right w:val="single" w:sz="4" w:space="0" w:color="auto"/>
            </w:tcBorders>
            <w:hideMark/>
          </w:tcPr>
          <w:p w14:paraId="3482503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Sinh Viên</w:t>
            </w:r>
          </w:p>
        </w:tc>
      </w:tr>
      <w:tr w:rsidR="0055247F" w:rsidRPr="002106F8" w14:paraId="68F13996"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3CF21E1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3016" w:type="dxa"/>
            <w:tcBorders>
              <w:top w:val="single" w:sz="4" w:space="0" w:color="auto"/>
              <w:left w:val="single" w:sz="4" w:space="0" w:color="auto"/>
              <w:bottom w:val="single" w:sz="4" w:space="0" w:color="auto"/>
              <w:right w:val="single" w:sz="4" w:space="0" w:color="auto"/>
            </w:tcBorders>
            <w:hideMark/>
          </w:tcPr>
          <w:p w14:paraId="2F79FC47"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ID_PHONG</w:t>
            </w:r>
          </w:p>
        </w:tc>
        <w:tc>
          <w:tcPr>
            <w:tcW w:w="1734" w:type="dxa"/>
            <w:tcBorders>
              <w:top w:val="single" w:sz="4" w:space="0" w:color="auto"/>
              <w:left w:val="single" w:sz="4" w:space="0" w:color="auto"/>
              <w:bottom w:val="single" w:sz="4" w:space="0" w:color="auto"/>
              <w:right w:val="single" w:sz="4" w:space="0" w:color="auto"/>
            </w:tcBorders>
            <w:hideMark/>
          </w:tcPr>
          <w:p w14:paraId="75CFFD0B"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         Int</w:t>
            </w:r>
          </w:p>
        </w:tc>
        <w:tc>
          <w:tcPr>
            <w:tcW w:w="2612" w:type="dxa"/>
            <w:tcBorders>
              <w:top w:val="single" w:sz="4" w:space="0" w:color="auto"/>
              <w:left w:val="single" w:sz="4" w:space="0" w:color="auto"/>
              <w:bottom w:val="single" w:sz="4" w:space="0" w:color="auto"/>
              <w:right w:val="single" w:sz="4" w:space="0" w:color="auto"/>
            </w:tcBorders>
            <w:hideMark/>
          </w:tcPr>
          <w:p w14:paraId="472B734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487D006D"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093B197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3016" w:type="dxa"/>
            <w:tcBorders>
              <w:top w:val="single" w:sz="4" w:space="0" w:color="auto"/>
              <w:left w:val="single" w:sz="4" w:space="0" w:color="auto"/>
              <w:bottom w:val="single" w:sz="4" w:space="0" w:color="auto"/>
              <w:right w:val="single" w:sz="4" w:space="0" w:color="auto"/>
            </w:tcBorders>
            <w:hideMark/>
          </w:tcPr>
          <w:p w14:paraId="3B4BD7B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TENSV</w:t>
            </w:r>
          </w:p>
        </w:tc>
        <w:tc>
          <w:tcPr>
            <w:tcW w:w="1734" w:type="dxa"/>
            <w:tcBorders>
              <w:top w:val="single" w:sz="4" w:space="0" w:color="auto"/>
              <w:left w:val="single" w:sz="4" w:space="0" w:color="auto"/>
              <w:bottom w:val="single" w:sz="4" w:space="0" w:color="auto"/>
              <w:right w:val="single" w:sz="4" w:space="0" w:color="auto"/>
            </w:tcBorders>
            <w:hideMark/>
          </w:tcPr>
          <w:p w14:paraId="67A0901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612" w:type="dxa"/>
            <w:tcBorders>
              <w:top w:val="single" w:sz="4" w:space="0" w:color="auto"/>
              <w:left w:val="single" w:sz="4" w:space="0" w:color="auto"/>
              <w:bottom w:val="single" w:sz="4" w:space="0" w:color="auto"/>
              <w:right w:val="single" w:sz="4" w:space="0" w:color="auto"/>
            </w:tcBorders>
            <w:hideMark/>
          </w:tcPr>
          <w:p w14:paraId="15C52DD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của sinh viên</w:t>
            </w:r>
          </w:p>
        </w:tc>
      </w:tr>
      <w:tr w:rsidR="0055247F" w:rsidRPr="002106F8" w14:paraId="2E7EF544"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7E86359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3016" w:type="dxa"/>
            <w:tcBorders>
              <w:top w:val="single" w:sz="4" w:space="0" w:color="auto"/>
              <w:left w:val="single" w:sz="4" w:space="0" w:color="auto"/>
              <w:bottom w:val="single" w:sz="4" w:space="0" w:color="auto"/>
              <w:right w:val="single" w:sz="4" w:space="0" w:color="auto"/>
            </w:tcBorders>
            <w:hideMark/>
          </w:tcPr>
          <w:p w14:paraId="7DC262C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GIOITINH</w:t>
            </w:r>
          </w:p>
        </w:tc>
        <w:tc>
          <w:tcPr>
            <w:tcW w:w="1734" w:type="dxa"/>
            <w:tcBorders>
              <w:top w:val="single" w:sz="4" w:space="0" w:color="auto"/>
              <w:left w:val="single" w:sz="4" w:space="0" w:color="auto"/>
              <w:bottom w:val="single" w:sz="4" w:space="0" w:color="auto"/>
              <w:right w:val="single" w:sz="4" w:space="0" w:color="auto"/>
            </w:tcBorders>
            <w:hideMark/>
          </w:tcPr>
          <w:p w14:paraId="255366D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Bit</w:t>
            </w:r>
          </w:p>
        </w:tc>
        <w:tc>
          <w:tcPr>
            <w:tcW w:w="2612" w:type="dxa"/>
            <w:tcBorders>
              <w:top w:val="single" w:sz="4" w:space="0" w:color="auto"/>
              <w:left w:val="single" w:sz="4" w:space="0" w:color="auto"/>
              <w:bottom w:val="single" w:sz="4" w:space="0" w:color="auto"/>
              <w:right w:val="single" w:sz="4" w:space="0" w:color="auto"/>
            </w:tcBorders>
            <w:hideMark/>
          </w:tcPr>
          <w:p w14:paraId="0B9D597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Giới tính</w:t>
            </w:r>
          </w:p>
        </w:tc>
      </w:tr>
      <w:tr w:rsidR="0055247F" w:rsidRPr="002106F8" w14:paraId="271A3D81"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5793F7E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9</w:t>
            </w:r>
          </w:p>
        </w:tc>
        <w:tc>
          <w:tcPr>
            <w:tcW w:w="3016" w:type="dxa"/>
            <w:tcBorders>
              <w:top w:val="single" w:sz="4" w:space="0" w:color="auto"/>
              <w:left w:val="single" w:sz="4" w:space="0" w:color="auto"/>
              <w:bottom w:val="single" w:sz="4" w:space="0" w:color="auto"/>
              <w:right w:val="single" w:sz="4" w:space="0" w:color="auto"/>
            </w:tcBorders>
            <w:hideMark/>
          </w:tcPr>
          <w:p w14:paraId="629A870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CMND_CCCD</w:t>
            </w:r>
          </w:p>
        </w:tc>
        <w:tc>
          <w:tcPr>
            <w:tcW w:w="1734" w:type="dxa"/>
            <w:tcBorders>
              <w:top w:val="single" w:sz="4" w:space="0" w:color="auto"/>
              <w:left w:val="single" w:sz="4" w:space="0" w:color="auto"/>
              <w:bottom w:val="single" w:sz="4" w:space="0" w:color="auto"/>
              <w:right w:val="single" w:sz="4" w:space="0" w:color="auto"/>
            </w:tcBorders>
            <w:hideMark/>
          </w:tcPr>
          <w:p w14:paraId="5D3BDCA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612" w:type="dxa"/>
            <w:tcBorders>
              <w:top w:val="single" w:sz="4" w:space="0" w:color="auto"/>
              <w:left w:val="single" w:sz="4" w:space="0" w:color="auto"/>
              <w:bottom w:val="single" w:sz="4" w:space="0" w:color="auto"/>
              <w:right w:val="single" w:sz="4" w:space="0" w:color="auto"/>
            </w:tcBorders>
            <w:hideMark/>
          </w:tcPr>
          <w:p w14:paraId="5C8CF83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chứng mình nhân dân và căn cước</w:t>
            </w:r>
          </w:p>
        </w:tc>
      </w:tr>
      <w:tr w:rsidR="0055247F" w:rsidRPr="002106F8" w14:paraId="3F883B11"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34B63F3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10</w:t>
            </w:r>
          </w:p>
        </w:tc>
        <w:tc>
          <w:tcPr>
            <w:tcW w:w="3016" w:type="dxa"/>
            <w:tcBorders>
              <w:top w:val="single" w:sz="4" w:space="0" w:color="auto"/>
              <w:left w:val="single" w:sz="4" w:space="0" w:color="auto"/>
              <w:bottom w:val="single" w:sz="4" w:space="0" w:color="auto"/>
              <w:right w:val="single" w:sz="4" w:space="0" w:color="auto"/>
            </w:tcBorders>
            <w:hideMark/>
          </w:tcPr>
          <w:p w14:paraId="4EA3705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w:t>
            </w:r>
          </w:p>
        </w:tc>
        <w:tc>
          <w:tcPr>
            <w:tcW w:w="1734" w:type="dxa"/>
            <w:tcBorders>
              <w:top w:val="single" w:sz="4" w:space="0" w:color="auto"/>
              <w:left w:val="single" w:sz="4" w:space="0" w:color="auto"/>
              <w:bottom w:val="single" w:sz="4" w:space="0" w:color="auto"/>
              <w:right w:val="single" w:sz="4" w:space="0" w:color="auto"/>
            </w:tcBorders>
            <w:hideMark/>
          </w:tcPr>
          <w:p w14:paraId="6F1A0AF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Varchar</w:t>
            </w:r>
          </w:p>
        </w:tc>
        <w:tc>
          <w:tcPr>
            <w:tcW w:w="2612" w:type="dxa"/>
            <w:tcBorders>
              <w:top w:val="single" w:sz="4" w:space="0" w:color="auto"/>
              <w:left w:val="single" w:sz="4" w:space="0" w:color="auto"/>
              <w:bottom w:val="single" w:sz="4" w:space="0" w:color="auto"/>
              <w:right w:val="single" w:sz="4" w:space="0" w:color="auto"/>
            </w:tcBorders>
            <w:hideMark/>
          </w:tcPr>
          <w:p w14:paraId="55231FC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 của Sinh Viên</w:t>
            </w:r>
          </w:p>
        </w:tc>
      </w:tr>
      <w:tr w:rsidR="0055247F" w:rsidRPr="002106F8" w14:paraId="499A1B03"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684EC01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11</w:t>
            </w:r>
          </w:p>
        </w:tc>
        <w:tc>
          <w:tcPr>
            <w:tcW w:w="3016" w:type="dxa"/>
            <w:tcBorders>
              <w:top w:val="single" w:sz="4" w:space="0" w:color="auto"/>
              <w:left w:val="single" w:sz="4" w:space="0" w:color="auto"/>
              <w:bottom w:val="single" w:sz="4" w:space="0" w:color="auto"/>
              <w:right w:val="single" w:sz="4" w:space="0" w:color="auto"/>
            </w:tcBorders>
            <w:hideMark/>
          </w:tcPr>
          <w:p w14:paraId="302CD03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34" w:type="dxa"/>
            <w:tcBorders>
              <w:top w:val="single" w:sz="4" w:space="0" w:color="auto"/>
              <w:left w:val="single" w:sz="4" w:space="0" w:color="auto"/>
              <w:bottom w:val="single" w:sz="4" w:space="0" w:color="auto"/>
              <w:right w:val="single" w:sz="4" w:space="0" w:color="auto"/>
            </w:tcBorders>
            <w:hideMark/>
          </w:tcPr>
          <w:p w14:paraId="423C598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612" w:type="dxa"/>
            <w:tcBorders>
              <w:top w:val="single" w:sz="4" w:space="0" w:color="auto"/>
              <w:left w:val="single" w:sz="4" w:space="0" w:color="auto"/>
              <w:bottom w:val="single" w:sz="4" w:space="0" w:color="auto"/>
              <w:right w:val="single" w:sz="4" w:space="0" w:color="auto"/>
            </w:tcBorders>
            <w:hideMark/>
          </w:tcPr>
          <w:p w14:paraId="20431C1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 của sinh viên</w:t>
            </w:r>
          </w:p>
        </w:tc>
      </w:tr>
      <w:tr w:rsidR="0055247F" w:rsidRPr="002106F8" w14:paraId="24B6DEFE"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380B2ED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12</w:t>
            </w:r>
          </w:p>
        </w:tc>
        <w:tc>
          <w:tcPr>
            <w:tcW w:w="3016" w:type="dxa"/>
            <w:tcBorders>
              <w:top w:val="single" w:sz="4" w:space="0" w:color="auto"/>
              <w:left w:val="single" w:sz="4" w:space="0" w:color="auto"/>
              <w:bottom w:val="single" w:sz="4" w:space="0" w:color="auto"/>
              <w:right w:val="single" w:sz="4" w:space="0" w:color="auto"/>
            </w:tcBorders>
            <w:hideMark/>
          </w:tcPr>
          <w:p w14:paraId="200FAA8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NGAYLAMHOPDONG</w:t>
            </w:r>
          </w:p>
        </w:tc>
        <w:tc>
          <w:tcPr>
            <w:tcW w:w="1734" w:type="dxa"/>
            <w:tcBorders>
              <w:top w:val="single" w:sz="4" w:space="0" w:color="auto"/>
              <w:left w:val="single" w:sz="4" w:space="0" w:color="auto"/>
              <w:bottom w:val="single" w:sz="4" w:space="0" w:color="auto"/>
              <w:right w:val="single" w:sz="4" w:space="0" w:color="auto"/>
            </w:tcBorders>
            <w:hideMark/>
          </w:tcPr>
          <w:p w14:paraId="140E6D3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612" w:type="dxa"/>
            <w:tcBorders>
              <w:top w:val="single" w:sz="4" w:space="0" w:color="auto"/>
              <w:left w:val="single" w:sz="4" w:space="0" w:color="auto"/>
              <w:bottom w:val="single" w:sz="4" w:space="0" w:color="auto"/>
              <w:right w:val="single" w:sz="4" w:space="0" w:color="auto"/>
            </w:tcBorders>
            <w:hideMark/>
          </w:tcPr>
          <w:p w14:paraId="087FAA5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làm hợp đồng</w:t>
            </w:r>
          </w:p>
        </w:tc>
      </w:tr>
    </w:tbl>
    <w:p w14:paraId="5ECB63AA" w14:textId="32E1ED4B" w:rsidR="000D6893" w:rsidRPr="002106F8" w:rsidRDefault="000D6893" w:rsidP="00B87D9F">
      <w:pPr>
        <w:pStyle w:val="Heading3"/>
        <w:numPr>
          <w:ilvl w:val="0"/>
          <w:numId w:val="0"/>
        </w:numPr>
        <w:jc w:val="center"/>
        <w:rPr>
          <w:rFonts w:ascii="Time s New Roman" w:hAnsi="Time s New Roman" w:cs="Times New Roman"/>
          <w:iCs/>
          <w:szCs w:val="26"/>
        </w:rPr>
      </w:pPr>
      <w:bookmarkStart w:id="46" w:name="_Toc184383683"/>
      <w:bookmarkStart w:id="47" w:name="_Toc184426478"/>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2.11</w:t>
      </w:r>
      <w:r w:rsidRPr="002106F8">
        <w:rPr>
          <w:rFonts w:ascii="Time s New Roman" w:hAnsi="Time s New Roman" w:cs="Times New Roman"/>
          <w:iCs/>
          <w:szCs w:val="26"/>
        </w:rPr>
        <w:t xml:space="preserve">  : Bảng Sinh viên</w:t>
      </w:r>
      <w:bookmarkEnd w:id="46"/>
      <w:bookmarkEnd w:id="47"/>
    </w:p>
    <w:p w14:paraId="169574C4" w14:textId="77777777" w:rsidR="0055247F" w:rsidRPr="002106F8" w:rsidRDefault="0055247F" w:rsidP="0055247F">
      <w:pPr>
        <w:rPr>
          <w:rFonts w:ascii="Time s New Roman" w:hAnsi="Time s New Roman" w:cs="Times New Roman"/>
          <w:kern w:val="2"/>
          <w:szCs w:val="26"/>
          <w14:ligatures w14:val="standardContextual"/>
        </w:rPr>
      </w:pPr>
    </w:p>
    <w:p w14:paraId="7EAD4968" w14:textId="15D8F682" w:rsidR="0055247F" w:rsidRPr="002106F8" w:rsidRDefault="0055247F" w:rsidP="0055247F">
      <w:pPr>
        <w:rPr>
          <w:rFonts w:ascii="Time s New Roman" w:hAnsi="Time s New Roman" w:cs="Times New Roman"/>
          <w:szCs w:val="26"/>
          <w:lang w:val="vi-VN"/>
        </w:rPr>
      </w:pPr>
      <w:r w:rsidRPr="002106F8">
        <w:rPr>
          <w:rFonts w:ascii="Time s New Roman" w:hAnsi="Time s New Roman" w:cs="Times New Roman"/>
          <w:szCs w:val="26"/>
        </w:rPr>
        <w:t xml:space="preserve">Bảng Thân </w:t>
      </w:r>
      <w:r w:rsidR="004111C4" w:rsidRPr="002106F8">
        <w:rPr>
          <w:rFonts w:ascii="Time s New Roman" w:hAnsi="Time s New Roman" w:cs="Times New Roman"/>
          <w:szCs w:val="26"/>
        </w:rPr>
        <w:t>Nhân</w:t>
      </w:r>
      <w:r w:rsidR="004111C4" w:rsidRPr="002106F8">
        <w:rPr>
          <w:rFonts w:ascii="Time s New Roman" w:hAnsi="Time s New Roman" w:cs="Times New Roman"/>
          <w:szCs w:val="26"/>
          <w:lang w:val="vi-VN"/>
        </w:rPr>
        <w:t xml:space="preserve">: </w:t>
      </w:r>
      <w:r w:rsidR="004111C4" w:rsidRPr="002106F8">
        <w:rPr>
          <w:rFonts w:ascii="Time s New Roman" w:hAnsi="Time s New Roman" w:cs="Times New Roman"/>
        </w:rPr>
        <w:t>Lưu thông tin về người thân của sinh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6400B2B3"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8E6228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FC85A2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4378FB1"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2904701"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5E0ACDBD"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09D465D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34543A75"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MASV</w:t>
            </w:r>
          </w:p>
        </w:tc>
        <w:tc>
          <w:tcPr>
            <w:tcW w:w="1776" w:type="dxa"/>
            <w:tcBorders>
              <w:top w:val="single" w:sz="4" w:space="0" w:color="auto"/>
              <w:left w:val="single" w:sz="4" w:space="0" w:color="auto"/>
              <w:bottom w:val="single" w:sz="4" w:space="0" w:color="auto"/>
              <w:right w:val="single" w:sz="4" w:space="0" w:color="auto"/>
            </w:tcBorders>
            <w:hideMark/>
          </w:tcPr>
          <w:p w14:paraId="1E53615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7FC9067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sinh viên</w:t>
            </w:r>
          </w:p>
        </w:tc>
      </w:tr>
      <w:tr w:rsidR="0055247F" w:rsidRPr="002106F8" w14:paraId="68C32586"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F83ADE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59B2E2B0"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TENTN</w:t>
            </w:r>
          </w:p>
        </w:tc>
        <w:tc>
          <w:tcPr>
            <w:tcW w:w="1776" w:type="dxa"/>
            <w:tcBorders>
              <w:top w:val="single" w:sz="4" w:space="0" w:color="auto"/>
              <w:left w:val="single" w:sz="4" w:space="0" w:color="auto"/>
              <w:bottom w:val="single" w:sz="4" w:space="0" w:color="auto"/>
              <w:right w:val="single" w:sz="4" w:space="0" w:color="auto"/>
            </w:tcBorders>
            <w:hideMark/>
          </w:tcPr>
          <w:p w14:paraId="3EAF522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66EE8DC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thân nhân</w:t>
            </w:r>
          </w:p>
        </w:tc>
      </w:tr>
      <w:tr w:rsidR="0055247F" w:rsidRPr="002106F8" w14:paraId="6853996B"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183720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81" w:type="dxa"/>
            <w:tcBorders>
              <w:top w:val="single" w:sz="4" w:space="0" w:color="auto"/>
              <w:left w:val="single" w:sz="4" w:space="0" w:color="auto"/>
              <w:bottom w:val="single" w:sz="4" w:space="0" w:color="auto"/>
              <w:right w:val="single" w:sz="4" w:space="0" w:color="auto"/>
            </w:tcBorders>
            <w:hideMark/>
          </w:tcPr>
          <w:p w14:paraId="4ABA430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76" w:type="dxa"/>
            <w:tcBorders>
              <w:top w:val="single" w:sz="4" w:space="0" w:color="auto"/>
              <w:left w:val="single" w:sz="4" w:space="0" w:color="auto"/>
              <w:bottom w:val="single" w:sz="4" w:space="0" w:color="auto"/>
              <w:right w:val="single" w:sz="4" w:space="0" w:color="auto"/>
            </w:tcBorders>
            <w:hideMark/>
          </w:tcPr>
          <w:p w14:paraId="66AAE84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459E634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w:t>
            </w:r>
          </w:p>
        </w:tc>
      </w:tr>
      <w:tr w:rsidR="0055247F" w:rsidRPr="002106F8" w14:paraId="00843A0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A319D0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81" w:type="dxa"/>
            <w:tcBorders>
              <w:top w:val="single" w:sz="4" w:space="0" w:color="auto"/>
              <w:left w:val="single" w:sz="4" w:space="0" w:color="auto"/>
              <w:bottom w:val="single" w:sz="4" w:space="0" w:color="auto"/>
              <w:right w:val="single" w:sz="4" w:space="0" w:color="auto"/>
            </w:tcBorders>
            <w:hideMark/>
          </w:tcPr>
          <w:p w14:paraId="0C61D26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QUANHE</w:t>
            </w:r>
          </w:p>
        </w:tc>
        <w:tc>
          <w:tcPr>
            <w:tcW w:w="1776" w:type="dxa"/>
            <w:tcBorders>
              <w:top w:val="single" w:sz="4" w:space="0" w:color="auto"/>
              <w:left w:val="single" w:sz="4" w:space="0" w:color="auto"/>
              <w:bottom w:val="single" w:sz="4" w:space="0" w:color="auto"/>
              <w:right w:val="single" w:sz="4" w:space="0" w:color="auto"/>
            </w:tcBorders>
            <w:hideMark/>
          </w:tcPr>
          <w:p w14:paraId="1FD0E65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2C20C72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Mối quan hệ</w:t>
            </w:r>
          </w:p>
        </w:tc>
      </w:tr>
    </w:tbl>
    <w:p w14:paraId="5538D100" w14:textId="53A1E306" w:rsidR="000D6893" w:rsidRPr="002106F8" w:rsidRDefault="000D6893" w:rsidP="00CC365C">
      <w:pPr>
        <w:pStyle w:val="Heading3"/>
        <w:numPr>
          <w:ilvl w:val="0"/>
          <w:numId w:val="0"/>
        </w:numPr>
        <w:jc w:val="center"/>
        <w:rPr>
          <w:rFonts w:ascii="Time s New Roman" w:hAnsi="Time s New Roman" w:cs="Times New Roman"/>
          <w:iCs/>
          <w:szCs w:val="26"/>
          <w:lang w:val="vi-VN"/>
        </w:rPr>
      </w:pPr>
      <w:bookmarkStart w:id="48" w:name="_Toc184383684"/>
      <w:bookmarkStart w:id="49" w:name="_Toc184426479"/>
      <w:r w:rsidRPr="002106F8">
        <w:rPr>
          <w:rFonts w:ascii="Time s New Roman" w:hAnsi="Time s New Roman" w:cs="Times New Roman"/>
          <w:iCs/>
          <w:szCs w:val="26"/>
        </w:rPr>
        <w:lastRenderedPageBreak/>
        <w:t xml:space="preserve">Bảng </w:t>
      </w:r>
      <w:r w:rsidR="00E83A8A" w:rsidRPr="002106F8">
        <w:rPr>
          <w:rFonts w:ascii="Time s New Roman" w:hAnsi="Time s New Roman" w:cs="Times New Roman"/>
          <w:iCs/>
          <w:szCs w:val="26"/>
        </w:rPr>
        <w:t>2.12</w:t>
      </w:r>
      <w:r w:rsidRPr="002106F8">
        <w:rPr>
          <w:rFonts w:ascii="Time s New Roman" w:hAnsi="Time s New Roman" w:cs="Times New Roman"/>
          <w:iCs/>
          <w:szCs w:val="26"/>
        </w:rPr>
        <w:t xml:space="preserve">  : Bảng Thân nhân</w:t>
      </w:r>
      <w:bookmarkEnd w:id="48"/>
      <w:bookmarkEnd w:id="49"/>
    </w:p>
    <w:p w14:paraId="4A55782F" w14:textId="346EC5F0" w:rsidR="00705781" w:rsidRPr="002106F8" w:rsidRDefault="00057D5B" w:rsidP="00057D5B">
      <w:pPr>
        <w:pStyle w:val="Heading3"/>
        <w:numPr>
          <w:ilvl w:val="0"/>
          <w:numId w:val="0"/>
        </w:numPr>
        <w:rPr>
          <w:rFonts w:ascii="Time s New Roman" w:hAnsi="Time s New Roman" w:cs="Times New Roman"/>
        </w:rPr>
      </w:pPr>
      <w:bookmarkStart w:id="50" w:name="_Toc184426480"/>
      <w:r w:rsidRPr="002106F8">
        <w:rPr>
          <w:rFonts w:ascii="Time s New Roman" w:hAnsi="Time s New Roman" w:cs="Times New Roman"/>
        </w:rPr>
        <w:t>2</w:t>
      </w:r>
      <w:r w:rsidR="00705781" w:rsidRPr="002106F8">
        <w:rPr>
          <w:rFonts w:ascii="Time s New Roman" w:hAnsi="Time s New Roman" w:cs="Times New Roman"/>
          <w:noProof/>
        </w:rPr>
        <w:drawing>
          <wp:anchor distT="0" distB="0" distL="114300" distR="114300" simplePos="0" relativeHeight="251666432" behindDoc="0" locked="0" layoutInCell="1" allowOverlap="1" wp14:anchorId="62F636D4" wp14:editId="0625EB6B">
            <wp:simplePos x="0" y="0"/>
            <wp:positionH relativeFrom="margin">
              <wp:align>center</wp:align>
            </wp:positionH>
            <wp:positionV relativeFrom="paragraph">
              <wp:posOffset>219075</wp:posOffset>
            </wp:positionV>
            <wp:extent cx="6734175" cy="5248275"/>
            <wp:effectExtent l="0" t="0" r="9525" b="9525"/>
            <wp:wrapSquare wrapText="bothSides"/>
            <wp:docPr id="15352243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4175" cy="5248275"/>
                    </a:xfrm>
                    <a:prstGeom prst="rect">
                      <a:avLst/>
                    </a:prstGeom>
                    <a:noFill/>
                  </pic:spPr>
                </pic:pic>
              </a:graphicData>
            </a:graphic>
            <wp14:sizeRelH relativeFrom="page">
              <wp14:pctWidth>0</wp14:pctWidth>
            </wp14:sizeRelH>
            <wp14:sizeRelV relativeFrom="page">
              <wp14:pctHeight>0</wp14:pctHeight>
            </wp14:sizeRelV>
          </wp:anchor>
        </w:drawing>
      </w:r>
      <w:r w:rsidRPr="002106F8">
        <w:rPr>
          <w:rFonts w:ascii="Time s New Roman" w:hAnsi="Time s New Roman" w:cs="Times New Roman"/>
          <w:lang w:val="vi-VN"/>
        </w:rPr>
        <w:t xml:space="preserve">.2. </w:t>
      </w:r>
      <w:r w:rsidR="0055247F" w:rsidRPr="002106F8">
        <w:rPr>
          <w:rFonts w:ascii="Time s New Roman" w:hAnsi="Time s New Roman" w:cs="Times New Roman"/>
        </w:rPr>
        <w:t>Lược đồ diagram:</w:t>
      </w:r>
      <w:bookmarkEnd w:id="50"/>
    </w:p>
    <w:p w14:paraId="4BF090C5" w14:textId="0ACEF834" w:rsidR="00705781" w:rsidRPr="002106F8" w:rsidRDefault="00705781" w:rsidP="00705781">
      <w:pPr>
        <w:jc w:val="center"/>
        <w:rPr>
          <w:rFonts w:ascii="Time s New Roman" w:hAnsi="Time s New Roman" w:cs="Times New Roman"/>
          <w:i/>
          <w:iCs/>
          <w:szCs w:val="26"/>
        </w:rPr>
      </w:pPr>
      <w:r w:rsidRPr="002106F8">
        <w:rPr>
          <w:rFonts w:ascii="Time s New Roman" w:hAnsi="Time s New Roman" w:cs="Times New Roman"/>
          <w:i/>
          <w:iCs/>
          <w:szCs w:val="26"/>
        </w:rPr>
        <w:t xml:space="preserve">Sơ đồ </w:t>
      </w:r>
      <w:r w:rsidR="00E83A8A" w:rsidRPr="002106F8">
        <w:rPr>
          <w:rFonts w:ascii="Time s New Roman" w:hAnsi="Time s New Roman" w:cs="Times New Roman"/>
          <w:i/>
          <w:iCs/>
          <w:szCs w:val="26"/>
        </w:rPr>
        <w:t>2</w:t>
      </w:r>
      <w:r w:rsidR="00E83A8A" w:rsidRPr="002106F8">
        <w:rPr>
          <w:rFonts w:ascii="Time s New Roman" w:hAnsi="Time s New Roman" w:cs="Times New Roman"/>
          <w:i/>
          <w:iCs/>
          <w:szCs w:val="26"/>
          <w:lang w:val="vi-VN"/>
        </w:rPr>
        <w:t>.1</w:t>
      </w:r>
      <w:r w:rsidRPr="002106F8">
        <w:rPr>
          <w:rFonts w:ascii="Time s New Roman" w:hAnsi="Time s New Roman" w:cs="Times New Roman"/>
          <w:i/>
          <w:iCs/>
          <w:szCs w:val="26"/>
        </w:rPr>
        <w:t xml:space="preserve"> :Diagram</w:t>
      </w:r>
    </w:p>
    <w:p w14:paraId="3C0E32EA" w14:textId="310C9821" w:rsidR="004111C4" w:rsidRPr="002106F8" w:rsidRDefault="00057D5B" w:rsidP="00057D5B">
      <w:pPr>
        <w:pStyle w:val="Heading3"/>
        <w:numPr>
          <w:ilvl w:val="0"/>
          <w:numId w:val="0"/>
        </w:numPr>
        <w:rPr>
          <w:rFonts w:ascii="Time s New Roman" w:hAnsi="Time s New Roman" w:cs="Times New Roman"/>
        </w:rPr>
      </w:pPr>
      <w:bookmarkStart w:id="51" w:name="_Toc184426481"/>
      <w:r w:rsidRPr="002106F8">
        <w:rPr>
          <w:rFonts w:ascii="Time s New Roman" w:hAnsi="Time s New Roman" w:cs="Times New Roman"/>
        </w:rPr>
        <w:t>2</w:t>
      </w:r>
      <w:r w:rsidRPr="002106F8">
        <w:rPr>
          <w:rFonts w:ascii="Time s New Roman" w:hAnsi="Time s New Roman" w:cs="Times New Roman"/>
          <w:lang w:val="vi-VN"/>
        </w:rPr>
        <w:t xml:space="preserve">.3. </w:t>
      </w:r>
      <w:r w:rsidR="004111C4" w:rsidRPr="002106F8">
        <w:rPr>
          <w:rFonts w:ascii="Time s New Roman" w:hAnsi="Time s New Roman" w:cs="Times New Roman"/>
        </w:rPr>
        <w:t>Các stored procedures:</w:t>
      </w:r>
      <w:bookmarkEnd w:id="51"/>
    </w:p>
    <w:p w14:paraId="07C41706" w14:textId="77777777" w:rsidR="004111C4" w:rsidRPr="002106F8" w:rsidRDefault="004111C4" w:rsidP="004111C4">
      <w:pPr>
        <w:numPr>
          <w:ilvl w:val="0"/>
          <w:numId w:val="64"/>
        </w:numPr>
        <w:spacing w:line="259" w:lineRule="auto"/>
        <w:jc w:val="left"/>
        <w:rPr>
          <w:rFonts w:ascii="Time s New Roman" w:hAnsi="Time s New Roman" w:cs="Times New Roman"/>
        </w:rPr>
      </w:pPr>
      <w:r w:rsidRPr="002106F8">
        <w:rPr>
          <w:rFonts w:ascii="Time s New Roman" w:hAnsi="Time s New Roman" w:cs="Times New Roman"/>
        </w:rPr>
        <w:t>Cập nhật trạng thái phòng.</w:t>
      </w:r>
    </w:p>
    <w:p w14:paraId="08B3F6C2" w14:textId="77777777" w:rsidR="004111C4" w:rsidRPr="002106F8" w:rsidRDefault="004111C4" w:rsidP="004111C4">
      <w:pPr>
        <w:numPr>
          <w:ilvl w:val="0"/>
          <w:numId w:val="64"/>
        </w:numPr>
        <w:spacing w:line="259" w:lineRule="auto"/>
        <w:jc w:val="left"/>
        <w:rPr>
          <w:rFonts w:ascii="Time s New Roman" w:hAnsi="Time s New Roman" w:cs="Times New Roman"/>
        </w:rPr>
      </w:pPr>
      <w:r w:rsidRPr="002106F8">
        <w:rPr>
          <w:rFonts w:ascii="Time s New Roman" w:hAnsi="Time s New Roman" w:cs="Times New Roman"/>
        </w:rPr>
        <w:t>Thêm mới sinh viên vào phòng.</w:t>
      </w:r>
    </w:p>
    <w:p w14:paraId="7B0E1F14" w14:textId="77777777" w:rsidR="004111C4" w:rsidRPr="002106F8" w:rsidRDefault="004111C4" w:rsidP="004111C4">
      <w:pPr>
        <w:numPr>
          <w:ilvl w:val="0"/>
          <w:numId w:val="64"/>
        </w:numPr>
        <w:spacing w:line="259" w:lineRule="auto"/>
        <w:jc w:val="left"/>
        <w:rPr>
          <w:rFonts w:ascii="Time s New Roman" w:hAnsi="Time s New Roman" w:cs="Times New Roman"/>
        </w:rPr>
      </w:pPr>
      <w:r w:rsidRPr="002106F8">
        <w:rPr>
          <w:rFonts w:ascii="Time s New Roman" w:hAnsi="Time s New Roman" w:cs="Times New Roman"/>
        </w:rPr>
        <w:t>Cập nhật số lượng sinh viên trong phòng.</w:t>
      </w:r>
    </w:p>
    <w:p w14:paraId="67CB41B7" w14:textId="77777777" w:rsidR="004111C4" w:rsidRPr="002106F8" w:rsidRDefault="004111C4" w:rsidP="004111C4">
      <w:pPr>
        <w:numPr>
          <w:ilvl w:val="0"/>
          <w:numId w:val="64"/>
        </w:numPr>
        <w:spacing w:line="259" w:lineRule="auto"/>
        <w:jc w:val="left"/>
        <w:rPr>
          <w:rFonts w:ascii="Time s New Roman" w:hAnsi="Time s New Roman" w:cs="Times New Roman"/>
        </w:rPr>
      </w:pPr>
      <w:r w:rsidRPr="002106F8">
        <w:rPr>
          <w:rFonts w:ascii="Time s New Roman" w:hAnsi="Time s New Roman" w:cs="Times New Roman"/>
        </w:rPr>
        <w:t>Kiểm tra tình trạng phòng (trống hay đầy).</w:t>
      </w:r>
    </w:p>
    <w:p w14:paraId="7BA508A1" w14:textId="77777777" w:rsidR="004111C4" w:rsidRPr="002106F8" w:rsidRDefault="004111C4" w:rsidP="004111C4">
      <w:pPr>
        <w:numPr>
          <w:ilvl w:val="0"/>
          <w:numId w:val="64"/>
        </w:numPr>
        <w:spacing w:line="259" w:lineRule="auto"/>
        <w:jc w:val="left"/>
        <w:rPr>
          <w:rFonts w:ascii="Time s New Roman" w:hAnsi="Time s New Roman" w:cs="Times New Roman"/>
        </w:rPr>
      </w:pPr>
      <w:r w:rsidRPr="002106F8">
        <w:rPr>
          <w:rFonts w:ascii="Time s New Roman" w:hAnsi="Time s New Roman" w:cs="Times New Roman"/>
        </w:rPr>
        <w:t>Xử lý việc cập nhật hóa đơn điện nước.</w:t>
      </w:r>
    </w:p>
    <w:p w14:paraId="0549120F" w14:textId="77777777" w:rsidR="004111C4" w:rsidRPr="002106F8" w:rsidRDefault="004111C4" w:rsidP="004111C4">
      <w:pPr>
        <w:numPr>
          <w:ilvl w:val="0"/>
          <w:numId w:val="64"/>
        </w:numPr>
        <w:spacing w:line="259" w:lineRule="auto"/>
        <w:jc w:val="left"/>
        <w:rPr>
          <w:rFonts w:ascii="Time s New Roman" w:hAnsi="Time s New Roman" w:cs="Times New Roman"/>
        </w:rPr>
      </w:pPr>
      <w:r w:rsidRPr="002106F8">
        <w:rPr>
          <w:rFonts w:ascii="Time s New Roman" w:hAnsi="Time s New Roman" w:cs="Times New Roman"/>
        </w:rPr>
        <w:t>Cập nhật tình trạng hỗ trợ của sinh viên.</w:t>
      </w:r>
    </w:p>
    <w:p w14:paraId="5F468FCE" w14:textId="159FC20E" w:rsidR="004111C4" w:rsidRPr="002106F8" w:rsidRDefault="00057D5B" w:rsidP="00057D5B">
      <w:pPr>
        <w:pStyle w:val="Heading3"/>
        <w:numPr>
          <w:ilvl w:val="0"/>
          <w:numId w:val="0"/>
        </w:numPr>
        <w:rPr>
          <w:rFonts w:ascii="Time s New Roman" w:hAnsi="Time s New Roman" w:cs="Times New Roman"/>
        </w:rPr>
      </w:pPr>
      <w:bookmarkStart w:id="52" w:name="_Toc184426482"/>
      <w:r w:rsidRPr="002106F8">
        <w:rPr>
          <w:rFonts w:ascii="Time s New Roman" w:hAnsi="Time s New Roman" w:cs="Times New Roman"/>
        </w:rPr>
        <w:t>2</w:t>
      </w:r>
      <w:r w:rsidRPr="002106F8">
        <w:rPr>
          <w:rFonts w:ascii="Time s New Roman" w:hAnsi="Time s New Roman" w:cs="Times New Roman"/>
          <w:lang w:val="vi-VN"/>
        </w:rPr>
        <w:t xml:space="preserve">.4. </w:t>
      </w:r>
      <w:r w:rsidR="004111C4" w:rsidRPr="002106F8">
        <w:rPr>
          <w:rFonts w:ascii="Time s New Roman" w:hAnsi="Time s New Roman" w:cs="Times New Roman"/>
        </w:rPr>
        <w:t>Triggers:</w:t>
      </w:r>
      <w:bookmarkEnd w:id="52"/>
    </w:p>
    <w:p w14:paraId="3107C12E" w14:textId="77777777" w:rsidR="004111C4" w:rsidRPr="002106F8" w:rsidRDefault="004111C4" w:rsidP="004111C4">
      <w:pPr>
        <w:numPr>
          <w:ilvl w:val="0"/>
          <w:numId w:val="65"/>
        </w:numPr>
        <w:spacing w:line="259" w:lineRule="auto"/>
        <w:jc w:val="left"/>
        <w:rPr>
          <w:rFonts w:ascii="Time s New Roman" w:hAnsi="Time s New Roman" w:cs="Times New Roman"/>
        </w:rPr>
      </w:pPr>
      <w:r w:rsidRPr="002106F8">
        <w:rPr>
          <w:rFonts w:ascii="Time s New Roman" w:hAnsi="Time s New Roman" w:cs="Times New Roman"/>
        </w:rPr>
        <w:t>Tự động xóa sinh viên khi phòng bị xóa.</w:t>
      </w:r>
    </w:p>
    <w:p w14:paraId="118AD868" w14:textId="77777777" w:rsidR="004111C4" w:rsidRPr="002106F8" w:rsidRDefault="004111C4" w:rsidP="004111C4">
      <w:pPr>
        <w:numPr>
          <w:ilvl w:val="0"/>
          <w:numId w:val="65"/>
        </w:numPr>
        <w:spacing w:line="259" w:lineRule="auto"/>
        <w:jc w:val="left"/>
        <w:rPr>
          <w:rFonts w:ascii="Time s New Roman" w:hAnsi="Time s New Roman" w:cs="Times New Roman"/>
        </w:rPr>
      </w:pPr>
      <w:r w:rsidRPr="002106F8">
        <w:rPr>
          <w:rFonts w:ascii="Time s New Roman" w:hAnsi="Time s New Roman" w:cs="Times New Roman"/>
        </w:rPr>
        <w:lastRenderedPageBreak/>
        <w:t>Kiểm tra chỉ số công tơ điện và nước (chỉ số cuối phải lớn hơn hoặc bằng chỉ số đầu).</w:t>
      </w:r>
    </w:p>
    <w:p w14:paraId="169CC754" w14:textId="77777777" w:rsidR="004111C4" w:rsidRPr="002106F8" w:rsidRDefault="004111C4" w:rsidP="004111C4">
      <w:pPr>
        <w:numPr>
          <w:ilvl w:val="0"/>
          <w:numId w:val="65"/>
        </w:numPr>
        <w:spacing w:line="259" w:lineRule="auto"/>
        <w:jc w:val="left"/>
        <w:rPr>
          <w:rFonts w:ascii="Time s New Roman" w:hAnsi="Time s New Roman" w:cs="Times New Roman"/>
        </w:rPr>
      </w:pPr>
      <w:r w:rsidRPr="002106F8">
        <w:rPr>
          <w:rFonts w:ascii="Time s New Roman" w:hAnsi="Time s New Roman" w:cs="Times New Roman"/>
        </w:rPr>
        <w:t>Tự động tạo thông tin người thân cho sinh viên khi thêm mới.</w:t>
      </w:r>
    </w:p>
    <w:p w14:paraId="1797A82D" w14:textId="77777777" w:rsidR="004111C4" w:rsidRPr="002106F8" w:rsidRDefault="004111C4" w:rsidP="004111C4">
      <w:pPr>
        <w:numPr>
          <w:ilvl w:val="0"/>
          <w:numId w:val="65"/>
        </w:numPr>
        <w:spacing w:line="259" w:lineRule="auto"/>
        <w:jc w:val="left"/>
        <w:rPr>
          <w:rFonts w:ascii="Time s New Roman" w:hAnsi="Time s New Roman" w:cs="Times New Roman"/>
        </w:rPr>
      </w:pPr>
      <w:r w:rsidRPr="002106F8">
        <w:rPr>
          <w:rFonts w:ascii="Time s New Roman" w:hAnsi="Time s New Roman" w:cs="Times New Roman"/>
        </w:rPr>
        <w:t>Tự động cập nhật số lượng sinh viên trong phòng khi có sự thay đổi.</w:t>
      </w:r>
    </w:p>
    <w:p w14:paraId="301B84D7" w14:textId="3821BD89" w:rsidR="004111C4" w:rsidRPr="002106F8" w:rsidRDefault="00057D5B" w:rsidP="00057D5B">
      <w:pPr>
        <w:pStyle w:val="Heading3"/>
        <w:numPr>
          <w:ilvl w:val="0"/>
          <w:numId w:val="0"/>
        </w:numPr>
        <w:rPr>
          <w:rFonts w:ascii="Time s New Roman" w:hAnsi="Time s New Roman" w:cs="Times New Roman"/>
        </w:rPr>
      </w:pPr>
      <w:bookmarkStart w:id="53" w:name="_Toc184426483"/>
      <w:r w:rsidRPr="002106F8">
        <w:rPr>
          <w:rFonts w:ascii="Time s New Roman" w:hAnsi="Time s New Roman" w:cs="Times New Roman"/>
        </w:rPr>
        <w:t>2</w:t>
      </w:r>
      <w:r w:rsidRPr="002106F8">
        <w:rPr>
          <w:rFonts w:ascii="Time s New Roman" w:hAnsi="Time s New Roman" w:cs="Times New Roman"/>
          <w:lang w:val="vi-VN"/>
        </w:rPr>
        <w:t xml:space="preserve">.5. </w:t>
      </w:r>
      <w:r w:rsidR="004111C4" w:rsidRPr="002106F8">
        <w:rPr>
          <w:rFonts w:ascii="Time s New Roman" w:hAnsi="Time s New Roman" w:cs="Times New Roman"/>
        </w:rPr>
        <w:t>Views:</w:t>
      </w:r>
      <w:bookmarkEnd w:id="53"/>
    </w:p>
    <w:p w14:paraId="2AC3F251" w14:textId="77777777" w:rsidR="004111C4" w:rsidRPr="002106F8" w:rsidRDefault="004111C4" w:rsidP="004111C4">
      <w:pPr>
        <w:numPr>
          <w:ilvl w:val="0"/>
          <w:numId w:val="66"/>
        </w:numPr>
        <w:spacing w:line="259" w:lineRule="auto"/>
        <w:jc w:val="left"/>
        <w:rPr>
          <w:rFonts w:ascii="Time s New Roman" w:hAnsi="Time s New Roman" w:cs="Times New Roman"/>
        </w:rPr>
      </w:pPr>
      <w:r w:rsidRPr="002106F8">
        <w:rPr>
          <w:rFonts w:ascii="Time s New Roman" w:hAnsi="Time s New Roman" w:cs="Times New Roman"/>
        </w:rPr>
        <w:t>Xem tình trạng của các phòng và yêu cầu hỗ trợ.</w:t>
      </w:r>
    </w:p>
    <w:p w14:paraId="3A33C878" w14:textId="77777777" w:rsidR="004111C4" w:rsidRPr="002106F8" w:rsidRDefault="004111C4" w:rsidP="004111C4">
      <w:pPr>
        <w:numPr>
          <w:ilvl w:val="0"/>
          <w:numId w:val="66"/>
        </w:numPr>
        <w:spacing w:line="259" w:lineRule="auto"/>
        <w:jc w:val="left"/>
        <w:rPr>
          <w:rFonts w:ascii="Time s New Roman" w:hAnsi="Time s New Roman" w:cs="Times New Roman"/>
        </w:rPr>
      </w:pPr>
      <w:r w:rsidRPr="002106F8">
        <w:rPr>
          <w:rFonts w:ascii="Time s New Roman" w:hAnsi="Time s New Roman" w:cs="Times New Roman"/>
        </w:rPr>
        <w:t>Xem thông tin chi tiết về sinh viên và người thân.</w:t>
      </w:r>
    </w:p>
    <w:p w14:paraId="7E00B3FA" w14:textId="5700C567" w:rsidR="0055247F" w:rsidRPr="002106F8" w:rsidRDefault="004111C4" w:rsidP="0055247F">
      <w:pPr>
        <w:numPr>
          <w:ilvl w:val="0"/>
          <w:numId w:val="66"/>
        </w:numPr>
        <w:spacing w:line="259" w:lineRule="auto"/>
        <w:jc w:val="left"/>
        <w:rPr>
          <w:rFonts w:ascii="Time s New Roman" w:hAnsi="Time s New Roman" w:cs="Times New Roman"/>
        </w:rPr>
      </w:pPr>
      <w:r w:rsidRPr="002106F8">
        <w:rPr>
          <w:rFonts w:ascii="Time s New Roman" w:hAnsi="Time s New Roman" w:cs="Times New Roman"/>
        </w:rPr>
        <w:t>Xem hóa đơn điện nước theo từng phòng và tháng năm.</w:t>
      </w:r>
    </w:p>
    <w:p w14:paraId="45934B86" w14:textId="4AA95B00" w:rsidR="00057D5B" w:rsidRPr="002106F8" w:rsidRDefault="00057D5B" w:rsidP="00E83A8A">
      <w:pPr>
        <w:pStyle w:val="Heading2"/>
        <w:rPr>
          <w:rFonts w:ascii="Time s New Roman" w:hAnsi="Time s New Roman"/>
        </w:rPr>
      </w:pPr>
      <w:bookmarkStart w:id="54" w:name="_Toc184426484"/>
      <w:bookmarkStart w:id="55" w:name="_Toc104727628"/>
      <w:bookmarkEnd w:id="21"/>
      <w:bookmarkEnd w:id="22"/>
      <w:bookmarkEnd w:id="23"/>
      <w:bookmarkEnd w:id="24"/>
      <w:bookmarkEnd w:id="25"/>
      <w:r w:rsidRPr="002106F8">
        <w:rPr>
          <w:rFonts w:ascii="Time s New Roman" w:hAnsi="Time s New Roman"/>
        </w:rPr>
        <w:t>Xây Dựng Ứng Dụng</w:t>
      </w:r>
      <w:bookmarkEnd w:id="54"/>
    </w:p>
    <w:p w14:paraId="30167A78" w14:textId="0B71DE53" w:rsidR="00057D5B" w:rsidRPr="002106F8" w:rsidRDefault="00057D5B" w:rsidP="00E83A8A">
      <w:pPr>
        <w:ind w:left="360"/>
        <w:rPr>
          <w:rFonts w:ascii="Time s New Roman" w:hAnsi="Time s New Roman" w:cs="Times New Roman"/>
          <w:szCs w:val="26"/>
          <w:lang w:val="vi-VN"/>
        </w:rPr>
      </w:pPr>
      <w:r w:rsidRPr="002106F8">
        <w:rPr>
          <w:rFonts w:ascii="Time s New Roman" w:hAnsi="Time s New Roman" w:cs="Times New Roman"/>
          <w:szCs w:val="26"/>
        </w:rPr>
        <w:t>Sử dụng công cụ Visual studio 2022 để xây dựng WebApp MVC</w:t>
      </w:r>
    </w:p>
    <w:p w14:paraId="2A55755C" w14:textId="2A6AC44F" w:rsidR="00057D5B" w:rsidRPr="002106F8" w:rsidRDefault="00CC365C" w:rsidP="00057D5B">
      <w:pPr>
        <w:ind w:left="360"/>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68480" behindDoc="0" locked="0" layoutInCell="1" allowOverlap="1" wp14:anchorId="7EAC9878" wp14:editId="1CA5774C">
            <wp:simplePos x="0" y="0"/>
            <wp:positionH relativeFrom="column">
              <wp:posOffset>1905</wp:posOffset>
            </wp:positionH>
            <wp:positionV relativeFrom="paragraph">
              <wp:posOffset>200025</wp:posOffset>
            </wp:positionV>
            <wp:extent cx="5843270" cy="3898900"/>
            <wp:effectExtent l="0" t="0" r="5080" b="6350"/>
            <wp:wrapTight wrapText="bothSides">
              <wp:wrapPolygon edited="0">
                <wp:start x="0" y="0"/>
                <wp:lineTo x="0" y="21530"/>
                <wp:lineTo x="21548" y="21530"/>
                <wp:lineTo x="21548" y="0"/>
                <wp:lineTo x="0" y="0"/>
              </wp:wrapPolygon>
            </wp:wrapTight>
            <wp:docPr id="41300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1793" name="Picture 1" descr="A screenshot of a computer&#10;&#10;Description automatically generated"/>
                    <pic:cNvPicPr/>
                  </pic:nvPicPr>
                  <pic:blipFill>
                    <a:blip r:embed="rId10"/>
                    <a:stretch>
                      <a:fillRect/>
                    </a:stretch>
                  </pic:blipFill>
                  <pic:spPr>
                    <a:xfrm>
                      <a:off x="0" y="0"/>
                      <a:ext cx="5843270" cy="3898900"/>
                    </a:xfrm>
                    <a:prstGeom prst="rect">
                      <a:avLst/>
                    </a:prstGeom>
                  </pic:spPr>
                </pic:pic>
              </a:graphicData>
            </a:graphic>
            <wp14:sizeRelH relativeFrom="margin">
              <wp14:pctWidth>0</wp14:pctWidth>
            </wp14:sizeRelH>
            <wp14:sizeRelV relativeFrom="margin">
              <wp14:pctHeight>0</wp14:pctHeight>
            </wp14:sizeRelV>
          </wp:anchor>
        </w:drawing>
      </w:r>
      <w:r w:rsidR="00057D5B" w:rsidRPr="002106F8">
        <w:rPr>
          <w:rFonts w:ascii="Time s New Roman" w:hAnsi="Time s New Roman" w:cs="Times New Roman"/>
          <w:szCs w:val="26"/>
          <w:lang w:val="vi-VN"/>
        </w:rPr>
        <w:t>Giao diện của Trang Chủ khi CanBo Đăng nhập</w:t>
      </w:r>
    </w:p>
    <w:p w14:paraId="2B8406D1" w14:textId="05562C38" w:rsidR="00057D5B" w:rsidRPr="002106F8" w:rsidRDefault="00392615" w:rsidP="00CC365C">
      <w:pPr>
        <w:pStyle w:val="Heading3"/>
        <w:numPr>
          <w:ilvl w:val="0"/>
          <w:numId w:val="0"/>
        </w:numPr>
        <w:jc w:val="center"/>
        <w:rPr>
          <w:rFonts w:ascii="Time s New Roman" w:hAnsi="Time s New Roman" w:cs="Times New Roman"/>
          <w:iCs/>
          <w:szCs w:val="26"/>
        </w:rPr>
      </w:pPr>
      <w:bookmarkStart w:id="56" w:name="_Toc184426485"/>
      <w:r w:rsidRPr="002106F8">
        <w:rPr>
          <w:rFonts w:ascii="Time s New Roman" w:hAnsi="Time s New Roman" w:cs="Times New Roman"/>
          <w:iCs/>
          <w:szCs w:val="26"/>
        </w:rPr>
        <w:t xml:space="preserve">Hình 2.1 : Giao </w:t>
      </w:r>
      <w:r w:rsidR="00C979EA" w:rsidRPr="002106F8">
        <w:rPr>
          <w:rFonts w:ascii="Time s New Roman" w:hAnsi="Time s New Roman" w:cs="Times New Roman"/>
          <w:iCs/>
          <w:szCs w:val="26"/>
        </w:rPr>
        <w:t>diện trang chủ</w:t>
      </w:r>
      <w:bookmarkEnd w:id="56"/>
    </w:p>
    <w:p w14:paraId="53A147A7" w14:textId="77777777" w:rsidR="00CC365C" w:rsidRPr="002106F8" w:rsidRDefault="00CC365C" w:rsidP="00057D5B">
      <w:pPr>
        <w:tabs>
          <w:tab w:val="left" w:pos="950"/>
        </w:tabs>
        <w:rPr>
          <w:rFonts w:ascii="Time s New Roman" w:hAnsi="Time s New Roman" w:cs="Times New Roman"/>
          <w:szCs w:val="26"/>
          <w:lang w:val="vi-VN"/>
        </w:rPr>
      </w:pPr>
    </w:p>
    <w:p w14:paraId="030642D7" w14:textId="77996AC0" w:rsidR="00057D5B" w:rsidRPr="002106F8" w:rsidRDefault="00057D5B" w:rsidP="00057D5B">
      <w:pPr>
        <w:tabs>
          <w:tab w:val="left" w:pos="950"/>
        </w:tabs>
        <w:rPr>
          <w:rFonts w:ascii="Time s New Roman" w:hAnsi="Time s New Roman" w:cs="Times New Roman"/>
          <w:szCs w:val="26"/>
          <w:lang w:val="vi-VN"/>
        </w:rPr>
      </w:pPr>
      <w:r w:rsidRPr="002106F8">
        <w:rPr>
          <w:rFonts w:ascii="Time s New Roman" w:hAnsi="Time s New Roman" w:cs="Times New Roman"/>
          <w:noProof/>
          <w:szCs w:val="26"/>
        </w:rPr>
        <w:lastRenderedPageBreak/>
        <w:drawing>
          <wp:anchor distT="0" distB="0" distL="114300" distR="114300" simplePos="0" relativeHeight="251669504" behindDoc="0" locked="0" layoutInCell="1" allowOverlap="1" wp14:anchorId="5A49F555" wp14:editId="116A45D1">
            <wp:simplePos x="0" y="0"/>
            <wp:positionH relativeFrom="column">
              <wp:posOffset>0</wp:posOffset>
            </wp:positionH>
            <wp:positionV relativeFrom="paragraph">
              <wp:posOffset>304800</wp:posOffset>
            </wp:positionV>
            <wp:extent cx="5943600" cy="3221355"/>
            <wp:effectExtent l="0" t="0" r="0" b="0"/>
            <wp:wrapTight wrapText="bothSides">
              <wp:wrapPolygon edited="0">
                <wp:start x="0" y="0"/>
                <wp:lineTo x="0" y="21459"/>
                <wp:lineTo x="21531" y="21459"/>
                <wp:lineTo x="21531" y="0"/>
                <wp:lineTo x="0" y="0"/>
              </wp:wrapPolygon>
            </wp:wrapTight>
            <wp:docPr id="1368331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1519" name="Picture 1" descr="A screenshot of a computer&#10;&#10;Description automatically generated"/>
                    <pic:cNvPicPr/>
                  </pic:nvPicPr>
                  <pic:blipFill>
                    <a:blip r:embed="rId11"/>
                    <a:stretch>
                      <a:fillRect/>
                    </a:stretch>
                  </pic:blipFill>
                  <pic:spPr>
                    <a:xfrm>
                      <a:off x="0" y="0"/>
                      <a:ext cx="5943600" cy="3221355"/>
                    </a:xfrm>
                    <a:prstGeom prst="rect">
                      <a:avLst/>
                    </a:prstGeom>
                  </pic:spPr>
                </pic:pic>
              </a:graphicData>
            </a:graphic>
          </wp:anchor>
        </w:drawing>
      </w:r>
      <w:r w:rsidRPr="002106F8">
        <w:rPr>
          <w:rFonts w:ascii="Time s New Roman" w:hAnsi="Time s New Roman" w:cs="Times New Roman"/>
          <w:szCs w:val="26"/>
          <w:lang w:val="vi-VN"/>
        </w:rPr>
        <w:t>Giao diện xem hiển thị CanBo quản lí kí túc xá</w:t>
      </w:r>
    </w:p>
    <w:p w14:paraId="589D4777" w14:textId="2E019CD3" w:rsidR="00E83A8A" w:rsidRPr="002106F8" w:rsidRDefault="00392615" w:rsidP="00CC365C">
      <w:pPr>
        <w:pStyle w:val="Heading3"/>
        <w:numPr>
          <w:ilvl w:val="0"/>
          <w:numId w:val="0"/>
        </w:numPr>
        <w:jc w:val="center"/>
        <w:rPr>
          <w:rFonts w:ascii="Time s New Roman" w:hAnsi="Time s New Roman" w:cs="Times New Roman"/>
          <w:iCs/>
          <w:szCs w:val="26"/>
        </w:rPr>
      </w:pPr>
      <w:bookmarkStart w:id="57" w:name="_Toc184426486"/>
      <w:r w:rsidRPr="002106F8">
        <w:rPr>
          <w:rFonts w:ascii="Time s New Roman" w:hAnsi="Time s New Roman" w:cs="Times New Roman"/>
          <w:iCs/>
          <w:szCs w:val="26"/>
        </w:rPr>
        <w:t>Hình 2.</w:t>
      </w:r>
      <w:r w:rsidR="00C979EA" w:rsidRPr="002106F8">
        <w:rPr>
          <w:rFonts w:ascii="Time s New Roman" w:hAnsi="Time s New Roman" w:cs="Times New Roman"/>
          <w:iCs/>
          <w:szCs w:val="26"/>
        </w:rPr>
        <w:t>2</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CanBo</w:t>
      </w:r>
      <w:bookmarkEnd w:id="57"/>
    </w:p>
    <w:p w14:paraId="6D6ECBAC" w14:textId="24CB7E44" w:rsidR="00E83A8A"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t>Chức Năng Thêm CanBo mới:</w:t>
      </w:r>
      <w:r w:rsidRPr="002106F8">
        <w:rPr>
          <w:rFonts w:ascii="Time s New Roman" w:hAnsi="Time s New Roman" w:cs="Times New Roman"/>
          <w:noProof/>
          <w:szCs w:val="26"/>
          <w:lang w:val="vi-VN"/>
        </w:rPr>
        <w:t xml:space="preserve"> </w:t>
      </w:r>
      <w:r w:rsidR="00E83A8A" w:rsidRPr="002106F8">
        <w:rPr>
          <w:rFonts w:ascii="Time s New Roman" w:hAnsi="Time s New Roman" w:cs="Times New Roman"/>
          <w:noProof/>
          <w:szCs w:val="26"/>
        </w:rPr>
        <w:drawing>
          <wp:anchor distT="0" distB="0" distL="114300" distR="114300" simplePos="0" relativeHeight="251670528" behindDoc="0" locked="0" layoutInCell="1" allowOverlap="1" wp14:anchorId="0B08C43B" wp14:editId="4B46FDD3">
            <wp:simplePos x="0" y="0"/>
            <wp:positionH relativeFrom="column">
              <wp:posOffset>-5982</wp:posOffset>
            </wp:positionH>
            <wp:positionV relativeFrom="paragraph">
              <wp:posOffset>319405</wp:posOffset>
            </wp:positionV>
            <wp:extent cx="5943600" cy="3137535"/>
            <wp:effectExtent l="0" t="0" r="0" b="5715"/>
            <wp:wrapTight wrapText="bothSides">
              <wp:wrapPolygon edited="0">
                <wp:start x="0" y="0"/>
                <wp:lineTo x="0" y="21508"/>
                <wp:lineTo x="21531" y="21508"/>
                <wp:lineTo x="21531" y="0"/>
                <wp:lineTo x="0" y="0"/>
              </wp:wrapPolygon>
            </wp:wrapTight>
            <wp:docPr id="81758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85063" name="Picture 1" descr="A screenshot of a computer&#10;&#10;Description automatically generated"/>
                    <pic:cNvPicPr/>
                  </pic:nvPicPr>
                  <pic:blipFill>
                    <a:blip r:embed="rId12"/>
                    <a:stretch>
                      <a:fillRect/>
                    </a:stretch>
                  </pic:blipFill>
                  <pic:spPr>
                    <a:xfrm>
                      <a:off x="0" y="0"/>
                      <a:ext cx="5943600" cy="3137535"/>
                    </a:xfrm>
                    <a:prstGeom prst="rect">
                      <a:avLst/>
                    </a:prstGeom>
                  </pic:spPr>
                </pic:pic>
              </a:graphicData>
            </a:graphic>
          </wp:anchor>
        </w:drawing>
      </w:r>
    </w:p>
    <w:p w14:paraId="62C50FC7" w14:textId="5B46708C" w:rsidR="00E83A8A" w:rsidRPr="002106F8" w:rsidRDefault="00E83A8A" w:rsidP="00CC365C">
      <w:pPr>
        <w:pStyle w:val="Heading3"/>
        <w:numPr>
          <w:ilvl w:val="0"/>
          <w:numId w:val="0"/>
        </w:numPr>
        <w:jc w:val="center"/>
        <w:rPr>
          <w:rFonts w:ascii="Time s New Roman" w:hAnsi="Time s New Roman" w:cs="Times New Roman"/>
          <w:iCs/>
          <w:szCs w:val="26"/>
        </w:rPr>
      </w:pPr>
      <w:r w:rsidRPr="002106F8">
        <w:rPr>
          <w:rFonts w:ascii="Time s New Roman" w:hAnsi="Time s New Roman" w:cs="Times New Roman"/>
          <w:szCs w:val="26"/>
          <w:lang w:val="vi-VN"/>
        </w:rPr>
        <w:br/>
      </w:r>
      <w:bookmarkStart w:id="58" w:name="_Toc184426487"/>
      <w:r w:rsidR="00392615" w:rsidRPr="002106F8">
        <w:rPr>
          <w:rFonts w:ascii="Time s New Roman" w:hAnsi="Time s New Roman" w:cs="Times New Roman"/>
          <w:iCs/>
          <w:szCs w:val="26"/>
        </w:rPr>
        <w:t>Hình 2.</w:t>
      </w:r>
      <w:r w:rsidR="00C979EA" w:rsidRPr="002106F8">
        <w:rPr>
          <w:rFonts w:ascii="Time s New Roman" w:hAnsi="Time s New Roman" w:cs="Times New Roman"/>
          <w:iCs/>
          <w:szCs w:val="26"/>
        </w:rPr>
        <w:t>3</w:t>
      </w:r>
      <w:r w:rsidR="00392615"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thêm CanBo</w:t>
      </w:r>
      <w:bookmarkEnd w:id="58"/>
    </w:p>
    <w:p w14:paraId="0BE2CAA0" w14:textId="77777777" w:rsidR="00E83A8A" w:rsidRPr="002106F8" w:rsidRDefault="00E83A8A">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16C25563" w14:textId="3CFB3310"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Giao diện Nhân Viên quản lí kí túc xá</w:t>
      </w:r>
    </w:p>
    <w:p w14:paraId="38527D19" w14:textId="77777777"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1552" behindDoc="0" locked="0" layoutInCell="1" allowOverlap="1" wp14:anchorId="04EF0CFB" wp14:editId="61D1B6C6">
            <wp:simplePos x="0" y="0"/>
            <wp:positionH relativeFrom="column">
              <wp:posOffset>0</wp:posOffset>
            </wp:positionH>
            <wp:positionV relativeFrom="paragraph">
              <wp:posOffset>304800</wp:posOffset>
            </wp:positionV>
            <wp:extent cx="5943600" cy="3124835"/>
            <wp:effectExtent l="0" t="0" r="0" b="0"/>
            <wp:wrapTight wrapText="bothSides">
              <wp:wrapPolygon edited="0">
                <wp:start x="0" y="0"/>
                <wp:lineTo x="0" y="21464"/>
                <wp:lineTo x="21531" y="21464"/>
                <wp:lineTo x="21531" y="0"/>
                <wp:lineTo x="0" y="0"/>
              </wp:wrapPolygon>
            </wp:wrapTight>
            <wp:docPr id="127216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63008" name="Picture 1" descr="A screenshot of a computer&#10;&#10;Description automatically generated"/>
                    <pic:cNvPicPr/>
                  </pic:nvPicPr>
                  <pic:blipFill>
                    <a:blip r:embed="rId13"/>
                    <a:stretch>
                      <a:fillRect/>
                    </a:stretch>
                  </pic:blipFill>
                  <pic:spPr>
                    <a:xfrm>
                      <a:off x="0" y="0"/>
                      <a:ext cx="5943600" cy="3124835"/>
                    </a:xfrm>
                    <a:prstGeom prst="rect">
                      <a:avLst/>
                    </a:prstGeom>
                  </pic:spPr>
                </pic:pic>
              </a:graphicData>
            </a:graphic>
          </wp:anchor>
        </w:drawing>
      </w:r>
    </w:p>
    <w:p w14:paraId="4F960285" w14:textId="6963230F" w:rsidR="00057D5B" w:rsidRPr="002106F8" w:rsidRDefault="00392615" w:rsidP="00CC365C">
      <w:pPr>
        <w:pStyle w:val="Heading3"/>
        <w:numPr>
          <w:ilvl w:val="0"/>
          <w:numId w:val="0"/>
        </w:numPr>
        <w:jc w:val="center"/>
        <w:rPr>
          <w:rFonts w:ascii="Time s New Roman" w:hAnsi="Time s New Roman" w:cs="Times New Roman"/>
          <w:iCs/>
          <w:szCs w:val="26"/>
        </w:rPr>
      </w:pPr>
      <w:bookmarkStart w:id="59" w:name="_Toc184426488"/>
      <w:r w:rsidRPr="002106F8">
        <w:rPr>
          <w:rFonts w:ascii="Time s New Roman" w:hAnsi="Time s New Roman" w:cs="Times New Roman"/>
          <w:iCs/>
          <w:szCs w:val="26"/>
        </w:rPr>
        <w:t>Hình 2.</w:t>
      </w:r>
      <w:r w:rsidR="00C979EA" w:rsidRPr="002106F8">
        <w:rPr>
          <w:rFonts w:ascii="Time s New Roman" w:hAnsi="Time s New Roman" w:cs="Times New Roman"/>
          <w:iCs/>
          <w:szCs w:val="26"/>
        </w:rPr>
        <w:t>4</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Nhân Viên</w:t>
      </w:r>
      <w:bookmarkEnd w:id="59"/>
    </w:p>
    <w:p w14:paraId="48EB8B5F" w14:textId="6BCA5AFD"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2576" behindDoc="0" locked="0" layoutInCell="1" allowOverlap="1" wp14:anchorId="455DAF9B" wp14:editId="4D119512">
            <wp:simplePos x="0" y="0"/>
            <wp:positionH relativeFrom="margin">
              <wp:align>right</wp:align>
            </wp:positionH>
            <wp:positionV relativeFrom="paragraph">
              <wp:posOffset>490220</wp:posOffset>
            </wp:positionV>
            <wp:extent cx="5943600" cy="3037840"/>
            <wp:effectExtent l="0" t="0" r="0" b="0"/>
            <wp:wrapTight wrapText="bothSides">
              <wp:wrapPolygon edited="0">
                <wp:start x="0" y="0"/>
                <wp:lineTo x="0" y="21401"/>
                <wp:lineTo x="21531" y="21401"/>
                <wp:lineTo x="21531" y="0"/>
                <wp:lineTo x="0" y="0"/>
              </wp:wrapPolygon>
            </wp:wrapTight>
            <wp:docPr id="1002815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15080" name="Picture 1" descr="A screenshot of a computer&#10;&#10;Description automatically generated"/>
                    <pic:cNvPicPr/>
                  </pic:nvPicPr>
                  <pic:blipFill>
                    <a:blip r:embed="rId14"/>
                    <a:stretch>
                      <a:fillRect/>
                    </a:stretch>
                  </pic:blipFill>
                  <pic:spPr>
                    <a:xfrm>
                      <a:off x="0" y="0"/>
                      <a:ext cx="5943600" cy="3037840"/>
                    </a:xfrm>
                    <a:prstGeom prst="rect">
                      <a:avLst/>
                    </a:prstGeom>
                  </pic:spPr>
                </pic:pic>
              </a:graphicData>
            </a:graphic>
          </wp:anchor>
        </w:drawing>
      </w:r>
      <w:r w:rsidR="00057D5B" w:rsidRPr="002106F8">
        <w:rPr>
          <w:rFonts w:ascii="Time s New Roman" w:hAnsi="Time s New Roman" w:cs="Times New Roman"/>
          <w:szCs w:val="26"/>
          <w:lang w:val="vi-VN"/>
        </w:rPr>
        <w:t>Có thể xem thông tin chi tiết và sửa thông tin Nhân Viên</w:t>
      </w:r>
    </w:p>
    <w:p w14:paraId="474AFD4D" w14:textId="79B72E0D" w:rsidR="00392615" w:rsidRPr="002106F8" w:rsidRDefault="00392615" w:rsidP="00CC365C">
      <w:pPr>
        <w:pStyle w:val="Heading3"/>
        <w:numPr>
          <w:ilvl w:val="0"/>
          <w:numId w:val="0"/>
        </w:numPr>
        <w:jc w:val="center"/>
        <w:rPr>
          <w:rFonts w:ascii="Time s New Roman" w:hAnsi="Time s New Roman" w:cs="Times New Roman"/>
          <w:iCs/>
          <w:szCs w:val="26"/>
        </w:rPr>
      </w:pPr>
      <w:bookmarkStart w:id="60" w:name="_Toc184426489"/>
      <w:r w:rsidRPr="002106F8">
        <w:rPr>
          <w:rFonts w:ascii="Time s New Roman" w:hAnsi="Time s New Roman" w:cs="Times New Roman"/>
          <w:iCs/>
          <w:szCs w:val="26"/>
        </w:rPr>
        <w:t>Hình 2.</w:t>
      </w:r>
      <w:r w:rsidR="00C979EA" w:rsidRPr="002106F8">
        <w:rPr>
          <w:rFonts w:ascii="Time s New Roman" w:hAnsi="Time s New Roman" w:cs="Times New Roman"/>
          <w:iCs/>
          <w:szCs w:val="26"/>
        </w:rPr>
        <w:t>5</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sửa thông tin nhân viên</w:t>
      </w:r>
      <w:bookmarkEnd w:id="60"/>
    </w:p>
    <w:p w14:paraId="0F4E9A4D" w14:textId="15976354" w:rsidR="00057D5B" w:rsidRPr="002106F8" w:rsidRDefault="00057D5B" w:rsidP="00057D5B">
      <w:pPr>
        <w:rPr>
          <w:rFonts w:ascii="Time s New Roman" w:hAnsi="Time s New Roman" w:cs="Times New Roman"/>
          <w:szCs w:val="26"/>
          <w:lang w:val="vi-VN"/>
        </w:rPr>
      </w:pPr>
    </w:p>
    <w:p w14:paraId="7D188F51" w14:textId="2CE25C05"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 xml:space="preserve">Giao diện Xem Danh Sách Các Dãy Phòng </w:t>
      </w:r>
      <w:r w:rsidRPr="002106F8">
        <w:rPr>
          <w:rFonts w:ascii="Time s New Roman" w:hAnsi="Time s New Roman" w:cs="Times New Roman"/>
          <w:noProof/>
          <w:szCs w:val="26"/>
        </w:rPr>
        <w:drawing>
          <wp:anchor distT="0" distB="0" distL="114300" distR="114300" simplePos="0" relativeHeight="251673600" behindDoc="0" locked="0" layoutInCell="1" allowOverlap="1" wp14:anchorId="06B2EE47" wp14:editId="196BD67D">
            <wp:simplePos x="0" y="0"/>
            <wp:positionH relativeFrom="column">
              <wp:posOffset>0</wp:posOffset>
            </wp:positionH>
            <wp:positionV relativeFrom="paragraph">
              <wp:posOffset>304165</wp:posOffset>
            </wp:positionV>
            <wp:extent cx="5943600" cy="3215005"/>
            <wp:effectExtent l="0" t="0" r="0" b="4445"/>
            <wp:wrapTight wrapText="bothSides">
              <wp:wrapPolygon edited="0">
                <wp:start x="0" y="0"/>
                <wp:lineTo x="0" y="21502"/>
                <wp:lineTo x="21531" y="21502"/>
                <wp:lineTo x="21531" y="0"/>
                <wp:lineTo x="0" y="0"/>
              </wp:wrapPolygon>
            </wp:wrapTight>
            <wp:docPr id="1007216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6550" name="Picture 1" descr="A screenshot of a computer&#10;&#10;Description automatically generated"/>
                    <pic:cNvPicPr/>
                  </pic:nvPicPr>
                  <pic:blipFill>
                    <a:blip r:embed="rId15"/>
                    <a:stretch>
                      <a:fillRect/>
                    </a:stretch>
                  </pic:blipFill>
                  <pic:spPr>
                    <a:xfrm>
                      <a:off x="0" y="0"/>
                      <a:ext cx="5943600" cy="3215005"/>
                    </a:xfrm>
                    <a:prstGeom prst="rect">
                      <a:avLst/>
                    </a:prstGeom>
                  </pic:spPr>
                </pic:pic>
              </a:graphicData>
            </a:graphic>
          </wp:anchor>
        </w:drawing>
      </w:r>
    </w:p>
    <w:p w14:paraId="59A3E6FF" w14:textId="3DFFF893" w:rsidR="00392615" w:rsidRPr="002106F8" w:rsidRDefault="00392615" w:rsidP="00CC365C">
      <w:pPr>
        <w:pStyle w:val="Heading3"/>
        <w:numPr>
          <w:ilvl w:val="0"/>
          <w:numId w:val="0"/>
        </w:numPr>
        <w:jc w:val="center"/>
        <w:rPr>
          <w:rFonts w:ascii="Time s New Roman" w:hAnsi="Time s New Roman" w:cs="Times New Roman"/>
          <w:iCs/>
          <w:szCs w:val="26"/>
        </w:rPr>
      </w:pPr>
      <w:bookmarkStart w:id="61" w:name="_Toc184426490"/>
      <w:r w:rsidRPr="002106F8">
        <w:rPr>
          <w:rFonts w:ascii="Time s New Roman" w:hAnsi="Time s New Roman" w:cs="Times New Roman"/>
          <w:iCs/>
          <w:szCs w:val="26"/>
        </w:rPr>
        <w:t>Hình 2.</w:t>
      </w:r>
      <w:r w:rsidR="00C979EA" w:rsidRPr="002106F8">
        <w:rPr>
          <w:rFonts w:ascii="Time s New Roman" w:hAnsi="Time s New Roman" w:cs="Times New Roman"/>
          <w:iCs/>
          <w:szCs w:val="26"/>
        </w:rPr>
        <w:t>6</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Dãy phòng</w:t>
      </w:r>
      <w:bookmarkEnd w:id="61"/>
    </w:p>
    <w:p w14:paraId="3B4AF9AE" w14:textId="1EA6D438"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4624" behindDoc="0" locked="0" layoutInCell="1" allowOverlap="1" wp14:anchorId="0F2FAEE4" wp14:editId="34814EB7">
            <wp:simplePos x="0" y="0"/>
            <wp:positionH relativeFrom="column">
              <wp:posOffset>-120650</wp:posOffset>
            </wp:positionH>
            <wp:positionV relativeFrom="paragraph">
              <wp:posOffset>404495</wp:posOffset>
            </wp:positionV>
            <wp:extent cx="5943600" cy="3093720"/>
            <wp:effectExtent l="0" t="0" r="0" b="0"/>
            <wp:wrapTight wrapText="bothSides">
              <wp:wrapPolygon edited="0">
                <wp:start x="0" y="0"/>
                <wp:lineTo x="0" y="21414"/>
                <wp:lineTo x="21531" y="21414"/>
                <wp:lineTo x="21531" y="0"/>
                <wp:lineTo x="0" y="0"/>
              </wp:wrapPolygon>
            </wp:wrapTight>
            <wp:docPr id="842898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98311" name="Picture 1" descr="A screenshot of a computer&#10;&#10;Description automatically generated"/>
                    <pic:cNvPicPr/>
                  </pic:nvPicPr>
                  <pic:blipFill>
                    <a:blip r:embed="rId16"/>
                    <a:stretch>
                      <a:fillRect/>
                    </a:stretch>
                  </pic:blipFill>
                  <pic:spPr>
                    <a:xfrm>
                      <a:off x="0" y="0"/>
                      <a:ext cx="5943600" cy="3093720"/>
                    </a:xfrm>
                    <a:prstGeom prst="rect">
                      <a:avLst/>
                    </a:prstGeom>
                  </pic:spPr>
                </pic:pic>
              </a:graphicData>
            </a:graphic>
          </wp:anchor>
        </w:drawing>
      </w:r>
      <w:r w:rsidR="00057D5B" w:rsidRPr="002106F8">
        <w:rPr>
          <w:rFonts w:ascii="Time s New Roman" w:hAnsi="Time s New Roman" w:cs="Times New Roman"/>
          <w:szCs w:val="26"/>
          <w:lang w:val="vi-VN"/>
        </w:rPr>
        <w:t>Giao diện hiện thị lên các danh sách các phòng</w:t>
      </w:r>
      <w:r w:rsidR="00057D5B" w:rsidRPr="002106F8">
        <w:rPr>
          <w:rFonts w:ascii="Time s New Roman" w:hAnsi="Time s New Roman" w:cs="Times New Roman"/>
          <w:noProof/>
          <w:szCs w:val="26"/>
          <w:lang w:val="vi-VN"/>
        </w:rPr>
        <w:t xml:space="preserve"> </w:t>
      </w:r>
    </w:p>
    <w:p w14:paraId="01283719" w14:textId="6F579846" w:rsidR="00392615" w:rsidRPr="002106F8" w:rsidRDefault="00392615" w:rsidP="00CC365C">
      <w:pPr>
        <w:pStyle w:val="Heading3"/>
        <w:numPr>
          <w:ilvl w:val="0"/>
          <w:numId w:val="0"/>
        </w:numPr>
        <w:jc w:val="center"/>
        <w:rPr>
          <w:rFonts w:ascii="Time s New Roman" w:hAnsi="Time s New Roman" w:cs="Times New Roman"/>
          <w:iCs/>
          <w:szCs w:val="26"/>
        </w:rPr>
      </w:pPr>
      <w:bookmarkStart w:id="62" w:name="_Toc184426491"/>
      <w:r w:rsidRPr="002106F8">
        <w:rPr>
          <w:rFonts w:ascii="Time s New Roman" w:hAnsi="Time s New Roman" w:cs="Times New Roman"/>
          <w:iCs/>
          <w:szCs w:val="26"/>
        </w:rPr>
        <w:t>Hình 2.</w:t>
      </w:r>
      <w:r w:rsidR="00C979EA" w:rsidRPr="002106F8">
        <w:rPr>
          <w:rFonts w:ascii="Time s New Roman" w:hAnsi="Time s New Roman" w:cs="Times New Roman"/>
          <w:iCs/>
          <w:szCs w:val="26"/>
        </w:rPr>
        <w:t>7</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Phòng</w:t>
      </w:r>
      <w:bookmarkEnd w:id="62"/>
    </w:p>
    <w:p w14:paraId="3A65100A" w14:textId="570D1342" w:rsidR="00392615" w:rsidRPr="002106F8" w:rsidRDefault="00392615" w:rsidP="00057D5B">
      <w:pPr>
        <w:rPr>
          <w:rFonts w:ascii="Time s New Roman" w:hAnsi="Time s New Roman" w:cs="Times New Roman"/>
          <w:szCs w:val="26"/>
          <w:lang w:val="vi-VN"/>
        </w:rPr>
      </w:pPr>
    </w:p>
    <w:p w14:paraId="755BE825" w14:textId="3C587A66" w:rsidR="00392615" w:rsidRPr="002106F8" w:rsidRDefault="00392615" w:rsidP="00057D5B">
      <w:pPr>
        <w:rPr>
          <w:rFonts w:ascii="Time s New Roman" w:hAnsi="Time s New Roman" w:cs="Times New Roman"/>
          <w:szCs w:val="26"/>
          <w:lang w:val="vi-VN"/>
        </w:rPr>
      </w:pPr>
    </w:p>
    <w:p w14:paraId="02A8FEF7" w14:textId="77777777" w:rsidR="00392615" w:rsidRPr="002106F8" w:rsidRDefault="00392615">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6B811C02" w14:textId="36F4496A"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Hiển thị thông tin chi tiết các phòng và sửa các phòng</w:t>
      </w:r>
      <w:r w:rsidRPr="002106F8">
        <w:rPr>
          <w:rFonts w:ascii="Time s New Roman" w:hAnsi="Time s New Roman" w:cs="Times New Roman"/>
          <w:noProof/>
          <w:szCs w:val="26"/>
        </w:rPr>
        <w:drawing>
          <wp:anchor distT="0" distB="0" distL="114300" distR="114300" simplePos="0" relativeHeight="251675648" behindDoc="0" locked="0" layoutInCell="1" allowOverlap="1" wp14:anchorId="63EFCF60" wp14:editId="01F376FC">
            <wp:simplePos x="0" y="0"/>
            <wp:positionH relativeFrom="column">
              <wp:posOffset>0</wp:posOffset>
            </wp:positionH>
            <wp:positionV relativeFrom="paragraph">
              <wp:posOffset>304800</wp:posOffset>
            </wp:positionV>
            <wp:extent cx="5943600" cy="3136265"/>
            <wp:effectExtent l="0" t="0" r="0" b="6985"/>
            <wp:wrapTight wrapText="bothSides">
              <wp:wrapPolygon edited="0">
                <wp:start x="0" y="0"/>
                <wp:lineTo x="0" y="21517"/>
                <wp:lineTo x="21531" y="21517"/>
                <wp:lineTo x="21531" y="0"/>
                <wp:lineTo x="0" y="0"/>
              </wp:wrapPolygon>
            </wp:wrapTight>
            <wp:docPr id="515994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94899" name="Picture 1" descr="A screenshot of a computer&#10;&#10;Description automatically generated"/>
                    <pic:cNvPicPr/>
                  </pic:nvPicPr>
                  <pic:blipFill>
                    <a:blip r:embed="rId17"/>
                    <a:stretch>
                      <a:fillRect/>
                    </a:stretch>
                  </pic:blipFill>
                  <pic:spPr>
                    <a:xfrm>
                      <a:off x="0" y="0"/>
                      <a:ext cx="5943600" cy="3136265"/>
                    </a:xfrm>
                    <a:prstGeom prst="rect">
                      <a:avLst/>
                    </a:prstGeom>
                  </pic:spPr>
                </pic:pic>
              </a:graphicData>
            </a:graphic>
          </wp:anchor>
        </w:drawing>
      </w:r>
    </w:p>
    <w:p w14:paraId="2849EC20" w14:textId="729AB095" w:rsidR="00392615" w:rsidRPr="002106F8" w:rsidRDefault="00392615" w:rsidP="00CC365C">
      <w:pPr>
        <w:pStyle w:val="Heading3"/>
        <w:numPr>
          <w:ilvl w:val="0"/>
          <w:numId w:val="0"/>
        </w:numPr>
        <w:jc w:val="center"/>
        <w:rPr>
          <w:rFonts w:ascii="Time s New Roman" w:hAnsi="Time s New Roman" w:cs="Times New Roman"/>
          <w:iCs/>
          <w:szCs w:val="26"/>
        </w:rPr>
      </w:pPr>
      <w:bookmarkStart w:id="63" w:name="_Toc184426492"/>
      <w:r w:rsidRPr="002106F8">
        <w:rPr>
          <w:rFonts w:ascii="Time s New Roman" w:hAnsi="Time s New Roman" w:cs="Times New Roman"/>
          <w:iCs/>
          <w:szCs w:val="26"/>
        </w:rPr>
        <w:t>Hình 2.</w:t>
      </w:r>
      <w:r w:rsidR="00C979EA" w:rsidRPr="002106F8">
        <w:rPr>
          <w:rFonts w:ascii="Time s New Roman" w:hAnsi="Time s New Roman" w:cs="Times New Roman"/>
          <w:iCs/>
          <w:szCs w:val="26"/>
        </w:rPr>
        <w:t>8</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chi tiết phòng</w:t>
      </w:r>
      <w:bookmarkEnd w:id="63"/>
    </w:p>
    <w:p w14:paraId="45280F5E" w14:textId="77777777" w:rsidR="00E83A8A" w:rsidRPr="002106F8" w:rsidRDefault="00E83A8A" w:rsidP="00057D5B">
      <w:pPr>
        <w:rPr>
          <w:rFonts w:ascii="Time s New Roman" w:hAnsi="Time s New Roman" w:cs="Times New Roman"/>
          <w:szCs w:val="26"/>
          <w:lang w:val="vi-VN"/>
        </w:rPr>
      </w:pPr>
    </w:p>
    <w:p w14:paraId="531C691E" w14:textId="6676E83D"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7696" behindDoc="0" locked="0" layoutInCell="1" allowOverlap="1" wp14:anchorId="7428649B" wp14:editId="290C2AC0">
            <wp:simplePos x="0" y="0"/>
            <wp:positionH relativeFrom="margin">
              <wp:posOffset>124460</wp:posOffset>
            </wp:positionH>
            <wp:positionV relativeFrom="paragraph">
              <wp:posOffset>287020</wp:posOffset>
            </wp:positionV>
            <wp:extent cx="5943600" cy="3097530"/>
            <wp:effectExtent l="0" t="0" r="0" b="7620"/>
            <wp:wrapTight wrapText="bothSides">
              <wp:wrapPolygon edited="0">
                <wp:start x="0" y="0"/>
                <wp:lineTo x="0" y="21520"/>
                <wp:lineTo x="21531" y="21520"/>
                <wp:lineTo x="21531" y="0"/>
                <wp:lineTo x="0" y="0"/>
              </wp:wrapPolygon>
            </wp:wrapTight>
            <wp:docPr id="115194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44164" name="Picture 1" descr="A screenshot of a computer&#10;&#10;Description automatically generated"/>
                    <pic:cNvPicPr/>
                  </pic:nvPicPr>
                  <pic:blipFill>
                    <a:blip r:embed="rId18"/>
                    <a:stretch>
                      <a:fillRect/>
                    </a:stretch>
                  </pic:blipFill>
                  <pic:spPr>
                    <a:xfrm>
                      <a:off x="0" y="0"/>
                      <a:ext cx="5943600" cy="3097530"/>
                    </a:xfrm>
                    <a:prstGeom prst="rect">
                      <a:avLst/>
                    </a:prstGeom>
                  </pic:spPr>
                </pic:pic>
              </a:graphicData>
            </a:graphic>
          </wp:anchor>
        </w:drawing>
      </w:r>
      <w:r w:rsidR="00057D5B" w:rsidRPr="002106F8">
        <w:rPr>
          <w:rFonts w:ascii="Time s New Roman" w:hAnsi="Time s New Roman" w:cs="Times New Roman"/>
          <w:szCs w:val="26"/>
          <w:lang w:val="vi-VN"/>
        </w:rPr>
        <w:t xml:space="preserve">Giao diện danh sách các đơn giá theo thời gian </w:t>
      </w:r>
    </w:p>
    <w:p w14:paraId="1B071B22" w14:textId="358CD78B" w:rsidR="00392615" w:rsidRPr="002106F8" w:rsidRDefault="00392615">
      <w:pPr>
        <w:spacing w:line="259" w:lineRule="auto"/>
        <w:jc w:val="left"/>
        <w:rPr>
          <w:rFonts w:ascii="Time s New Roman" w:hAnsi="Time s New Roman" w:cs="Times New Roman"/>
          <w:szCs w:val="26"/>
          <w:lang w:val="vi-VN"/>
        </w:rPr>
      </w:pPr>
    </w:p>
    <w:p w14:paraId="7AA8B74C" w14:textId="07683351" w:rsidR="00392615" w:rsidRPr="002106F8" w:rsidRDefault="00392615" w:rsidP="00CC365C">
      <w:pPr>
        <w:pStyle w:val="Heading3"/>
        <w:numPr>
          <w:ilvl w:val="0"/>
          <w:numId w:val="0"/>
        </w:numPr>
        <w:jc w:val="center"/>
        <w:rPr>
          <w:rFonts w:ascii="Time s New Roman" w:hAnsi="Time s New Roman" w:cs="Times New Roman"/>
          <w:iCs/>
          <w:szCs w:val="26"/>
        </w:rPr>
      </w:pPr>
      <w:bookmarkStart w:id="64" w:name="_Toc184426493"/>
      <w:r w:rsidRPr="002106F8">
        <w:rPr>
          <w:rFonts w:ascii="Time s New Roman" w:hAnsi="Time s New Roman" w:cs="Times New Roman"/>
          <w:iCs/>
          <w:szCs w:val="26"/>
        </w:rPr>
        <w:t>Hình 2.</w:t>
      </w:r>
      <w:r w:rsidR="00C979EA" w:rsidRPr="002106F8">
        <w:rPr>
          <w:rFonts w:ascii="Time s New Roman" w:hAnsi="Time s New Roman" w:cs="Times New Roman"/>
          <w:iCs/>
          <w:szCs w:val="26"/>
        </w:rPr>
        <w:t>9</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Đơn giá</w:t>
      </w:r>
      <w:bookmarkEnd w:id="64"/>
    </w:p>
    <w:p w14:paraId="1043D2EA" w14:textId="77777777" w:rsidR="00392615" w:rsidRPr="002106F8" w:rsidRDefault="00392615">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03F98F6D" w14:textId="68E82F9C"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lastRenderedPageBreak/>
        <w:drawing>
          <wp:anchor distT="0" distB="0" distL="114300" distR="114300" simplePos="0" relativeHeight="251678720" behindDoc="0" locked="0" layoutInCell="1" allowOverlap="1" wp14:anchorId="76F4DCEB" wp14:editId="32D121A8">
            <wp:simplePos x="0" y="0"/>
            <wp:positionH relativeFrom="page">
              <wp:posOffset>915670</wp:posOffset>
            </wp:positionH>
            <wp:positionV relativeFrom="paragraph">
              <wp:posOffset>216535</wp:posOffset>
            </wp:positionV>
            <wp:extent cx="5943600" cy="3239770"/>
            <wp:effectExtent l="0" t="0" r="0" b="0"/>
            <wp:wrapTight wrapText="bothSides">
              <wp:wrapPolygon edited="0">
                <wp:start x="0" y="0"/>
                <wp:lineTo x="0" y="21465"/>
                <wp:lineTo x="21531" y="21465"/>
                <wp:lineTo x="21531" y="0"/>
                <wp:lineTo x="0" y="0"/>
              </wp:wrapPolygon>
            </wp:wrapTight>
            <wp:docPr id="1300145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45751" name="Picture 1" descr="A screenshot of a computer&#10;&#10;Description automatically generated"/>
                    <pic:cNvPicPr/>
                  </pic:nvPicPr>
                  <pic:blipFill>
                    <a:blip r:embed="rId19"/>
                    <a:stretch>
                      <a:fillRect/>
                    </a:stretch>
                  </pic:blipFill>
                  <pic:spPr>
                    <a:xfrm>
                      <a:off x="0" y="0"/>
                      <a:ext cx="5943600" cy="3239770"/>
                    </a:xfrm>
                    <a:prstGeom prst="rect">
                      <a:avLst/>
                    </a:prstGeom>
                  </pic:spPr>
                </pic:pic>
              </a:graphicData>
            </a:graphic>
          </wp:anchor>
        </w:drawing>
      </w:r>
      <w:r w:rsidR="00057D5B" w:rsidRPr="002106F8">
        <w:rPr>
          <w:rFonts w:ascii="Time s New Roman" w:hAnsi="Time s New Roman" w:cs="Times New Roman"/>
          <w:szCs w:val="26"/>
          <w:lang w:val="vi-VN"/>
        </w:rPr>
        <w:t>Giao diện danh sách các yêu cầu hỗ trợ</w:t>
      </w:r>
      <w:r w:rsidR="00057D5B" w:rsidRPr="002106F8">
        <w:rPr>
          <w:rFonts w:ascii="Time s New Roman" w:hAnsi="Time s New Roman" w:cs="Times New Roman"/>
          <w:noProof/>
          <w:szCs w:val="26"/>
          <w:lang w:val="vi-VN"/>
        </w:rPr>
        <w:t xml:space="preserve"> </w:t>
      </w:r>
    </w:p>
    <w:p w14:paraId="17FFEED0" w14:textId="4D5EC671" w:rsidR="00057D5B" w:rsidRPr="002106F8" w:rsidRDefault="00057D5B" w:rsidP="00057D5B">
      <w:pPr>
        <w:rPr>
          <w:rFonts w:ascii="Time s New Roman" w:hAnsi="Time s New Roman" w:cs="Times New Roman"/>
          <w:szCs w:val="26"/>
          <w:lang w:val="vi-VN"/>
        </w:rPr>
      </w:pPr>
    </w:p>
    <w:p w14:paraId="777875B6" w14:textId="6ABBA09A" w:rsidR="00392615" w:rsidRPr="002106F8" w:rsidRDefault="00392615" w:rsidP="00CC365C">
      <w:pPr>
        <w:pStyle w:val="Heading3"/>
        <w:numPr>
          <w:ilvl w:val="0"/>
          <w:numId w:val="0"/>
        </w:numPr>
        <w:jc w:val="center"/>
        <w:rPr>
          <w:rFonts w:ascii="Time s New Roman" w:hAnsi="Time s New Roman" w:cs="Times New Roman"/>
          <w:iCs/>
          <w:szCs w:val="26"/>
        </w:rPr>
      </w:pPr>
      <w:bookmarkStart w:id="65" w:name="_Toc184426494"/>
      <w:r w:rsidRPr="002106F8">
        <w:rPr>
          <w:rFonts w:ascii="Time s New Roman" w:hAnsi="Time s New Roman" w:cs="Times New Roman"/>
          <w:iCs/>
          <w:szCs w:val="26"/>
        </w:rPr>
        <w:t>Hình 2.</w:t>
      </w:r>
      <w:r w:rsidR="00C979EA" w:rsidRPr="002106F8">
        <w:rPr>
          <w:rFonts w:ascii="Time s New Roman" w:hAnsi="Time s New Roman" w:cs="Times New Roman"/>
          <w:iCs/>
          <w:szCs w:val="26"/>
        </w:rPr>
        <w:t>10</w:t>
      </w:r>
      <w:r w:rsidRPr="002106F8">
        <w:rPr>
          <w:rFonts w:ascii="Time s New Roman" w:hAnsi="Time s New Roman" w:cs="Times New Roman"/>
          <w:iCs/>
          <w:szCs w:val="26"/>
        </w:rPr>
        <w:t xml:space="preserve"> : Giao diện</w:t>
      </w:r>
      <w:r w:rsidR="00C979EA" w:rsidRPr="002106F8">
        <w:rPr>
          <w:rFonts w:ascii="Time s New Roman" w:hAnsi="Time s New Roman" w:cs="Times New Roman"/>
          <w:iCs/>
          <w:szCs w:val="26"/>
        </w:rPr>
        <w:t xml:space="preserve"> Hỗ trợ</w:t>
      </w:r>
      <w:bookmarkEnd w:id="65"/>
    </w:p>
    <w:p w14:paraId="7567D6E5" w14:textId="25E7F8E3" w:rsidR="00057D5B" w:rsidRPr="002106F8" w:rsidRDefault="00C979EA"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80768" behindDoc="0" locked="0" layoutInCell="1" allowOverlap="1" wp14:anchorId="375573C3" wp14:editId="44AC476B">
            <wp:simplePos x="0" y="0"/>
            <wp:positionH relativeFrom="column">
              <wp:posOffset>-57281</wp:posOffset>
            </wp:positionH>
            <wp:positionV relativeFrom="paragraph">
              <wp:posOffset>342900</wp:posOffset>
            </wp:positionV>
            <wp:extent cx="5943600" cy="3101340"/>
            <wp:effectExtent l="0" t="0" r="0" b="3810"/>
            <wp:wrapTopAndBottom/>
            <wp:docPr id="4448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882" name="Picture 1"/>
                    <pic:cNvPicPr/>
                  </pic:nvPicPr>
                  <pic:blipFill>
                    <a:blip r:embed="rId20"/>
                    <a:stretch>
                      <a:fillRect/>
                    </a:stretch>
                  </pic:blipFill>
                  <pic:spPr>
                    <a:xfrm>
                      <a:off x="0" y="0"/>
                      <a:ext cx="5943600" cy="3101340"/>
                    </a:xfrm>
                    <a:prstGeom prst="rect">
                      <a:avLst/>
                    </a:prstGeom>
                  </pic:spPr>
                </pic:pic>
              </a:graphicData>
            </a:graphic>
          </wp:anchor>
        </w:drawing>
      </w:r>
      <w:r w:rsidR="00057D5B" w:rsidRPr="002106F8">
        <w:rPr>
          <w:rFonts w:ascii="Time s New Roman" w:hAnsi="Time s New Roman" w:cs="Times New Roman"/>
          <w:szCs w:val="26"/>
          <w:lang w:val="vi-VN"/>
        </w:rPr>
        <w:t>Giao diện hển thị lên hóa đơn các phòng:</w:t>
      </w:r>
    </w:p>
    <w:p w14:paraId="2DE2A01B" w14:textId="12ECC437" w:rsidR="00C979EA" w:rsidRPr="002106F8" w:rsidRDefault="00C979EA" w:rsidP="00CC365C">
      <w:pPr>
        <w:pStyle w:val="Heading3"/>
        <w:numPr>
          <w:ilvl w:val="0"/>
          <w:numId w:val="0"/>
        </w:numPr>
        <w:jc w:val="center"/>
        <w:rPr>
          <w:rFonts w:ascii="Time s New Roman" w:hAnsi="Time s New Roman" w:cs="Times New Roman"/>
          <w:iCs/>
          <w:szCs w:val="26"/>
        </w:rPr>
      </w:pPr>
      <w:bookmarkStart w:id="66" w:name="_Toc184426495"/>
      <w:r w:rsidRPr="002106F8">
        <w:rPr>
          <w:rFonts w:ascii="Time s New Roman" w:hAnsi="Time s New Roman" w:cs="Times New Roman"/>
          <w:iCs/>
          <w:szCs w:val="26"/>
        </w:rPr>
        <w:t>Hình 2.11 : Giao diện Hóa đơn phòng</w:t>
      </w:r>
      <w:bookmarkEnd w:id="66"/>
    </w:p>
    <w:p w14:paraId="106C82CD" w14:textId="77777777" w:rsidR="00C979EA" w:rsidRPr="002106F8" w:rsidRDefault="00C979EA" w:rsidP="00057D5B">
      <w:pPr>
        <w:rPr>
          <w:rFonts w:ascii="Time s New Roman" w:hAnsi="Time s New Roman" w:cs="Times New Roman"/>
          <w:szCs w:val="26"/>
          <w:lang w:val="vi-VN"/>
        </w:rPr>
      </w:pPr>
    </w:p>
    <w:p w14:paraId="7748E187" w14:textId="77777777" w:rsidR="00C979EA" w:rsidRPr="002106F8" w:rsidRDefault="00C979EA" w:rsidP="00057D5B">
      <w:pPr>
        <w:rPr>
          <w:rFonts w:ascii="Time s New Roman" w:hAnsi="Time s New Roman" w:cs="Times New Roman"/>
          <w:szCs w:val="26"/>
          <w:lang w:val="vi-VN"/>
        </w:rPr>
      </w:pPr>
      <w:r w:rsidRPr="002106F8">
        <w:rPr>
          <w:rFonts w:ascii="Time s New Roman" w:hAnsi="Time s New Roman" w:cs="Times New Roman"/>
          <w:szCs w:val="26"/>
          <w:lang w:val="vi-VN"/>
        </w:rPr>
        <w:br/>
      </w:r>
    </w:p>
    <w:p w14:paraId="390FA858" w14:textId="77777777" w:rsidR="00C979EA" w:rsidRPr="002106F8" w:rsidRDefault="00C979EA">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2BAC0428" w14:textId="4200F04E"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Khi Đăng Nhập với tài khoản của Nhân Viên:</w:t>
      </w:r>
    </w:p>
    <w:p w14:paraId="5535F468" w14:textId="77777777" w:rsidR="00C979EA" w:rsidRPr="002106F8" w:rsidRDefault="00C979EA" w:rsidP="00C979EA">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81792" behindDoc="0" locked="0" layoutInCell="1" allowOverlap="1" wp14:anchorId="093A0681" wp14:editId="62E7F85F">
            <wp:simplePos x="0" y="0"/>
            <wp:positionH relativeFrom="margin">
              <wp:posOffset>-135102</wp:posOffset>
            </wp:positionH>
            <wp:positionV relativeFrom="paragraph">
              <wp:posOffset>383693</wp:posOffset>
            </wp:positionV>
            <wp:extent cx="5943600" cy="3159125"/>
            <wp:effectExtent l="0" t="0" r="0" b="3175"/>
            <wp:wrapTight wrapText="bothSides">
              <wp:wrapPolygon edited="0">
                <wp:start x="0" y="0"/>
                <wp:lineTo x="0" y="21491"/>
                <wp:lineTo x="21531" y="21491"/>
                <wp:lineTo x="21531" y="0"/>
                <wp:lineTo x="0" y="0"/>
              </wp:wrapPolygon>
            </wp:wrapTight>
            <wp:docPr id="159981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10038" name="Picture 1" descr="A screenshot of a computer&#10;&#10;Description automatically generated"/>
                    <pic:cNvPicPr/>
                  </pic:nvPicPr>
                  <pic:blipFill>
                    <a:blip r:embed="rId21"/>
                    <a:stretch>
                      <a:fillRect/>
                    </a:stretch>
                  </pic:blipFill>
                  <pic:spPr>
                    <a:xfrm>
                      <a:off x="0" y="0"/>
                      <a:ext cx="5943600" cy="3159125"/>
                    </a:xfrm>
                    <a:prstGeom prst="rect">
                      <a:avLst/>
                    </a:prstGeom>
                  </pic:spPr>
                </pic:pic>
              </a:graphicData>
            </a:graphic>
          </wp:anchor>
        </w:drawing>
      </w:r>
      <w:r w:rsidR="00057D5B" w:rsidRPr="002106F8">
        <w:rPr>
          <w:rFonts w:ascii="Time s New Roman" w:hAnsi="Time s New Roman" w:cs="Times New Roman"/>
          <w:szCs w:val="26"/>
          <w:lang w:val="vi-VN"/>
        </w:rPr>
        <w:t>Giao diện thêm chỉ số điện công tơ nước:</w:t>
      </w:r>
    </w:p>
    <w:p w14:paraId="38D9E6DB" w14:textId="79797707" w:rsidR="00C979EA" w:rsidRPr="002106F8" w:rsidRDefault="00C979EA" w:rsidP="00CC365C">
      <w:pPr>
        <w:pStyle w:val="Heading3"/>
        <w:numPr>
          <w:ilvl w:val="0"/>
          <w:numId w:val="0"/>
        </w:numPr>
        <w:jc w:val="center"/>
        <w:rPr>
          <w:rFonts w:ascii="Time s New Roman" w:hAnsi="Time s New Roman" w:cs="Times New Roman"/>
          <w:iCs/>
          <w:szCs w:val="26"/>
        </w:rPr>
      </w:pPr>
      <w:bookmarkStart w:id="67" w:name="_Toc184426496"/>
      <w:r w:rsidRPr="002106F8">
        <w:rPr>
          <w:rFonts w:ascii="Time s New Roman" w:hAnsi="Time s New Roman" w:cs="Times New Roman"/>
          <w:iCs/>
          <w:szCs w:val="26"/>
        </w:rPr>
        <w:t>Hình 2.12 : Giao diện Thêm chỉ số</w:t>
      </w:r>
      <w:bookmarkEnd w:id="67"/>
    </w:p>
    <w:p w14:paraId="7F660871" w14:textId="1A7A4204" w:rsidR="00057D5B" w:rsidRPr="002106F8" w:rsidRDefault="00057D5B" w:rsidP="00057D5B">
      <w:pPr>
        <w:rPr>
          <w:rFonts w:ascii="Time s New Roman" w:hAnsi="Time s New Roman" w:cs="Times New Roman"/>
          <w:szCs w:val="26"/>
          <w:lang w:val="vi-VN"/>
        </w:rPr>
      </w:pPr>
    </w:p>
    <w:p w14:paraId="085EDC0E" w14:textId="2AD9422A" w:rsidR="00057D5B" w:rsidRPr="002106F8" w:rsidRDefault="00C979EA"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82816" behindDoc="0" locked="0" layoutInCell="1" allowOverlap="1" wp14:anchorId="4631560B" wp14:editId="0B52722B">
            <wp:simplePos x="0" y="0"/>
            <wp:positionH relativeFrom="column">
              <wp:posOffset>-73047</wp:posOffset>
            </wp:positionH>
            <wp:positionV relativeFrom="paragraph">
              <wp:posOffset>367665</wp:posOffset>
            </wp:positionV>
            <wp:extent cx="5943600" cy="3150870"/>
            <wp:effectExtent l="0" t="0" r="0" b="0"/>
            <wp:wrapTight wrapText="bothSides">
              <wp:wrapPolygon edited="0">
                <wp:start x="0" y="0"/>
                <wp:lineTo x="0" y="21417"/>
                <wp:lineTo x="21531" y="21417"/>
                <wp:lineTo x="21531" y="0"/>
                <wp:lineTo x="0" y="0"/>
              </wp:wrapPolygon>
            </wp:wrapTight>
            <wp:docPr id="177128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8091" name=""/>
                    <pic:cNvPicPr/>
                  </pic:nvPicPr>
                  <pic:blipFill>
                    <a:blip r:embed="rId22"/>
                    <a:stretch>
                      <a:fillRect/>
                    </a:stretch>
                  </pic:blipFill>
                  <pic:spPr>
                    <a:xfrm>
                      <a:off x="0" y="0"/>
                      <a:ext cx="5943600" cy="3150870"/>
                    </a:xfrm>
                    <a:prstGeom prst="rect">
                      <a:avLst/>
                    </a:prstGeom>
                  </pic:spPr>
                </pic:pic>
              </a:graphicData>
            </a:graphic>
          </wp:anchor>
        </w:drawing>
      </w:r>
      <w:r w:rsidR="00057D5B" w:rsidRPr="002106F8">
        <w:rPr>
          <w:rFonts w:ascii="Time s New Roman" w:hAnsi="Time s New Roman" w:cs="Times New Roman"/>
          <w:szCs w:val="26"/>
          <w:lang w:val="vi-VN"/>
        </w:rPr>
        <w:t>Giao diện hóa đơn điện nước:</w:t>
      </w:r>
    </w:p>
    <w:p w14:paraId="74F2983C" w14:textId="38AFFB38" w:rsidR="00C979EA" w:rsidRPr="002106F8" w:rsidRDefault="00C979EA" w:rsidP="00CC365C">
      <w:pPr>
        <w:pStyle w:val="Heading3"/>
        <w:numPr>
          <w:ilvl w:val="0"/>
          <w:numId w:val="0"/>
        </w:numPr>
        <w:jc w:val="center"/>
        <w:rPr>
          <w:rFonts w:ascii="Time s New Roman" w:hAnsi="Time s New Roman" w:cs="Times New Roman"/>
          <w:iCs/>
          <w:szCs w:val="26"/>
        </w:rPr>
      </w:pPr>
      <w:bookmarkStart w:id="68" w:name="_Toc184426497"/>
      <w:r w:rsidRPr="002106F8">
        <w:rPr>
          <w:rFonts w:ascii="Time s New Roman" w:hAnsi="Time s New Roman" w:cs="Times New Roman"/>
          <w:iCs/>
          <w:szCs w:val="26"/>
        </w:rPr>
        <w:t>Hình 2.13 : Giao diện Hóa đơn điện nước</w:t>
      </w:r>
      <w:bookmarkEnd w:id="68"/>
    </w:p>
    <w:p w14:paraId="3A2CAD9F" w14:textId="68374184" w:rsidR="00057D5B" w:rsidRPr="002106F8" w:rsidRDefault="00057D5B" w:rsidP="00057D5B">
      <w:pPr>
        <w:rPr>
          <w:rFonts w:ascii="Time s New Roman" w:hAnsi="Time s New Roman" w:cs="Times New Roman"/>
          <w:szCs w:val="26"/>
          <w:lang w:val="vi-VN"/>
        </w:rPr>
      </w:pPr>
    </w:p>
    <w:p w14:paraId="4B96EF9C" w14:textId="520C50CC" w:rsidR="00F24C3C" w:rsidRPr="002106F8" w:rsidRDefault="00F24C3C" w:rsidP="00CC365C">
      <w:pPr>
        <w:pStyle w:val="Heading1"/>
        <w:jc w:val="center"/>
        <w:rPr>
          <w:rFonts w:ascii="Time s New Roman" w:hAnsi="Time s New Roman" w:cs="Times New Roman"/>
          <w:lang w:val="vi-VN"/>
        </w:rPr>
      </w:pPr>
      <w:bookmarkStart w:id="69" w:name="_Toc184426498"/>
      <w:bookmarkEnd w:id="55"/>
      <w:r w:rsidRPr="002106F8">
        <w:rPr>
          <w:rFonts w:ascii="Time s New Roman" w:hAnsi="Time s New Roman" w:cs="Times New Roman"/>
          <w:lang w:val="vi-VN"/>
        </w:rPr>
        <w:lastRenderedPageBreak/>
        <w:t>KẾT LUẬN VÀ ĐỊNH HƯỚNG PHÁT TRIỂN</w:t>
      </w:r>
      <w:bookmarkEnd w:id="69"/>
    </w:p>
    <w:p w14:paraId="4BC20D03" w14:textId="7CBC7C2A" w:rsidR="00F24C3C" w:rsidRPr="002106F8" w:rsidRDefault="00F24C3C" w:rsidP="00B87D9F">
      <w:pPr>
        <w:pStyle w:val="Heading2"/>
        <w:numPr>
          <w:ilvl w:val="0"/>
          <w:numId w:val="80"/>
        </w:numPr>
        <w:rPr>
          <w:rFonts w:ascii="Time s New Roman" w:hAnsi="Time s New Roman" w:cs="Times New Roman"/>
        </w:rPr>
      </w:pPr>
      <w:bookmarkStart w:id="70" w:name="_Toc184426499"/>
      <w:r w:rsidRPr="002106F8">
        <w:rPr>
          <w:rFonts w:ascii="Time s New Roman" w:hAnsi="Time s New Roman" w:cs="Times New Roman"/>
        </w:rPr>
        <w:t>Kết luận</w:t>
      </w:r>
      <w:bookmarkEnd w:id="70"/>
    </w:p>
    <w:p w14:paraId="7394ACD5" w14:textId="118A2759"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Đồ án "Quản Lý Ký Túc Xá" được thực hiện với mục tiêu xây dựng một hệ thống quản lý cơ sở dữ liệu toàn diện và hiệu quả cho việc quản lý các thông tin liên quan đến ký túc xá. Hệ thống đã được thiết kế và triển khai đầy đủ theo các yêu cầu đề ra, bao gồm quản lý phòng ở, hóa đơn dịch vụ, hỗ trợ và phân quyền người dùng. Cụ thể:</w:t>
      </w:r>
    </w:p>
    <w:p w14:paraId="29B7633D" w14:textId="61FD00E4" w:rsidR="00F24C3C" w:rsidRPr="002106F8" w:rsidRDefault="00F24C3C" w:rsidP="00D169A6">
      <w:pPr>
        <w:pStyle w:val="Heading3"/>
        <w:numPr>
          <w:ilvl w:val="0"/>
          <w:numId w:val="0"/>
        </w:numPr>
        <w:rPr>
          <w:rFonts w:ascii="Time s New Roman" w:hAnsi="Time s New Roman" w:cs="Times New Roman"/>
        </w:rPr>
      </w:pPr>
      <w:bookmarkStart w:id="71" w:name="_Toc184426500"/>
      <w:r w:rsidRPr="002106F8">
        <w:rPr>
          <w:rFonts w:ascii="Time s New Roman" w:hAnsi="Time s New Roman" w:cs="Times New Roman"/>
        </w:rPr>
        <w:t>1.1. Xây dựng Cơ Sở Dữ Liệu</w:t>
      </w:r>
      <w:bookmarkEnd w:id="71"/>
    </w:p>
    <w:p w14:paraId="7B66D86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bảng cơ sở dữ liệu được thiết kế rõ ràng và hợp lý với các ràng buộc khóa chính, khóa ngoại, check, unique, default để đảm bảo tính toàn vẹn và hiệu quả trong quá trình lưu trữ và truy xuất dữ liệu.</w:t>
      </w:r>
    </w:p>
    <w:p w14:paraId="3387C413"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mối quan hệ 1-1 giữa các bảng được thể hiện đúng yêu cầu, đảm bảo sự liên kết chính xác giữa các dữ liệu.</w:t>
      </w:r>
    </w:p>
    <w:p w14:paraId="7A79E7A3"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bảng chính như Hóa đơn điện nước, Hóa đơn phòng, Dãy phòng, Phòng, Nhân viên, Cán bộ, Đơn giá, Hỗ trợ đều đã được xây dựng đầy đủ, đáp ứng các chức năng quản lý cơ bản và nâng cao.</w:t>
      </w:r>
    </w:p>
    <w:p w14:paraId="31B85725" w14:textId="2FC836AA" w:rsidR="00F24C3C" w:rsidRPr="002106F8" w:rsidRDefault="00F24C3C" w:rsidP="00D169A6">
      <w:pPr>
        <w:pStyle w:val="Heading3"/>
        <w:numPr>
          <w:ilvl w:val="0"/>
          <w:numId w:val="0"/>
        </w:numPr>
        <w:rPr>
          <w:rFonts w:ascii="Time s New Roman" w:hAnsi="Time s New Roman" w:cs="Times New Roman"/>
        </w:rPr>
      </w:pPr>
      <w:bookmarkStart w:id="72" w:name="_Toc184426501"/>
      <w:r w:rsidRPr="002106F8">
        <w:rPr>
          <w:rFonts w:ascii="Time s New Roman" w:hAnsi="Time s New Roman" w:cs="Times New Roman"/>
        </w:rPr>
        <w:t>1.2. Cài Đặt Các Yêu Cầu Hệ Thống</w:t>
      </w:r>
      <w:bookmarkEnd w:id="72"/>
    </w:p>
    <w:p w14:paraId="07F3F4E5"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Procedure, Function, Trigger, và View được triển khai đầy đủ để hệ thống có thể tự động xử lý các nghiệp vụ phức tạp, như tính toán tiền điện, tiền nước, cập nhật tình trạng hóa đơn, và hỗ trợ sinh viên.</w:t>
      </w:r>
    </w:p>
    <w:p w14:paraId="3506AF7D"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View được xây dựng giúp hiển thị thông tin chi tiết và tổng hợp về các hóa đơn, phòng ở, dãy phòng, hỗ trợ, cũng như thông tin nhân viên và cán bộ.</w:t>
      </w:r>
    </w:p>
    <w:p w14:paraId="5C870E06" w14:textId="431C92AA" w:rsidR="00F24C3C" w:rsidRPr="002106F8" w:rsidRDefault="00F24C3C" w:rsidP="00D169A6">
      <w:pPr>
        <w:pStyle w:val="Heading3"/>
        <w:numPr>
          <w:ilvl w:val="0"/>
          <w:numId w:val="0"/>
        </w:numPr>
        <w:rPr>
          <w:rFonts w:ascii="Time s New Roman" w:hAnsi="Time s New Roman" w:cs="Times New Roman"/>
        </w:rPr>
      </w:pPr>
      <w:bookmarkStart w:id="73" w:name="_Toc184426502"/>
      <w:r w:rsidRPr="002106F8">
        <w:rPr>
          <w:rFonts w:ascii="Time s New Roman" w:hAnsi="Time s New Roman" w:cs="Times New Roman"/>
        </w:rPr>
        <w:t>1.3. Quản Trị Người Dùng</w:t>
      </w:r>
      <w:bookmarkEnd w:id="73"/>
    </w:p>
    <w:p w14:paraId="4431DE3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Nhân viên có quyền thực hiện các thao tác cơ bản như thêm mới dữ liệu vào bảng Hỗ trợ, Hóa đơn điện nước (trừ trạng thái hóa đơn), và quản lý thông tin sinh viên cùng thân nhân.</w:t>
      </w:r>
    </w:p>
    <w:p w14:paraId="4825A164"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Cán bộ có quyền toàn quyền quản lý dữ liệu, bao gồm insert, update, và delete vào tất cả các bảng và View. Điều này giúp cán bộ quản lý toàn diện hệ thống và đảm bảo sự chính xác của dữ liệu.</w:t>
      </w:r>
    </w:p>
    <w:p w14:paraId="66AD5DE1" w14:textId="5EFC6F5D" w:rsidR="00F24C3C" w:rsidRPr="002106F8" w:rsidRDefault="00F24C3C" w:rsidP="00D169A6">
      <w:pPr>
        <w:pStyle w:val="Heading3"/>
        <w:numPr>
          <w:ilvl w:val="0"/>
          <w:numId w:val="0"/>
        </w:numPr>
        <w:rPr>
          <w:rFonts w:ascii="Time s New Roman" w:hAnsi="Time s New Roman" w:cs="Times New Roman"/>
        </w:rPr>
      </w:pPr>
      <w:bookmarkStart w:id="74" w:name="_Toc184426503"/>
      <w:r w:rsidRPr="002106F8">
        <w:rPr>
          <w:rFonts w:ascii="Time s New Roman" w:hAnsi="Time s New Roman" w:cs="Times New Roman"/>
        </w:rPr>
        <w:t>1.4. Ứng Dụng WebApp (MVC)</w:t>
      </w:r>
      <w:bookmarkEnd w:id="74"/>
    </w:p>
    <w:p w14:paraId="23F777CD"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Hệ thống WebApp được phát triển theo mô hình MVC để kết nối với cơ sở dữ liệu SQL Server, đảm bảo tính tách biệt giữa giao diện, xử lý nghiệp vụ và dữ liệu.</w:t>
      </w:r>
    </w:p>
    <w:p w14:paraId="67BBBF0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lastRenderedPageBreak/>
        <w:t>Các thao tác CRUD (Create, Read, Update, Delete) được triển khai đầy đủ trên giao diện WebApp, cho phép người dùng thực hiện các chức năng một cách trực quan và dễ dàng.</w:t>
      </w:r>
    </w:p>
    <w:p w14:paraId="289B407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Hệ thống WebApp đã tích hợp các cấu trúc Procedure, Function, Trigger và View để xử lý các nghiệp vụ liên quan đến hóa đơn, phòng ở và hỗ trợ, nâng cao tính tự động hóa và hiệu quả.</w:t>
      </w:r>
    </w:p>
    <w:p w14:paraId="6703CF91" w14:textId="468D090D" w:rsidR="00F24C3C" w:rsidRPr="002106F8" w:rsidRDefault="00F24C3C" w:rsidP="00B87D9F">
      <w:pPr>
        <w:pStyle w:val="Heading2"/>
        <w:numPr>
          <w:ilvl w:val="0"/>
          <w:numId w:val="80"/>
        </w:numPr>
        <w:rPr>
          <w:rFonts w:ascii="Time s New Roman" w:hAnsi="Time s New Roman" w:cs="Times New Roman"/>
        </w:rPr>
      </w:pPr>
      <w:r w:rsidRPr="002106F8">
        <w:rPr>
          <w:rFonts w:ascii="Time s New Roman" w:hAnsi="Time s New Roman" w:cs="Times New Roman"/>
        </w:rPr>
        <w:t xml:space="preserve"> </w:t>
      </w:r>
      <w:bookmarkStart w:id="75" w:name="_Toc184426504"/>
      <w:r w:rsidRPr="002106F8">
        <w:rPr>
          <w:rFonts w:ascii="Time s New Roman" w:hAnsi="Time s New Roman" w:cs="Times New Roman"/>
        </w:rPr>
        <w:t>Định Hướng Phát Triển Hệ Thống</w:t>
      </w:r>
      <w:bookmarkEnd w:id="75"/>
    </w:p>
    <w:p w14:paraId="40416D88" w14:textId="275C0DCD"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Để nâng cao chất lượng và tính hiệu quả của hệ thống quản lý ký túc xá, có thể phát triển thêm các tính năng và cải tiến hệ thống trong tương lai:</w:t>
      </w:r>
    </w:p>
    <w:p w14:paraId="2913DCF0" w14:textId="0CE91AE9" w:rsidR="00F24C3C" w:rsidRPr="002106F8" w:rsidRDefault="00F24C3C" w:rsidP="00D169A6">
      <w:pPr>
        <w:pStyle w:val="Heading3"/>
        <w:numPr>
          <w:ilvl w:val="0"/>
          <w:numId w:val="0"/>
        </w:numPr>
        <w:rPr>
          <w:rFonts w:ascii="Time s New Roman" w:hAnsi="Time s New Roman" w:cs="Times New Roman"/>
        </w:rPr>
      </w:pPr>
      <w:bookmarkStart w:id="76" w:name="_Toc184426505"/>
      <w:r w:rsidRPr="002106F8">
        <w:rPr>
          <w:rFonts w:ascii="Time s New Roman" w:hAnsi="Time s New Roman" w:cs="Times New Roman"/>
        </w:rPr>
        <w:t>2.1. Tính Năng Nâng Cao</w:t>
      </w:r>
      <w:bookmarkEnd w:id="76"/>
    </w:p>
    <w:p w14:paraId="4801B0A8" w14:textId="1F7C4708"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Quản lý lịch sử thay đổi: Tích hợp hệ thống theo dõi và ghi lại lịch sử thay đổi dữ liệu. Điều này sẽ giúp cán bộ quản lý kiểm tra, theo dõi và khôi phục thông tin khi cần thiết.</w:t>
      </w:r>
    </w:p>
    <w:p w14:paraId="342E65CE" w14:textId="0A3E9F91"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Báo cáo thống kê: Xây dựng các báo cáo tổng hợp và phân tích, chẳng hạn như doanh thu từ dịch vụ, tình trạng phòng ở, số lượng hóa đơn đã thanh toán, giúp cán bộ quản lý đưa ra các quyết định nhanh chóng và chính xác hơn.</w:t>
      </w:r>
    </w:p>
    <w:p w14:paraId="0CA45485" w14:textId="399E5564"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Quản lý thời gian lưu trú: Thêm tính năng theo dõi thời gian lưu trú của sinh viên, cán bộ trong ký túc xá, giúp quản lý dễ dàng xác định tình trạng phòng và các khoản phí phải thu.</w:t>
      </w:r>
    </w:p>
    <w:p w14:paraId="3C038B3E" w14:textId="7BEBFD29"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Hệ thống cảnh báo: Phát triển hệ thống cảnh báo khi có hóa đơn chưa được thanh toán, phòng hết chỗ hoặc có yêu cầu bảo trì, giúp đảm bảo hoạt động trơn tru và nhanh chóng xử lý các vấn đề phát sinh.</w:t>
      </w:r>
    </w:p>
    <w:p w14:paraId="6F019A85" w14:textId="2F62376A" w:rsidR="00F24C3C" w:rsidRPr="002106F8" w:rsidRDefault="00F24C3C" w:rsidP="00D169A6">
      <w:pPr>
        <w:pStyle w:val="Heading3"/>
        <w:numPr>
          <w:ilvl w:val="0"/>
          <w:numId w:val="0"/>
        </w:numPr>
        <w:rPr>
          <w:rFonts w:ascii="Time s New Roman" w:hAnsi="Time s New Roman" w:cs="Times New Roman"/>
        </w:rPr>
      </w:pPr>
      <w:bookmarkStart w:id="77" w:name="_Toc184426506"/>
      <w:r w:rsidRPr="002106F8">
        <w:rPr>
          <w:rFonts w:ascii="Time s New Roman" w:hAnsi="Time s New Roman" w:cs="Times New Roman"/>
        </w:rPr>
        <w:t>2.2. Tối Ưu Hóa Hệ Thống</w:t>
      </w:r>
      <w:bookmarkEnd w:id="77"/>
    </w:p>
    <w:p w14:paraId="12A7AACC" w14:textId="71DE6595"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Tối ưu hóa truy vấn: Tối ưu các truy vấn SQL để cải thiện hiệu suất hệ thống, đặc biệt khi lượng người dùng và dữ liệu tăng lên. Điều này giúp hệ thống vận hành mượt mà và nhanh chóng.</w:t>
      </w:r>
    </w:p>
    <w:p w14:paraId="45501C7D" w14:textId="77777777"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Tăng cường bảo mật: Đảm bảo bảo mật thông tin người dùng và dữ liệu trong hệ thống, bao gồm việc cài đặt các chính sách phân quyền chặt chẽ, sử dụng xác thực đa yếu tố và mã hóa dữ liệu.</w:t>
      </w:r>
    </w:p>
    <w:p w14:paraId="1CEBA725" w14:textId="78BA5C89" w:rsidR="00F24C3C" w:rsidRPr="002106F8" w:rsidRDefault="00F24C3C" w:rsidP="00D169A6">
      <w:pPr>
        <w:pStyle w:val="Heading3"/>
        <w:numPr>
          <w:ilvl w:val="0"/>
          <w:numId w:val="0"/>
        </w:numPr>
        <w:rPr>
          <w:rFonts w:ascii="Time s New Roman" w:hAnsi="Time s New Roman" w:cs="Times New Roman"/>
        </w:rPr>
      </w:pPr>
      <w:bookmarkStart w:id="78" w:name="_Toc184426507"/>
      <w:r w:rsidRPr="002106F8">
        <w:rPr>
          <w:rFonts w:ascii="Time s New Roman" w:hAnsi="Time s New Roman" w:cs="Times New Roman"/>
        </w:rPr>
        <w:t>2.3. Mở Rộng Tính Năng</w:t>
      </w:r>
      <w:bookmarkEnd w:id="78"/>
    </w:p>
    <w:p w14:paraId="70C2921B" w14:textId="3C0DA0CB"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Quản lý các dịch vụ bổ sung: Cung cấp các dịch vụ như giặt là, bữa ăn, gửi thư, hay các hoạt động giải trí cho sinh viên. Những dịch vụ này có thể được tích hợp vào hệ thống để nâng cao trải nghiệm người dùng.</w:t>
      </w:r>
    </w:p>
    <w:p w14:paraId="13591111" w14:textId="6C7ABF66"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lastRenderedPageBreak/>
        <w:t>Ứng dụng di động: Phát triển ứng dụng di động để sinh viên và cán bộ có thể theo dõi thông tin về phòng ở, hóa đơn, yêu cầu hỗ trợ từ mọi nơi, giúp tăng cường sự linh hoạt và tiện lợi.</w:t>
      </w:r>
    </w:p>
    <w:p w14:paraId="5AF06C33" w14:textId="536777CB" w:rsidR="00F24C3C" w:rsidRPr="002106F8" w:rsidRDefault="00F24C3C" w:rsidP="00B87D9F">
      <w:pPr>
        <w:pStyle w:val="Heading2"/>
        <w:numPr>
          <w:ilvl w:val="0"/>
          <w:numId w:val="80"/>
        </w:numPr>
        <w:rPr>
          <w:rFonts w:ascii="Time s New Roman" w:hAnsi="Time s New Roman" w:cs="Times New Roman"/>
        </w:rPr>
      </w:pPr>
      <w:r w:rsidRPr="002106F8">
        <w:rPr>
          <w:rFonts w:ascii="Time s New Roman" w:hAnsi="Time s New Roman" w:cs="Times New Roman"/>
        </w:rPr>
        <w:t xml:space="preserve"> </w:t>
      </w:r>
      <w:bookmarkStart w:id="79" w:name="_Toc184426508"/>
      <w:r w:rsidRPr="002106F8">
        <w:rPr>
          <w:rFonts w:ascii="Time s New Roman" w:hAnsi="Time s New Roman" w:cs="Times New Roman"/>
        </w:rPr>
        <w:t>Kết luận Chung</w:t>
      </w:r>
      <w:bookmarkEnd w:id="79"/>
    </w:p>
    <w:p w14:paraId="7AC3ABA6" w14:textId="35B499BD"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Đồ án "Quản Lý Ký Túc Xá" đã đáp ứng đầy đủ các yêu cầu ban đầu về thiết kế cơ sở dữ liệu, cài đặt các chức năng nghiệp vụ và xây dựng hệ thống WebApp. Việc phân quyền người dùng rõ ràng và triển khai các chức năng tự động qua Procedure, Function, Trigger, View đã giúp hệ thống trở nên mạnh mẽ, dễ sử dụng và hiệu quả. Với các tính năng nâng cao và cải tiến trong tương lai, hệ thống sẽ đáp ứng tốt hơn nhu cầu quản lý ký túc xá và có thể mở rộng để phục vụ cho các nhu cầu phát triển sau này.</w:t>
      </w:r>
    </w:p>
    <w:p w14:paraId="3F9CF1A5" w14:textId="77777777"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Báo cáo này tổng hợp các thành tựu đã đạt được trong đồ án và đề xuất hướng phát triển rõ ràng, đảm bảo tính khả thi và hiệu quả cho hệ thống trong tương lai.</w:t>
      </w:r>
    </w:p>
    <w:p w14:paraId="51CF89B2" w14:textId="77777777" w:rsidR="00CE3277" w:rsidRPr="002106F8" w:rsidRDefault="00CE3277" w:rsidP="00D169A6">
      <w:pPr>
        <w:pStyle w:val="DoanVB"/>
        <w:rPr>
          <w:rFonts w:ascii="Time s New Roman" w:hAnsi="Time s New Roman" w:cs="Times New Roman"/>
        </w:rPr>
      </w:pPr>
    </w:p>
    <w:p w14:paraId="21E24EF4" w14:textId="77777777" w:rsidR="00CE3277" w:rsidRPr="002106F8" w:rsidRDefault="00CE3277" w:rsidP="00CE3277">
      <w:pPr>
        <w:spacing w:line="259" w:lineRule="auto"/>
        <w:jc w:val="left"/>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br w:type="page"/>
      </w:r>
    </w:p>
    <w:p w14:paraId="01FB9F97" w14:textId="77777777" w:rsidR="00CE3277" w:rsidRPr="002106F8" w:rsidRDefault="00CE3277" w:rsidP="00CE3277">
      <w:pPr>
        <w:pStyle w:val="Heading1"/>
        <w:numPr>
          <w:ilvl w:val="0"/>
          <w:numId w:val="0"/>
        </w:numPr>
        <w:jc w:val="center"/>
        <w:rPr>
          <w:rFonts w:ascii="Time s New Roman" w:hAnsi="Time s New Roman" w:cs="Times New Roman"/>
          <w:b w:val="0"/>
          <w:bCs/>
          <w:color w:val="000000" w:themeColor="text1"/>
          <w:sz w:val="32"/>
        </w:rPr>
      </w:pPr>
      <w:bookmarkStart w:id="80" w:name="_Toc184426509"/>
      <w:r w:rsidRPr="002106F8">
        <w:rPr>
          <w:rFonts w:ascii="Time s New Roman" w:hAnsi="Time s New Roman" w:cs="Times New Roman"/>
          <w:bCs/>
          <w:color w:val="000000" w:themeColor="text1"/>
          <w:sz w:val="32"/>
        </w:rPr>
        <w:lastRenderedPageBreak/>
        <w:t>TÀI LIỆU THAM KHẢO</w:t>
      </w:r>
      <w:bookmarkEnd w:id="80"/>
    </w:p>
    <w:p w14:paraId="2D261922" w14:textId="617C152F" w:rsidR="00CE3277" w:rsidRPr="002106F8" w:rsidRDefault="00EA30C1" w:rsidP="001A2F17">
      <w:pPr>
        <w:spacing w:after="0"/>
        <w:rPr>
          <w:rFonts w:ascii="Time s New Roman" w:hAnsi="Time s New Roman" w:cs="Times New Roman"/>
          <w:b/>
          <w:bCs/>
          <w:color w:val="000000" w:themeColor="text1"/>
          <w:szCs w:val="26"/>
        </w:rPr>
      </w:pPr>
      <w:bookmarkStart w:id="81" w:name="_Toc135095912"/>
      <w:bookmarkStart w:id="82" w:name="_Toc136348113"/>
      <w:r w:rsidRPr="002106F8">
        <w:rPr>
          <w:rFonts w:ascii="Time s New Roman" w:hAnsi="Time s New Roman" w:cs="Times New Roman"/>
          <w:color w:val="000000" w:themeColor="text1"/>
          <w:sz w:val="32"/>
          <w:szCs w:val="32"/>
        </w:rPr>
        <w:t>[</w:t>
      </w:r>
      <w:r w:rsidRPr="002106F8">
        <w:rPr>
          <w:rFonts w:ascii="Time s New Roman" w:hAnsi="Time s New Roman" w:cs="Times New Roman"/>
          <w:color w:val="000000" w:themeColor="text1"/>
          <w:szCs w:val="26"/>
        </w:rPr>
        <w:t>1].</w:t>
      </w:r>
      <w:r w:rsidRPr="002106F8">
        <w:rPr>
          <w:rFonts w:ascii="Time s New Roman" w:hAnsi="Time s New Roman" w:cs="Times New Roman"/>
          <w:b/>
          <w:bCs/>
          <w:color w:val="000000" w:themeColor="text1"/>
          <w:szCs w:val="26"/>
        </w:rPr>
        <w:t xml:space="preserve"> </w:t>
      </w:r>
      <w:bookmarkEnd w:id="81"/>
      <w:bookmarkEnd w:id="82"/>
      <w:r w:rsidR="00E70105" w:rsidRPr="002106F8">
        <w:rPr>
          <w:rFonts w:ascii="Time s New Roman" w:hAnsi="Time s New Roman" w:cs="Times New Roman"/>
          <w:bCs/>
          <w:color w:val="000000" w:themeColor="text1"/>
          <w:szCs w:val="26"/>
        </w:rPr>
        <w:t>Viblo</w:t>
      </w:r>
      <w:r w:rsidR="00B65D2E" w:rsidRPr="002106F8">
        <w:rPr>
          <w:rFonts w:ascii="Time s New Roman" w:hAnsi="Time s New Roman" w:cs="Times New Roman"/>
          <w:bCs/>
          <w:color w:val="000000" w:themeColor="text1"/>
          <w:szCs w:val="26"/>
        </w:rPr>
        <w:t>:</w:t>
      </w:r>
      <w:r w:rsidR="00C00657" w:rsidRPr="002106F8">
        <w:rPr>
          <w:rFonts w:ascii="Time s New Roman" w:hAnsi="Time s New Roman" w:cs="Times New Roman"/>
          <w:bCs/>
          <w:color w:val="000000" w:themeColor="text1"/>
          <w:szCs w:val="26"/>
        </w:rPr>
        <w:t xml:space="preserve"> </w:t>
      </w:r>
      <w:r w:rsidR="00E70105" w:rsidRPr="002106F8">
        <w:rPr>
          <w:rFonts w:ascii="Time s New Roman" w:hAnsi="Time s New Roman" w:cs="Times New Roman"/>
          <w:bCs/>
          <w:color w:val="000000" w:themeColor="text1"/>
          <w:szCs w:val="26"/>
        </w:rPr>
        <w:t>https://viblo.asia/p/tim-hieu-ve-aspnet-core-PaLkDmYmvlX</w:t>
      </w:r>
    </w:p>
    <w:p w14:paraId="299EE673" w14:textId="465E6BF7" w:rsidR="00CE3277" w:rsidRPr="002106F8" w:rsidRDefault="00EA30C1" w:rsidP="00EA30C1">
      <w:pPr>
        <w:spacing w:after="0" w:line="240"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[2]. </w:t>
      </w:r>
      <w:r w:rsidR="00CE3277" w:rsidRPr="002106F8">
        <w:rPr>
          <w:rFonts w:ascii="Time s New Roman" w:hAnsi="Time s New Roman" w:cs="Times New Roman"/>
          <w:color w:val="000000" w:themeColor="text1"/>
          <w:szCs w:val="26"/>
        </w:rPr>
        <w:t xml:space="preserve">Tài liệu giáo trình môn </w:t>
      </w:r>
      <w:r w:rsidR="005B5F72">
        <w:rPr>
          <w:rFonts w:ascii="Time s New Roman" w:hAnsi="Time s New Roman" w:cs="Times New Roman"/>
          <w:color w:val="000000" w:themeColor="text1"/>
          <w:szCs w:val="26"/>
        </w:rPr>
        <w:t>Hệ</w:t>
      </w:r>
      <w:r w:rsidR="005B5F72">
        <w:rPr>
          <w:rFonts w:ascii="Time s New Roman" w:hAnsi="Time s New Roman" w:cs="Times New Roman"/>
          <w:color w:val="000000" w:themeColor="text1"/>
          <w:szCs w:val="26"/>
          <w:lang w:val="vi-VN"/>
        </w:rPr>
        <w:t xml:space="preserve"> quản trị cơ sở dữ liệu </w:t>
      </w:r>
      <w:r w:rsidR="00497E9A" w:rsidRPr="002106F8">
        <w:rPr>
          <w:rFonts w:ascii="Time s New Roman" w:hAnsi="Time s New Roman" w:cs="Times New Roman"/>
          <w:color w:val="000000" w:themeColor="text1"/>
          <w:szCs w:val="26"/>
        </w:rPr>
        <w:t>trên classroom</w:t>
      </w:r>
    </w:p>
    <w:p w14:paraId="4FFBA3FE" w14:textId="0321DAAC" w:rsidR="00CE3277" w:rsidRPr="002106F8" w:rsidRDefault="00EA30C1" w:rsidP="00EA30C1">
      <w:pPr>
        <w:spacing w:after="0" w:line="276"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[3]. </w:t>
      </w:r>
      <w:r w:rsidR="00CE3277" w:rsidRPr="002106F8">
        <w:rPr>
          <w:rFonts w:ascii="Time s New Roman" w:hAnsi="Time s New Roman" w:cs="Times New Roman"/>
          <w:color w:val="000000" w:themeColor="text1"/>
          <w:szCs w:val="26"/>
        </w:rPr>
        <w:t xml:space="preserve">Website Microsoft: </w:t>
      </w:r>
      <w:hyperlink r:id="rId23" w:history="1">
        <w:r w:rsidR="00CE3277" w:rsidRPr="002106F8">
          <w:rPr>
            <w:rStyle w:val="Hyperlink"/>
            <w:rFonts w:ascii="Time s New Roman" w:hAnsi="Time s New Roman" w:cs="Times New Roman"/>
            <w:color w:val="000000" w:themeColor="text1"/>
            <w:szCs w:val="26"/>
          </w:rPr>
          <w:t>https://docs.microsoft.com/vi-vn/aspnet/core</w:t>
        </w:r>
      </w:hyperlink>
    </w:p>
    <w:p w14:paraId="03CF156D" w14:textId="44D64E81" w:rsidR="00CE3277" w:rsidRPr="002106F8" w:rsidRDefault="00EA30C1" w:rsidP="00EA30C1">
      <w:pPr>
        <w:spacing w:after="0" w:line="276"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[4]. </w:t>
      </w:r>
      <w:r w:rsidR="00CE3277" w:rsidRPr="002106F8">
        <w:rPr>
          <w:rFonts w:ascii="Time s New Roman" w:hAnsi="Time s New Roman" w:cs="Times New Roman"/>
          <w:color w:val="000000" w:themeColor="text1"/>
          <w:szCs w:val="26"/>
        </w:rPr>
        <w:t xml:space="preserve">Website Datatable: </w:t>
      </w:r>
      <w:hyperlink r:id="rId24" w:history="1">
        <w:r w:rsidR="00CE3277" w:rsidRPr="002106F8">
          <w:rPr>
            <w:rStyle w:val="Hyperlink"/>
            <w:rFonts w:ascii="Time s New Roman" w:hAnsi="Time s New Roman" w:cs="Times New Roman"/>
            <w:color w:val="000000" w:themeColor="text1"/>
            <w:szCs w:val="26"/>
          </w:rPr>
          <w:t>https://datatables.net/</w:t>
        </w:r>
      </w:hyperlink>
    </w:p>
    <w:p w14:paraId="3A75BB62" w14:textId="2FF09CCF" w:rsidR="00CE3277" w:rsidRPr="002106F8" w:rsidRDefault="00EA30C1" w:rsidP="00EA30C1">
      <w:pPr>
        <w:spacing w:after="0" w:line="276"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[5]. </w:t>
      </w:r>
      <w:r w:rsidR="00CE3277" w:rsidRPr="002106F8">
        <w:rPr>
          <w:rFonts w:ascii="Time s New Roman" w:hAnsi="Time s New Roman" w:cs="Times New Roman"/>
          <w:color w:val="000000" w:themeColor="text1"/>
          <w:szCs w:val="26"/>
        </w:rPr>
        <w:t xml:space="preserve">Học Asp .Net Core MVC: </w:t>
      </w:r>
      <w:hyperlink r:id="rId25" w:history="1">
        <w:r w:rsidR="00CE3277" w:rsidRPr="002106F8">
          <w:rPr>
            <w:rStyle w:val="Hyperlink"/>
            <w:rFonts w:ascii="Time s New Roman" w:hAnsi="Time s New Roman" w:cs="Times New Roman"/>
            <w:color w:val="000000" w:themeColor="text1"/>
            <w:szCs w:val="26"/>
          </w:rPr>
          <w:t>https://tedu.com.vn/series/hoc-aspnet-core-can-ban.html</w:t>
        </w:r>
      </w:hyperlink>
    </w:p>
    <w:p w14:paraId="43D75BB1" w14:textId="6475125A" w:rsidR="00BF16E8" w:rsidRPr="002106F8" w:rsidRDefault="00BF16E8">
      <w:pPr>
        <w:spacing w:line="259" w:lineRule="auto"/>
        <w:jc w:val="left"/>
        <w:rPr>
          <w:rFonts w:ascii="Time s New Roman" w:hAnsi="Time s New Roman" w:cs="Times New Roman"/>
          <w:b/>
          <w:bCs/>
        </w:rPr>
      </w:pPr>
    </w:p>
    <w:sectPr w:rsidR="00BF16E8" w:rsidRPr="002106F8" w:rsidSect="00EA30C1">
      <w:footerReference w:type="default" r:id="rId26"/>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05973" w14:textId="77777777" w:rsidR="006F6D97" w:rsidRDefault="006F6D97" w:rsidP="0024302E">
      <w:pPr>
        <w:spacing w:after="0" w:line="240" w:lineRule="auto"/>
      </w:pPr>
      <w:r>
        <w:separator/>
      </w:r>
    </w:p>
  </w:endnote>
  <w:endnote w:type="continuationSeparator" w:id="0">
    <w:p w14:paraId="5BDEAE30" w14:textId="77777777" w:rsidR="006F6D97" w:rsidRDefault="006F6D97" w:rsidP="00243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8928270"/>
      <w:docPartObj>
        <w:docPartGallery w:val="Page Numbers (Bottom of Page)"/>
        <w:docPartUnique/>
      </w:docPartObj>
    </w:sdtPr>
    <w:sdtEndPr>
      <w:rPr>
        <w:noProof/>
      </w:rPr>
    </w:sdtEndPr>
    <w:sdtContent>
      <w:p w14:paraId="677295C2" w14:textId="77777777" w:rsidR="00D37995" w:rsidRDefault="00D379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E81290" w14:textId="77777777" w:rsidR="00D37995" w:rsidRDefault="00D37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558D1" w14:textId="77777777" w:rsidR="006F6D97" w:rsidRDefault="006F6D97" w:rsidP="0024302E">
      <w:pPr>
        <w:spacing w:after="0" w:line="240" w:lineRule="auto"/>
      </w:pPr>
      <w:r>
        <w:separator/>
      </w:r>
    </w:p>
  </w:footnote>
  <w:footnote w:type="continuationSeparator" w:id="0">
    <w:p w14:paraId="50568980" w14:textId="77777777" w:rsidR="006F6D97" w:rsidRDefault="006F6D97" w:rsidP="00243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A799C"/>
    <w:multiLevelType w:val="multilevel"/>
    <w:tmpl w:val="029A799C"/>
    <w:lvl w:ilvl="0">
      <w:start w:val="1"/>
      <w:numFmt w:val="decimal"/>
      <w:pStyle w:val="MoDau"/>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3858BA"/>
    <w:multiLevelType w:val="multilevel"/>
    <w:tmpl w:val="F098A5EE"/>
    <w:lvl w:ilvl="0">
      <w:start w:val="1"/>
      <w:numFmt w:val="decimal"/>
      <w:pStyle w:val="Heading1"/>
      <w:lvlText w:val="CHƯƠNG %1."/>
      <w:lvlJc w:val="left"/>
      <w:pPr>
        <w:ind w:left="1701" w:hanging="1701"/>
      </w:pPr>
      <w:rPr>
        <w:rFonts w:hint="default"/>
      </w:rPr>
    </w:lvl>
    <w:lvl w:ilvl="1">
      <w:start w:val="1"/>
      <w:numFmt w:val="decimal"/>
      <w:pStyle w:val="Heading2"/>
      <w:lvlText w:val="%2."/>
      <w:lvlJc w:val="left"/>
      <w:pPr>
        <w:ind w:left="360" w:hanging="360"/>
      </w:pPr>
    </w:lvl>
    <w:lvl w:ilvl="2">
      <w:start w:val="1"/>
      <w:numFmt w:val="decimal"/>
      <w:pStyle w:val="Heading3"/>
      <w:lvlText w:val="%1.%2.%3."/>
      <w:lvlJc w:val="left"/>
      <w:pPr>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7B344B"/>
    <w:multiLevelType w:val="hybridMultilevel"/>
    <w:tmpl w:val="A890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1109D"/>
    <w:multiLevelType w:val="hybridMultilevel"/>
    <w:tmpl w:val="061CC29C"/>
    <w:lvl w:ilvl="0" w:tplc="EECCC61E">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BF784A"/>
    <w:multiLevelType w:val="hybridMultilevel"/>
    <w:tmpl w:val="2168F83A"/>
    <w:lvl w:ilvl="0" w:tplc="475622C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FF5659"/>
    <w:multiLevelType w:val="multilevel"/>
    <w:tmpl w:val="2CC4C8E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45FC5"/>
    <w:multiLevelType w:val="multilevel"/>
    <w:tmpl w:val="B3B477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03660B"/>
    <w:multiLevelType w:val="multilevel"/>
    <w:tmpl w:val="2780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F0F8F"/>
    <w:multiLevelType w:val="multilevel"/>
    <w:tmpl w:val="2B94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C06AB"/>
    <w:multiLevelType w:val="hybridMultilevel"/>
    <w:tmpl w:val="B30A2770"/>
    <w:lvl w:ilvl="0" w:tplc="475622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A2417"/>
    <w:multiLevelType w:val="hybridMultilevel"/>
    <w:tmpl w:val="ECC026CC"/>
    <w:lvl w:ilvl="0" w:tplc="C682114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DB4283F"/>
    <w:multiLevelType w:val="multilevel"/>
    <w:tmpl w:val="5C361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75E73"/>
    <w:multiLevelType w:val="hybridMultilevel"/>
    <w:tmpl w:val="75942D72"/>
    <w:lvl w:ilvl="0" w:tplc="71AAF97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0EE1168"/>
    <w:multiLevelType w:val="hybridMultilevel"/>
    <w:tmpl w:val="393ABF6A"/>
    <w:lvl w:ilvl="0" w:tplc="475622C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246B6826"/>
    <w:multiLevelType w:val="multilevel"/>
    <w:tmpl w:val="92705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A815F0"/>
    <w:multiLevelType w:val="multilevel"/>
    <w:tmpl w:val="A7DC1924"/>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C5F7E22"/>
    <w:multiLevelType w:val="hybridMultilevel"/>
    <w:tmpl w:val="5774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204DB"/>
    <w:multiLevelType w:val="hybridMultilevel"/>
    <w:tmpl w:val="D2746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252695"/>
    <w:multiLevelType w:val="hybridMultilevel"/>
    <w:tmpl w:val="D93C82C4"/>
    <w:lvl w:ilvl="0" w:tplc="8A2C6236">
      <w:start w:val="1"/>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8485339"/>
    <w:multiLevelType w:val="multilevel"/>
    <w:tmpl w:val="38485339"/>
    <w:lvl w:ilvl="0">
      <w:start w:val="1"/>
      <w:numFmt w:val="bullet"/>
      <w:lvlText w:val="‒"/>
      <w:lvlJc w:val="left"/>
      <w:pPr>
        <w:ind w:left="4327" w:hanging="360"/>
      </w:pPr>
      <w:rPr>
        <w:rFonts w:ascii="Times New Roman" w:hAnsi="Times New Roman" w:cs="Times New Roman" w:hint="default"/>
      </w:rPr>
    </w:lvl>
    <w:lvl w:ilvl="1">
      <w:start w:val="1"/>
      <w:numFmt w:val="bullet"/>
      <w:lvlText w:val="o"/>
      <w:lvlJc w:val="left"/>
      <w:pPr>
        <w:ind w:left="5047" w:hanging="360"/>
      </w:pPr>
      <w:rPr>
        <w:rFonts w:ascii="Courier New" w:hAnsi="Courier New" w:cs="Courier New" w:hint="default"/>
      </w:rPr>
    </w:lvl>
    <w:lvl w:ilvl="2">
      <w:start w:val="1"/>
      <w:numFmt w:val="bullet"/>
      <w:lvlText w:val=""/>
      <w:lvlJc w:val="left"/>
      <w:pPr>
        <w:ind w:left="5767" w:hanging="360"/>
      </w:pPr>
      <w:rPr>
        <w:rFonts w:ascii="Wingdings" w:hAnsi="Wingdings" w:hint="default"/>
      </w:rPr>
    </w:lvl>
    <w:lvl w:ilvl="3">
      <w:start w:val="1"/>
      <w:numFmt w:val="bullet"/>
      <w:lvlText w:val=""/>
      <w:lvlJc w:val="left"/>
      <w:pPr>
        <w:ind w:left="6487" w:hanging="360"/>
      </w:pPr>
      <w:rPr>
        <w:rFonts w:ascii="Symbol" w:hAnsi="Symbol" w:hint="default"/>
      </w:rPr>
    </w:lvl>
    <w:lvl w:ilvl="4">
      <w:start w:val="1"/>
      <w:numFmt w:val="bullet"/>
      <w:lvlText w:val="o"/>
      <w:lvlJc w:val="left"/>
      <w:pPr>
        <w:ind w:left="7207" w:hanging="360"/>
      </w:pPr>
      <w:rPr>
        <w:rFonts w:ascii="Courier New" w:hAnsi="Courier New" w:cs="Courier New" w:hint="default"/>
      </w:rPr>
    </w:lvl>
    <w:lvl w:ilvl="5">
      <w:start w:val="1"/>
      <w:numFmt w:val="bullet"/>
      <w:lvlText w:val=""/>
      <w:lvlJc w:val="left"/>
      <w:pPr>
        <w:ind w:left="7927" w:hanging="360"/>
      </w:pPr>
      <w:rPr>
        <w:rFonts w:ascii="Wingdings" w:hAnsi="Wingdings" w:hint="default"/>
      </w:rPr>
    </w:lvl>
    <w:lvl w:ilvl="6">
      <w:start w:val="1"/>
      <w:numFmt w:val="bullet"/>
      <w:lvlText w:val=""/>
      <w:lvlJc w:val="left"/>
      <w:pPr>
        <w:ind w:left="8647" w:hanging="360"/>
      </w:pPr>
      <w:rPr>
        <w:rFonts w:ascii="Symbol" w:hAnsi="Symbol" w:hint="default"/>
      </w:rPr>
    </w:lvl>
    <w:lvl w:ilvl="7">
      <w:start w:val="1"/>
      <w:numFmt w:val="bullet"/>
      <w:lvlText w:val="o"/>
      <w:lvlJc w:val="left"/>
      <w:pPr>
        <w:ind w:left="9367" w:hanging="360"/>
      </w:pPr>
      <w:rPr>
        <w:rFonts w:ascii="Courier New" w:hAnsi="Courier New" w:cs="Courier New" w:hint="default"/>
      </w:rPr>
    </w:lvl>
    <w:lvl w:ilvl="8">
      <w:start w:val="1"/>
      <w:numFmt w:val="bullet"/>
      <w:lvlText w:val=""/>
      <w:lvlJc w:val="left"/>
      <w:pPr>
        <w:ind w:left="10087" w:hanging="360"/>
      </w:pPr>
      <w:rPr>
        <w:rFonts w:ascii="Wingdings" w:hAnsi="Wingdings" w:hint="default"/>
      </w:rPr>
    </w:lvl>
  </w:abstractNum>
  <w:abstractNum w:abstractNumId="21" w15:restartNumberingAfterBreak="0">
    <w:nsid w:val="3B32307B"/>
    <w:multiLevelType w:val="multilevel"/>
    <w:tmpl w:val="491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222809"/>
    <w:multiLevelType w:val="hybridMultilevel"/>
    <w:tmpl w:val="582AAC0A"/>
    <w:lvl w:ilvl="0" w:tplc="764CDE44">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C2A5E0E"/>
    <w:multiLevelType w:val="multilevel"/>
    <w:tmpl w:val="169829B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4B38A5"/>
    <w:multiLevelType w:val="hybridMultilevel"/>
    <w:tmpl w:val="061CC29C"/>
    <w:lvl w:ilvl="0" w:tplc="FFFFFFFF">
      <w:start w:val="1"/>
      <w:numFmt w:val="decimal"/>
      <w:lvlText w:val="%1."/>
      <w:lvlJc w:val="right"/>
      <w:pPr>
        <w:tabs>
          <w:tab w:val="num" w:pos="720"/>
        </w:tabs>
        <w:ind w:left="720" w:hanging="1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45313EA4"/>
    <w:multiLevelType w:val="hybridMultilevel"/>
    <w:tmpl w:val="C1A0B846"/>
    <w:lvl w:ilvl="0" w:tplc="8A2C62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418DC"/>
    <w:multiLevelType w:val="hybridMultilevel"/>
    <w:tmpl w:val="C1C43260"/>
    <w:lvl w:ilvl="0" w:tplc="0840B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611C3"/>
    <w:multiLevelType w:val="multilevel"/>
    <w:tmpl w:val="3FAAD2D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2D01B4"/>
    <w:multiLevelType w:val="multilevel"/>
    <w:tmpl w:val="492D01B4"/>
    <w:lvl w:ilvl="0">
      <w:start w:val="1"/>
      <w:numFmt w:val="bullet"/>
      <w:lvlText w:val="‒"/>
      <w:lvlJc w:val="left"/>
      <w:pPr>
        <w:ind w:left="900" w:hanging="360"/>
      </w:pPr>
      <w:rPr>
        <w:rFonts w:ascii="Times New Roman" w:hAnsi="Times New Roman" w:cs="Times New Roman"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9" w15:restartNumberingAfterBreak="0">
    <w:nsid w:val="496F6329"/>
    <w:multiLevelType w:val="hybridMultilevel"/>
    <w:tmpl w:val="5E8452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767497"/>
    <w:multiLevelType w:val="multilevel"/>
    <w:tmpl w:val="504ABF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4C40C1"/>
    <w:multiLevelType w:val="hybridMultilevel"/>
    <w:tmpl w:val="1C1260DA"/>
    <w:lvl w:ilvl="0" w:tplc="5F8047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BB5D9F"/>
    <w:multiLevelType w:val="multilevel"/>
    <w:tmpl w:val="42200FC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1F47D3"/>
    <w:multiLevelType w:val="multilevel"/>
    <w:tmpl w:val="3C4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F44EEE"/>
    <w:multiLevelType w:val="multilevel"/>
    <w:tmpl w:val="09C2B4A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15:restartNumberingAfterBreak="0">
    <w:nsid w:val="553C3702"/>
    <w:multiLevelType w:val="hybridMultilevel"/>
    <w:tmpl w:val="F3B2A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E572C5"/>
    <w:multiLevelType w:val="hybridMultilevel"/>
    <w:tmpl w:val="9CF6FCA6"/>
    <w:lvl w:ilvl="0" w:tplc="475622C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6A96559"/>
    <w:multiLevelType w:val="hybridMultilevel"/>
    <w:tmpl w:val="62A27A74"/>
    <w:lvl w:ilvl="0" w:tplc="85B6121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7CF7A18"/>
    <w:multiLevelType w:val="multilevel"/>
    <w:tmpl w:val="84C2A218"/>
    <w:lvl w:ilvl="0">
      <w:start w:val="4"/>
      <w:numFmt w:val="decimal"/>
      <w:lvlText w:val="%1"/>
      <w:lvlJc w:val="left"/>
      <w:pPr>
        <w:ind w:left="375" w:hanging="375"/>
      </w:pPr>
      <w:rPr>
        <w:rFonts w:hint="default"/>
      </w:rPr>
    </w:lvl>
    <w:lvl w:ilvl="1">
      <w:start w:val="3"/>
      <w:numFmt w:val="decimal"/>
      <w:lvlText w:val="%1.%2"/>
      <w:lvlJc w:val="left"/>
      <w:pPr>
        <w:ind w:left="462" w:hanging="375"/>
      </w:pPr>
      <w:rPr>
        <w:rFonts w:hint="default"/>
      </w:rPr>
    </w:lvl>
    <w:lvl w:ilvl="2">
      <w:start w:val="1"/>
      <w:numFmt w:val="decimal"/>
      <w:lvlText w:val="%1.%2.%3"/>
      <w:lvlJc w:val="left"/>
      <w:pPr>
        <w:ind w:left="89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428" w:hanging="1080"/>
      </w:pPr>
      <w:rPr>
        <w:rFonts w:hint="default"/>
      </w:rPr>
    </w:lvl>
    <w:lvl w:ilvl="5">
      <w:start w:val="1"/>
      <w:numFmt w:val="decimal"/>
      <w:lvlText w:val="%1.%2.%3.%4.%5.%6"/>
      <w:lvlJc w:val="left"/>
      <w:pPr>
        <w:ind w:left="1875" w:hanging="144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409" w:hanging="1800"/>
      </w:pPr>
      <w:rPr>
        <w:rFonts w:hint="default"/>
      </w:rPr>
    </w:lvl>
    <w:lvl w:ilvl="8">
      <w:start w:val="1"/>
      <w:numFmt w:val="decimal"/>
      <w:lvlText w:val="%1.%2.%3.%4.%5.%6.%7.%8.%9"/>
      <w:lvlJc w:val="left"/>
      <w:pPr>
        <w:ind w:left="2496" w:hanging="1800"/>
      </w:pPr>
      <w:rPr>
        <w:rFonts w:hint="default"/>
      </w:rPr>
    </w:lvl>
  </w:abstractNum>
  <w:abstractNum w:abstractNumId="39" w15:restartNumberingAfterBreak="0">
    <w:nsid w:val="5B4248B2"/>
    <w:multiLevelType w:val="hybridMultilevel"/>
    <w:tmpl w:val="27A668E2"/>
    <w:lvl w:ilvl="0" w:tplc="1BC24578">
      <w:start w:val="1"/>
      <w:numFmt w:val="bullet"/>
      <w:pStyle w:val="Cong"/>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D0605C0"/>
    <w:multiLevelType w:val="hybridMultilevel"/>
    <w:tmpl w:val="87CC2DF6"/>
    <w:lvl w:ilvl="0" w:tplc="8A2C62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20681C"/>
    <w:multiLevelType w:val="hybridMultilevel"/>
    <w:tmpl w:val="509A88BE"/>
    <w:lvl w:ilvl="0" w:tplc="8A2C623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E975EB6"/>
    <w:multiLevelType w:val="hybridMultilevel"/>
    <w:tmpl w:val="BEA65E2E"/>
    <w:lvl w:ilvl="0" w:tplc="84A2BF62">
      <w:start w:val="1"/>
      <w:numFmt w:val="bullet"/>
      <w:pStyle w:val="Tru"/>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0C6640"/>
    <w:multiLevelType w:val="multilevel"/>
    <w:tmpl w:val="C2F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1D702A"/>
    <w:multiLevelType w:val="multilevel"/>
    <w:tmpl w:val="7EBC7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25064B"/>
    <w:multiLevelType w:val="multilevel"/>
    <w:tmpl w:val="3C3C51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364B4"/>
    <w:multiLevelType w:val="multilevel"/>
    <w:tmpl w:val="15F0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E20D7E"/>
    <w:multiLevelType w:val="hybridMultilevel"/>
    <w:tmpl w:val="F024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EF31DC"/>
    <w:multiLevelType w:val="hybridMultilevel"/>
    <w:tmpl w:val="F30CC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15359176">
    <w:abstractNumId w:val="1"/>
  </w:num>
  <w:num w:numId="2" w16cid:durableId="588003384">
    <w:abstractNumId w:val="42"/>
  </w:num>
  <w:num w:numId="3" w16cid:durableId="1196579904">
    <w:abstractNumId w:val="39"/>
  </w:num>
  <w:num w:numId="4" w16cid:durableId="1342781821">
    <w:abstractNumId w:val="16"/>
  </w:num>
  <w:num w:numId="5" w16cid:durableId="315645492">
    <w:abstractNumId w:val="26"/>
  </w:num>
  <w:num w:numId="6" w16cid:durableId="2021348298">
    <w:abstractNumId w:val="9"/>
  </w:num>
  <w:num w:numId="7" w16cid:durableId="930354806">
    <w:abstractNumId w:val="45"/>
  </w:num>
  <w:num w:numId="8" w16cid:durableId="1843545014">
    <w:abstractNumId w:val="30"/>
  </w:num>
  <w:num w:numId="9" w16cid:durableId="1382905898">
    <w:abstractNumId w:val="41"/>
  </w:num>
  <w:num w:numId="10" w16cid:durableId="1068578574">
    <w:abstractNumId w:val="11"/>
  </w:num>
  <w:num w:numId="11" w16cid:durableId="1673946939">
    <w:abstractNumId w:val="34"/>
  </w:num>
  <w:num w:numId="12" w16cid:durableId="2112164942">
    <w:abstractNumId w:val="17"/>
  </w:num>
  <w:num w:numId="13" w16cid:durableId="784227491">
    <w:abstractNumId w:val="48"/>
  </w:num>
  <w:num w:numId="14" w16cid:durableId="744766208">
    <w:abstractNumId w:val="15"/>
  </w:num>
  <w:num w:numId="15" w16cid:durableId="638077519">
    <w:abstractNumId w:val="3"/>
  </w:num>
  <w:num w:numId="16" w16cid:durableId="2031180661">
    <w:abstractNumId w:val="22"/>
  </w:num>
  <w:num w:numId="17" w16cid:durableId="1385300970">
    <w:abstractNumId w:val="24"/>
  </w:num>
  <w:num w:numId="18" w16cid:durableId="1494251814">
    <w:abstractNumId w:val="37"/>
  </w:num>
  <w:num w:numId="19" w16cid:durableId="1905211780">
    <w:abstractNumId w:val="6"/>
  </w:num>
  <w:num w:numId="20" w16cid:durableId="827746063">
    <w:abstractNumId w:val="38"/>
  </w:num>
  <w:num w:numId="21" w16cid:durableId="166597996">
    <w:abstractNumId w:val="40"/>
  </w:num>
  <w:num w:numId="22" w16cid:durableId="2048330303">
    <w:abstractNumId w:val="27"/>
  </w:num>
  <w:num w:numId="23" w16cid:durableId="875700807">
    <w:abstractNumId w:val="19"/>
  </w:num>
  <w:num w:numId="24" w16cid:durableId="674768429">
    <w:abstractNumId w:val="25"/>
  </w:num>
  <w:num w:numId="25" w16cid:durableId="1279023801">
    <w:abstractNumId w:val="18"/>
  </w:num>
  <w:num w:numId="26" w16cid:durableId="602419044">
    <w:abstractNumId w:val="12"/>
  </w:num>
  <w:num w:numId="27" w16cid:durableId="1310091278">
    <w:abstractNumId w:val="47"/>
  </w:num>
  <w:num w:numId="28" w16cid:durableId="485123242">
    <w:abstractNumId w:val="0"/>
  </w:num>
  <w:num w:numId="29" w16cid:durableId="556211441">
    <w:abstractNumId w:val="20"/>
  </w:num>
  <w:num w:numId="30" w16cid:durableId="83653530">
    <w:abstractNumId w:val="28"/>
  </w:num>
  <w:num w:numId="31" w16cid:durableId="1311861696">
    <w:abstractNumId w:val="35"/>
  </w:num>
  <w:num w:numId="32" w16cid:durableId="1384867620">
    <w:abstractNumId w:val="5"/>
  </w:num>
  <w:num w:numId="33" w16cid:durableId="1510832526">
    <w:abstractNumId w:val="32"/>
  </w:num>
  <w:num w:numId="34" w16cid:durableId="262610555">
    <w:abstractNumId w:val="4"/>
  </w:num>
  <w:num w:numId="35" w16cid:durableId="1779106062">
    <w:abstractNumId w:val="13"/>
  </w:num>
  <w:num w:numId="36" w16cid:durableId="399447990">
    <w:abstractNumId w:val="36"/>
  </w:num>
  <w:num w:numId="37" w16cid:durableId="1595699254">
    <w:abstractNumId w:val="21"/>
  </w:num>
  <w:num w:numId="38" w16cid:durableId="1271736943">
    <w:abstractNumId w:val="10"/>
  </w:num>
  <w:num w:numId="39" w16cid:durableId="1789155085">
    <w:abstractNumId w:val="14"/>
  </w:num>
  <w:num w:numId="40" w16cid:durableId="1746998754">
    <w:abstractNumId w:val="31"/>
  </w:num>
  <w:num w:numId="41" w16cid:durableId="1899971428">
    <w:abstractNumId w:val="1"/>
  </w:num>
  <w:num w:numId="42" w16cid:durableId="2112043712">
    <w:abstractNumId w:val="1"/>
  </w:num>
  <w:num w:numId="43" w16cid:durableId="563368916">
    <w:abstractNumId w:val="1"/>
  </w:num>
  <w:num w:numId="44" w16cid:durableId="903489273">
    <w:abstractNumId w:val="6"/>
    <w:lvlOverride w:ilvl="0">
      <w:lvl w:ilvl="0">
        <w:start w:val="1"/>
        <w:numFmt w:val="decimal"/>
        <w:lvlText w:val="%1."/>
        <w:lvlJc w:val="left"/>
        <w:pPr>
          <w:ind w:left="720" w:hanging="360"/>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5" w16cid:durableId="1502769011">
    <w:abstractNumId w:val="1"/>
  </w:num>
  <w:num w:numId="46" w16cid:durableId="1953321611">
    <w:abstractNumId w:val="1"/>
  </w:num>
  <w:num w:numId="47" w16cid:durableId="1680350367">
    <w:abstractNumId w:val="1"/>
  </w:num>
  <w:num w:numId="48" w16cid:durableId="1050689310">
    <w:abstractNumId w:val="1"/>
  </w:num>
  <w:num w:numId="49" w16cid:durableId="1482692608">
    <w:abstractNumId w:val="1"/>
  </w:num>
  <w:num w:numId="50" w16cid:durableId="262567797">
    <w:abstractNumId w:val="1"/>
  </w:num>
  <w:num w:numId="51" w16cid:durableId="499849823">
    <w:abstractNumId w:val="1"/>
  </w:num>
  <w:num w:numId="52" w16cid:durableId="1591042922">
    <w:abstractNumId w:val="1"/>
  </w:num>
  <w:num w:numId="53" w16cid:durableId="1397555830">
    <w:abstractNumId w:val="1"/>
  </w:num>
  <w:num w:numId="54" w16cid:durableId="1594314327">
    <w:abstractNumId w:val="1"/>
  </w:num>
  <w:num w:numId="55" w16cid:durableId="1361318228">
    <w:abstractNumId w:val="1"/>
  </w:num>
  <w:num w:numId="56" w16cid:durableId="866062830">
    <w:abstractNumId w:val="1"/>
  </w:num>
  <w:num w:numId="57" w16cid:durableId="514731639">
    <w:abstractNumId w:val="1"/>
  </w:num>
  <w:num w:numId="58" w16cid:durableId="2105953175">
    <w:abstractNumId w:val="23"/>
  </w:num>
  <w:num w:numId="59" w16cid:durableId="804011655">
    <w:abstractNumId w:val="1"/>
  </w:num>
  <w:num w:numId="60" w16cid:durableId="1114445768">
    <w:abstractNumId w:val="7"/>
  </w:num>
  <w:num w:numId="61" w16cid:durableId="662781001">
    <w:abstractNumId w:val="44"/>
  </w:num>
  <w:num w:numId="62" w16cid:durableId="457258346">
    <w:abstractNumId w:val="1"/>
  </w:num>
  <w:num w:numId="63" w16cid:durableId="1535802004">
    <w:abstractNumId w:val="43"/>
  </w:num>
  <w:num w:numId="64" w16cid:durableId="900671469">
    <w:abstractNumId w:val="33"/>
  </w:num>
  <w:num w:numId="65" w16cid:durableId="13770590">
    <w:abstractNumId w:val="46"/>
  </w:num>
  <w:num w:numId="66" w16cid:durableId="933900421">
    <w:abstractNumId w:val="8"/>
  </w:num>
  <w:num w:numId="67" w16cid:durableId="258486986">
    <w:abstractNumId w:val="1"/>
  </w:num>
  <w:num w:numId="68" w16cid:durableId="496270958">
    <w:abstractNumId w:val="1"/>
  </w:num>
  <w:num w:numId="69" w16cid:durableId="436680975">
    <w:abstractNumId w:val="1"/>
  </w:num>
  <w:num w:numId="70" w16cid:durableId="1645231045">
    <w:abstractNumId w:val="1"/>
  </w:num>
  <w:num w:numId="71" w16cid:durableId="1318730104">
    <w:abstractNumId w:val="1"/>
  </w:num>
  <w:num w:numId="72" w16cid:durableId="1356807774">
    <w:abstractNumId w:val="1"/>
  </w:num>
  <w:num w:numId="73" w16cid:durableId="2062096282">
    <w:abstractNumId w:val="1"/>
  </w:num>
  <w:num w:numId="74" w16cid:durableId="923730992">
    <w:abstractNumId w:val="1"/>
  </w:num>
  <w:num w:numId="75" w16cid:durableId="1911767465">
    <w:abstractNumId w:val="1"/>
  </w:num>
  <w:num w:numId="76" w16cid:durableId="659164789">
    <w:abstractNumId w:val="29"/>
  </w:num>
  <w:num w:numId="77" w16cid:durableId="457575358">
    <w:abstractNumId w:val="1"/>
  </w:num>
  <w:num w:numId="78" w16cid:durableId="81606451">
    <w:abstractNumId w:val="1"/>
  </w:num>
  <w:num w:numId="79" w16cid:durableId="1217741367">
    <w:abstractNumId w:val="1"/>
  </w:num>
  <w:num w:numId="80" w16cid:durableId="544176406">
    <w:abstractNumId w:val="2"/>
  </w:num>
  <w:num w:numId="81" w16cid:durableId="2064675001">
    <w:abstractNumId w:val="1"/>
  </w:num>
  <w:num w:numId="82" w16cid:durableId="675112339">
    <w:abstractNumId w:val="1"/>
  </w:num>
  <w:num w:numId="83" w16cid:durableId="1482380768">
    <w:abstractNumId w:val="1"/>
  </w:num>
  <w:num w:numId="84" w16cid:durableId="2003652809">
    <w:abstractNumId w:val="1"/>
  </w:num>
  <w:num w:numId="85" w16cid:durableId="1904415127">
    <w:abstractNumId w:val="1"/>
  </w:num>
  <w:num w:numId="86" w16cid:durableId="1293514061">
    <w:abstractNumId w:val="1"/>
  </w:num>
  <w:num w:numId="87" w16cid:durableId="1760637564">
    <w:abstractNumId w:val="1"/>
  </w:num>
  <w:num w:numId="88" w16cid:durableId="2085950817">
    <w:abstractNumId w:val="1"/>
  </w:num>
  <w:num w:numId="89" w16cid:durableId="373430499">
    <w:abstractNumId w:val="1"/>
  </w:num>
  <w:num w:numId="90" w16cid:durableId="20860396">
    <w:abstractNumId w:val="1"/>
  </w:num>
  <w:num w:numId="91" w16cid:durableId="519516964">
    <w:abstractNumId w:val="1"/>
  </w:num>
  <w:num w:numId="92" w16cid:durableId="686254567">
    <w:abstractNumId w:val="1"/>
  </w:num>
  <w:num w:numId="93" w16cid:durableId="224530743">
    <w:abstractNumId w:val="1"/>
  </w:num>
  <w:num w:numId="94" w16cid:durableId="1134449125">
    <w:abstractNumId w:val="1"/>
  </w:num>
  <w:num w:numId="95" w16cid:durableId="954941775">
    <w:abstractNumId w:val="1"/>
  </w:num>
  <w:num w:numId="96" w16cid:durableId="843280462">
    <w:abstractNumId w:val="1"/>
  </w:num>
  <w:num w:numId="97" w16cid:durableId="1177574093">
    <w:abstractNumId w:val="1"/>
  </w:num>
  <w:num w:numId="98" w16cid:durableId="1761102918">
    <w:abstractNumId w:val="1"/>
  </w:num>
  <w:num w:numId="99" w16cid:durableId="1593661723">
    <w:abstractNumId w:val="1"/>
  </w:num>
  <w:num w:numId="100" w16cid:durableId="1071610990">
    <w:abstractNumId w:val="1"/>
  </w:num>
  <w:num w:numId="101" w16cid:durableId="540288221">
    <w:abstractNumId w:val="1"/>
  </w:num>
  <w:num w:numId="102" w16cid:durableId="1550922480">
    <w:abstractNumId w:val="1"/>
  </w:num>
  <w:num w:numId="103" w16cid:durableId="536358631">
    <w:abstractNumId w:val="1"/>
  </w:num>
  <w:num w:numId="104" w16cid:durableId="1845708969">
    <w:abstractNumId w:val="1"/>
  </w:num>
  <w:num w:numId="105" w16cid:durableId="1869298502">
    <w:abstractNumId w:val="1"/>
  </w:num>
  <w:num w:numId="106" w16cid:durableId="2040080074">
    <w:abstractNumId w:val="1"/>
  </w:num>
  <w:num w:numId="107" w16cid:durableId="1694265711">
    <w:abstractNumId w:val="1"/>
  </w:num>
  <w:num w:numId="108" w16cid:durableId="595751969">
    <w:abstractNumId w:val="1"/>
  </w:num>
  <w:num w:numId="109" w16cid:durableId="768087180">
    <w:abstractNumId w:val="1"/>
  </w:num>
  <w:num w:numId="110" w16cid:durableId="735858410">
    <w:abstractNumId w:val="1"/>
  </w:num>
  <w:num w:numId="111" w16cid:durableId="1083644641">
    <w:abstractNumId w:val="1"/>
  </w:num>
  <w:num w:numId="112" w16cid:durableId="1106654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404"/>
    <w:rsid w:val="00014160"/>
    <w:rsid w:val="0001776A"/>
    <w:rsid w:val="00033404"/>
    <w:rsid w:val="0004185F"/>
    <w:rsid w:val="00041C3E"/>
    <w:rsid w:val="0005257A"/>
    <w:rsid w:val="00057D5B"/>
    <w:rsid w:val="0007648C"/>
    <w:rsid w:val="000776B9"/>
    <w:rsid w:val="000D6893"/>
    <w:rsid w:val="000F78E3"/>
    <w:rsid w:val="00100B20"/>
    <w:rsid w:val="00102DEA"/>
    <w:rsid w:val="0011424C"/>
    <w:rsid w:val="00124759"/>
    <w:rsid w:val="00130B95"/>
    <w:rsid w:val="001344BA"/>
    <w:rsid w:val="00153F4D"/>
    <w:rsid w:val="00157E8D"/>
    <w:rsid w:val="00187D30"/>
    <w:rsid w:val="00195DB7"/>
    <w:rsid w:val="001A2F17"/>
    <w:rsid w:val="001A4A8C"/>
    <w:rsid w:val="001B11BD"/>
    <w:rsid w:val="001D565A"/>
    <w:rsid w:val="001D73BD"/>
    <w:rsid w:val="001D7A5A"/>
    <w:rsid w:val="001E3330"/>
    <w:rsid w:val="001F12E9"/>
    <w:rsid w:val="00206825"/>
    <w:rsid w:val="002103F7"/>
    <w:rsid w:val="002106F8"/>
    <w:rsid w:val="00231680"/>
    <w:rsid w:val="00240A92"/>
    <w:rsid w:val="0024302E"/>
    <w:rsid w:val="00267B0D"/>
    <w:rsid w:val="00267E52"/>
    <w:rsid w:val="00276535"/>
    <w:rsid w:val="00277A64"/>
    <w:rsid w:val="00280568"/>
    <w:rsid w:val="00293C82"/>
    <w:rsid w:val="00295902"/>
    <w:rsid w:val="00295E5E"/>
    <w:rsid w:val="002A22E3"/>
    <w:rsid w:val="002C0C8A"/>
    <w:rsid w:val="002D181D"/>
    <w:rsid w:val="002D77EF"/>
    <w:rsid w:val="002F230E"/>
    <w:rsid w:val="00315FC0"/>
    <w:rsid w:val="00332FEA"/>
    <w:rsid w:val="00335920"/>
    <w:rsid w:val="00336005"/>
    <w:rsid w:val="003456DA"/>
    <w:rsid w:val="00382BA4"/>
    <w:rsid w:val="00392615"/>
    <w:rsid w:val="00392F72"/>
    <w:rsid w:val="003A6961"/>
    <w:rsid w:val="004111C4"/>
    <w:rsid w:val="0041229A"/>
    <w:rsid w:val="00422E92"/>
    <w:rsid w:val="00433D08"/>
    <w:rsid w:val="00455502"/>
    <w:rsid w:val="004658CA"/>
    <w:rsid w:val="00472156"/>
    <w:rsid w:val="00475358"/>
    <w:rsid w:val="004800A5"/>
    <w:rsid w:val="00497E9A"/>
    <w:rsid w:val="004B6E12"/>
    <w:rsid w:val="004C65FF"/>
    <w:rsid w:val="004E1498"/>
    <w:rsid w:val="004E2427"/>
    <w:rsid w:val="004E540E"/>
    <w:rsid w:val="004E64FC"/>
    <w:rsid w:val="004E65ED"/>
    <w:rsid w:val="004F46D0"/>
    <w:rsid w:val="005368A3"/>
    <w:rsid w:val="005476B4"/>
    <w:rsid w:val="0055247F"/>
    <w:rsid w:val="0059095E"/>
    <w:rsid w:val="005938C5"/>
    <w:rsid w:val="005A1EAF"/>
    <w:rsid w:val="005B1CA4"/>
    <w:rsid w:val="005B2EAD"/>
    <w:rsid w:val="005B4EDD"/>
    <w:rsid w:val="005B5F72"/>
    <w:rsid w:val="005C30E6"/>
    <w:rsid w:val="005D343F"/>
    <w:rsid w:val="00604F3A"/>
    <w:rsid w:val="00622636"/>
    <w:rsid w:val="00635476"/>
    <w:rsid w:val="00650897"/>
    <w:rsid w:val="006876CF"/>
    <w:rsid w:val="00694AAD"/>
    <w:rsid w:val="006B531B"/>
    <w:rsid w:val="006B6211"/>
    <w:rsid w:val="006E7FC6"/>
    <w:rsid w:val="006F2E68"/>
    <w:rsid w:val="006F6D97"/>
    <w:rsid w:val="006F7947"/>
    <w:rsid w:val="00705781"/>
    <w:rsid w:val="0070772F"/>
    <w:rsid w:val="00752654"/>
    <w:rsid w:val="007647A1"/>
    <w:rsid w:val="0079295D"/>
    <w:rsid w:val="007959C1"/>
    <w:rsid w:val="007B3BBD"/>
    <w:rsid w:val="007E3DA8"/>
    <w:rsid w:val="00801999"/>
    <w:rsid w:val="008145C1"/>
    <w:rsid w:val="00817A96"/>
    <w:rsid w:val="00817E80"/>
    <w:rsid w:val="00821BD8"/>
    <w:rsid w:val="00847925"/>
    <w:rsid w:val="008636BB"/>
    <w:rsid w:val="00867902"/>
    <w:rsid w:val="00874171"/>
    <w:rsid w:val="008864B3"/>
    <w:rsid w:val="008924EB"/>
    <w:rsid w:val="008A2658"/>
    <w:rsid w:val="008A4B65"/>
    <w:rsid w:val="008A78E8"/>
    <w:rsid w:val="008B742F"/>
    <w:rsid w:val="008D2D7A"/>
    <w:rsid w:val="008F5353"/>
    <w:rsid w:val="00904DA6"/>
    <w:rsid w:val="00907251"/>
    <w:rsid w:val="009305DD"/>
    <w:rsid w:val="00950379"/>
    <w:rsid w:val="0095245A"/>
    <w:rsid w:val="00957AD6"/>
    <w:rsid w:val="00962D09"/>
    <w:rsid w:val="00970361"/>
    <w:rsid w:val="0097217E"/>
    <w:rsid w:val="0098110C"/>
    <w:rsid w:val="0099347F"/>
    <w:rsid w:val="009A1736"/>
    <w:rsid w:val="009B150D"/>
    <w:rsid w:val="009B1ECE"/>
    <w:rsid w:val="009B2557"/>
    <w:rsid w:val="009C1DB1"/>
    <w:rsid w:val="009D6D5B"/>
    <w:rsid w:val="009F4404"/>
    <w:rsid w:val="00A009F1"/>
    <w:rsid w:val="00A04A64"/>
    <w:rsid w:val="00A0701A"/>
    <w:rsid w:val="00A24B49"/>
    <w:rsid w:val="00A25DF4"/>
    <w:rsid w:val="00A37762"/>
    <w:rsid w:val="00A42D6E"/>
    <w:rsid w:val="00A47CD5"/>
    <w:rsid w:val="00A62027"/>
    <w:rsid w:val="00A94706"/>
    <w:rsid w:val="00AA0B3A"/>
    <w:rsid w:val="00AC77D1"/>
    <w:rsid w:val="00AF08FC"/>
    <w:rsid w:val="00B04F02"/>
    <w:rsid w:val="00B158D4"/>
    <w:rsid w:val="00B1632C"/>
    <w:rsid w:val="00B25F98"/>
    <w:rsid w:val="00B515F0"/>
    <w:rsid w:val="00B5297F"/>
    <w:rsid w:val="00B60CF0"/>
    <w:rsid w:val="00B65D2E"/>
    <w:rsid w:val="00B7644E"/>
    <w:rsid w:val="00B87983"/>
    <w:rsid w:val="00B87D9F"/>
    <w:rsid w:val="00B93120"/>
    <w:rsid w:val="00BE5FB0"/>
    <w:rsid w:val="00BE6FAA"/>
    <w:rsid w:val="00BF16E8"/>
    <w:rsid w:val="00C00657"/>
    <w:rsid w:val="00C1203D"/>
    <w:rsid w:val="00C15544"/>
    <w:rsid w:val="00C3271A"/>
    <w:rsid w:val="00C35425"/>
    <w:rsid w:val="00C358FA"/>
    <w:rsid w:val="00C40BE0"/>
    <w:rsid w:val="00C638D6"/>
    <w:rsid w:val="00C66397"/>
    <w:rsid w:val="00C746EC"/>
    <w:rsid w:val="00C7640E"/>
    <w:rsid w:val="00C85EC7"/>
    <w:rsid w:val="00C979EA"/>
    <w:rsid w:val="00CB14A0"/>
    <w:rsid w:val="00CB75B7"/>
    <w:rsid w:val="00CC365C"/>
    <w:rsid w:val="00CE3277"/>
    <w:rsid w:val="00CE773D"/>
    <w:rsid w:val="00CF42A6"/>
    <w:rsid w:val="00D008F6"/>
    <w:rsid w:val="00D07030"/>
    <w:rsid w:val="00D169A6"/>
    <w:rsid w:val="00D2073D"/>
    <w:rsid w:val="00D24FEF"/>
    <w:rsid w:val="00D25CDE"/>
    <w:rsid w:val="00D37995"/>
    <w:rsid w:val="00D446C8"/>
    <w:rsid w:val="00D507FD"/>
    <w:rsid w:val="00D7351A"/>
    <w:rsid w:val="00D97D9A"/>
    <w:rsid w:val="00DA2305"/>
    <w:rsid w:val="00DA26B4"/>
    <w:rsid w:val="00DC58F9"/>
    <w:rsid w:val="00DE7E76"/>
    <w:rsid w:val="00E03DFB"/>
    <w:rsid w:val="00E162FF"/>
    <w:rsid w:val="00E176FD"/>
    <w:rsid w:val="00E25C9F"/>
    <w:rsid w:val="00E46C0D"/>
    <w:rsid w:val="00E60DFE"/>
    <w:rsid w:val="00E70105"/>
    <w:rsid w:val="00E83A8A"/>
    <w:rsid w:val="00EA30C1"/>
    <w:rsid w:val="00ED5A7B"/>
    <w:rsid w:val="00EE1F9E"/>
    <w:rsid w:val="00EE56A6"/>
    <w:rsid w:val="00F01755"/>
    <w:rsid w:val="00F01DD7"/>
    <w:rsid w:val="00F06F6C"/>
    <w:rsid w:val="00F24C3C"/>
    <w:rsid w:val="00F30875"/>
    <w:rsid w:val="00F30DD4"/>
    <w:rsid w:val="00F43474"/>
    <w:rsid w:val="00F50461"/>
    <w:rsid w:val="00F55071"/>
    <w:rsid w:val="00F61163"/>
    <w:rsid w:val="00F9237C"/>
    <w:rsid w:val="00FA0FB9"/>
    <w:rsid w:val="00FC1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BDA8A8"/>
  <w15:chartTrackingRefBased/>
  <w15:docId w15:val="{84D63FD9-DE2B-4DA0-B4CE-93EFEE119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C82"/>
    <w:pPr>
      <w:spacing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746EC"/>
    <w:pPr>
      <w:keepNext/>
      <w:keepLines/>
      <w:pageBreakBefore/>
      <w:numPr>
        <w:numId w:val="1"/>
      </w:numPr>
      <w:spacing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C746EC"/>
    <w:pPr>
      <w:keepNext/>
      <w:keepLines/>
      <w:numPr>
        <w:ilvl w:val="1"/>
        <w:numId w:val="1"/>
      </w:numPr>
      <w:spacing w:before="60" w:after="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7217E"/>
    <w:pPr>
      <w:keepNext/>
      <w:keepLines/>
      <w:numPr>
        <w:ilvl w:val="2"/>
        <w:numId w:val="1"/>
      </w:numPr>
      <w:spacing w:before="60" w:after="6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6F2E6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C746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46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46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46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46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46EC"/>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C746E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7217E"/>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6F2E6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C746EC"/>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C746EC"/>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C746EC"/>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C746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46EC"/>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rsid w:val="00ED5A7B"/>
    <w:pPr>
      <w:spacing w:before="60" w:after="60"/>
      <w:ind w:firstLine="567"/>
    </w:pPr>
  </w:style>
  <w:style w:type="paragraph" w:customStyle="1" w:styleId="Tru">
    <w:name w:val="Tru"/>
    <w:basedOn w:val="Normal"/>
    <w:link w:val="TruChar"/>
    <w:qFormat/>
    <w:rsid w:val="00ED5A7B"/>
    <w:pPr>
      <w:numPr>
        <w:numId w:val="2"/>
      </w:numPr>
      <w:ind w:left="851" w:hanging="284"/>
    </w:pPr>
  </w:style>
  <w:style w:type="character" w:customStyle="1" w:styleId="DoanVBChar">
    <w:name w:val="DoanVB Char"/>
    <w:basedOn w:val="Heading1Char"/>
    <w:link w:val="DoanVB"/>
    <w:rsid w:val="00ED5A7B"/>
    <w:rPr>
      <w:rFonts w:ascii="Times New Roman" w:eastAsiaTheme="majorEastAsia" w:hAnsi="Times New Roman" w:cstheme="majorBidi"/>
      <w:b w:val="0"/>
      <w:caps w:val="0"/>
      <w:sz w:val="26"/>
      <w:szCs w:val="32"/>
    </w:rPr>
  </w:style>
  <w:style w:type="paragraph" w:customStyle="1" w:styleId="Cong">
    <w:name w:val="Cong"/>
    <w:basedOn w:val="Tru"/>
    <w:link w:val="CongChar"/>
    <w:qFormat/>
    <w:rsid w:val="00ED5A7B"/>
    <w:pPr>
      <w:numPr>
        <w:numId w:val="3"/>
      </w:numPr>
      <w:ind w:left="1135" w:hanging="284"/>
    </w:pPr>
  </w:style>
  <w:style w:type="character" w:customStyle="1" w:styleId="TruChar">
    <w:name w:val="Tru Char"/>
    <w:basedOn w:val="Heading1Char"/>
    <w:link w:val="Tru"/>
    <w:rsid w:val="00ED5A7B"/>
    <w:rPr>
      <w:rFonts w:ascii="Times New Roman" w:eastAsiaTheme="majorEastAsia" w:hAnsi="Times New Roman" w:cstheme="majorBidi"/>
      <w:b w:val="0"/>
      <w:caps w:val="0"/>
      <w:sz w:val="26"/>
      <w:szCs w:val="32"/>
    </w:rPr>
  </w:style>
  <w:style w:type="paragraph" w:styleId="Caption">
    <w:name w:val="caption"/>
    <w:basedOn w:val="Normal"/>
    <w:next w:val="Normal"/>
    <w:uiPriority w:val="35"/>
    <w:unhideWhenUsed/>
    <w:qFormat/>
    <w:rsid w:val="00ED5A7B"/>
    <w:pPr>
      <w:spacing w:after="200" w:line="240" w:lineRule="auto"/>
      <w:jc w:val="center"/>
    </w:pPr>
    <w:rPr>
      <w:i/>
      <w:iCs/>
      <w:szCs w:val="18"/>
    </w:rPr>
  </w:style>
  <w:style w:type="character" w:customStyle="1" w:styleId="CongChar">
    <w:name w:val="Cong Char"/>
    <w:basedOn w:val="TruChar"/>
    <w:link w:val="Cong"/>
    <w:rsid w:val="00ED5A7B"/>
    <w:rPr>
      <w:rFonts w:ascii="Times New Roman" w:eastAsiaTheme="majorEastAsia" w:hAnsi="Times New Roman" w:cstheme="majorBidi"/>
      <w:b w:val="0"/>
      <w:caps w:val="0"/>
      <w:sz w:val="26"/>
      <w:szCs w:val="32"/>
    </w:rPr>
  </w:style>
  <w:style w:type="table" w:styleId="TableGrid">
    <w:name w:val="Table Grid"/>
    <w:basedOn w:val="TableNormal"/>
    <w:uiPriority w:val="39"/>
    <w:rsid w:val="00267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67B0D"/>
    <w:pPr>
      <w:ind w:left="720"/>
      <w:contextualSpacing/>
    </w:pPr>
  </w:style>
  <w:style w:type="paragraph" w:styleId="TOC2">
    <w:name w:val="toc 2"/>
    <w:basedOn w:val="Normal"/>
    <w:next w:val="Normal"/>
    <w:autoRedefine/>
    <w:uiPriority w:val="39"/>
    <w:unhideWhenUsed/>
    <w:rsid w:val="000776B9"/>
    <w:pPr>
      <w:tabs>
        <w:tab w:val="left" w:pos="880"/>
        <w:tab w:val="right" w:leader="dot" w:pos="9062"/>
      </w:tabs>
      <w:spacing w:after="100"/>
      <w:ind w:left="260"/>
      <w:jc w:val="left"/>
    </w:pPr>
    <w:rPr>
      <w:rFonts w:cs="Times New Roman"/>
      <w:bCs/>
      <w:noProof/>
    </w:rPr>
  </w:style>
  <w:style w:type="paragraph" w:styleId="TOC3">
    <w:name w:val="toc 3"/>
    <w:basedOn w:val="Normal"/>
    <w:next w:val="Normal"/>
    <w:autoRedefine/>
    <w:uiPriority w:val="39"/>
    <w:unhideWhenUsed/>
    <w:rsid w:val="00C638D6"/>
    <w:pPr>
      <w:tabs>
        <w:tab w:val="left" w:pos="1540"/>
        <w:tab w:val="right" w:leader="dot" w:pos="9062"/>
      </w:tabs>
      <w:spacing w:after="100"/>
      <w:ind w:left="520"/>
      <w:jc w:val="left"/>
    </w:pPr>
    <w:rPr>
      <w:rFonts w:cs="Times New Roman"/>
      <w:noProof/>
    </w:rPr>
  </w:style>
  <w:style w:type="paragraph" w:styleId="TOC1">
    <w:name w:val="toc 1"/>
    <w:basedOn w:val="Normal"/>
    <w:next w:val="Normal"/>
    <w:autoRedefine/>
    <w:uiPriority w:val="39"/>
    <w:unhideWhenUsed/>
    <w:rsid w:val="000776B9"/>
    <w:pPr>
      <w:tabs>
        <w:tab w:val="left" w:pos="1760"/>
        <w:tab w:val="right" w:leader="dot" w:pos="9062"/>
      </w:tabs>
      <w:spacing w:after="100"/>
      <w:jc w:val="left"/>
    </w:pPr>
    <w:rPr>
      <w:rFonts w:cs="Times New Roman"/>
      <w:noProof/>
      <w:color w:val="000000" w:themeColor="text1"/>
      <w:lang w:val="vi-VN"/>
    </w:rPr>
  </w:style>
  <w:style w:type="character" w:styleId="Hyperlink">
    <w:name w:val="Hyperlink"/>
    <w:basedOn w:val="DefaultParagraphFont"/>
    <w:uiPriority w:val="99"/>
    <w:unhideWhenUsed/>
    <w:rsid w:val="00622636"/>
    <w:rPr>
      <w:color w:val="0563C1" w:themeColor="hyperlink"/>
      <w:u w:val="single"/>
    </w:rPr>
  </w:style>
  <w:style w:type="paragraph" w:styleId="TableofFigures">
    <w:name w:val="table of figures"/>
    <w:basedOn w:val="Normal"/>
    <w:next w:val="Normal"/>
    <w:uiPriority w:val="99"/>
    <w:unhideWhenUsed/>
    <w:rsid w:val="00622636"/>
    <w:pPr>
      <w:spacing w:after="0"/>
    </w:pPr>
  </w:style>
  <w:style w:type="paragraph" w:styleId="Header">
    <w:name w:val="header"/>
    <w:basedOn w:val="Normal"/>
    <w:link w:val="HeaderChar"/>
    <w:uiPriority w:val="99"/>
    <w:unhideWhenUsed/>
    <w:rsid w:val="00243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02E"/>
    <w:rPr>
      <w:rFonts w:ascii="Times New Roman" w:hAnsi="Times New Roman"/>
      <w:sz w:val="26"/>
    </w:rPr>
  </w:style>
  <w:style w:type="paragraph" w:styleId="Footer">
    <w:name w:val="footer"/>
    <w:basedOn w:val="Normal"/>
    <w:link w:val="FooterChar"/>
    <w:uiPriority w:val="99"/>
    <w:unhideWhenUsed/>
    <w:rsid w:val="00243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02E"/>
    <w:rPr>
      <w:rFonts w:ascii="Times New Roman" w:hAnsi="Times New Roman"/>
      <w:sz w:val="26"/>
    </w:rPr>
  </w:style>
  <w:style w:type="character" w:styleId="Strong">
    <w:name w:val="Strong"/>
    <w:basedOn w:val="DefaultParagraphFont"/>
    <w:uiPriority w:val="22"/>
    <w:qFormat/>
    <w:rsid w:val="00CE3277"/>
    <w:rPr>
      <w:b/>
      <w:bCs/>
    </w:rPr>
  </w:style>
  <w:style w:type="paragraph" w:styleId="NormalWeb">
    <w:name w:val="Normal (Web)"/>
    <w:basedOn w:val="Normal"/>
    <w:uiPriority w:val="99"/>
    <w:unhideWhenUsed/>
    <w:rsid w:val="00CE3277"/>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ListParagraphChar">
    <w:name w:val="List Paragraph Char"/>
    <w:link w:val="ListParagraph"/>
    <w:uiPriority w:val="34"/>
    <w:locked/>
    <w:rsid w:val="00CE3277"/>
    <w:rPr>
      <w:rFonts w:ascii="Times New Roman" w:hAnsi="Times New Roman"/>
      <w:sz w:val="26"/>
    </w:rPr>
  </w:style>
  <w:style w:type="character" w:customStyle="1" w:styleId="postbody">
    <w:name w:val="postbody"/>
    <w:basedOn w:val="DefaultParagraphFont"/>
    <w:rsid w:val="00CE3277"/>
  </w:style>
  <w:style w:type="character" w:customStyle="1" w:styleId="Normal1">
    <w:name w:val="Normal1"/>
    <w:basedOn w:val="DefaultParagraphFont"/>
    <w:rsid w:val="00CE3277"/>
  </w:style>
  <w:style w:type="character" w:styleId="Emphasis">
    <w:name w:val="Emphasis"/>
    <w:qFormat/>
    <w:rsid w:val="00CE3277"/>
    <w:rPr>
      <w:i/>
      <w:iCs/>
    </w:rPr>
  </w:style>
  <w:style w:type="paragraph" w:styleId="BodyText">
    <w:name w:val="Body Text"/>
    <w:basedOn w:val="Normal"/>
    <w:link w:val="BodyTextChar"/>
    <w:uiPriority w:val="99"/>
    <w:semiHidden/>
    <w:unhideWhenUsed/>
    <w:rsid w:val="00CE3277"/>
    <w:pPr>
      <w:keepLines/>
      <w:widowControl w:val="0"/>
      <w:spacing w:after="120" w:line="240" w:lineRule="atLeast"/>
      <w:ind w:left="720"/>
    </w:pPr>
    <w:rPr>
      <w:rFonts w:eastAsia="Times New Roman" w:cs="Times New Roman"/>
      <w:sz w:val="24"/>
      <w:szCs w:val="24"/>
      <w:lang w:val="en-GB"/>
    </w:rPr>
  </w:style>
  <w:style w:type="character" w:customStyle="1" w:styleId="BodyTextChar">
    <w:name w:val="Body Text Char"/>
    <w:basedOn w:val="DefaultParagraphFont"/>
    <w:link w:val="BodyText"/>
    <w:uiPriority w:val="99"/>
    <w:semiHidden/>
    <w:rsid w:val="00CE3277"/>
    <w:rPr>
      <w:rFonts w:ascii="Times New Roman" w:eastAsia="Times New Roman" w:hAnsi="Times New Roman" w:cs="Times New Roman"/>
      <w:sz w:val="24"/>
      <w:szCs w:val="24"/>
      <w:lang w:val="en-GB"/>
    </w:rPr>
  </w:style>
  <w:style w:type="table" w:customStyle="1" w:styleId="TableGrid1">
    <w:name w:val="Table Grid1"/>
    <w:basedOn w:val="TableNormal"/>
    <w:next w:val="TableGrid"/>
    <w:uiPriority w:val="39"/>
    <w:rsid w:val="00CE327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semiHidden/>
    <w:unhideWhenUsed/>
    <w:rsid w:val="00CE3277"/>
    <w:pPr>
      <w:spacing w:after="120"/>
      <w:ind w:left="360"/>
    </w:pPr>
  </w:style>
  <w:style w:type="character" w:customStyle="1" w:styleId="BodyTextIndentChar">
    <w:name w:val="Body Text Indent Char"/>
    <w:basedOn w:val="DefaultParagraphFont"/>
    <w:link w:val="BodyTextIndent"/>
    <w:uiPriority w:val="99"/>
    <w:semiHidden/>
    <w:rsid w:val="00CE3277"/>
    <w:rPr>
      <w:rFonts w:ascii="Times New Roman" w:hAnsi="Times New Roman"/>
      <w:sz w:val="26"/>
    </w:rPr>
  </w:style>
  <w:style w:type="paragraph" w:customStyle="1" w:styleId="Style3">
    <w:name w:val="Style3"/>
    <w:basedOn w:val="Normal"/>
    <w:link w:val="Style3Char"/>
    <w:rsid w:val="00CE3277"/>
    <w:pPr>
      <w:spacing w:after="0" w:line="240" w:lineRule="auto"/>
      <w:jc w:val="left"/>
    </w:pPr>
    <w:rPr>
      <w:rFonts w:eastAsia="Times New Roman" w:cs="Times New Roman"/>
      <w:b/>
      <w:szCs w:val="24"/>
      <w:lang w:val="fr-FR"/>
    </w:rPr>
  </w:style>
  <w:style w:type="character" w:customStyle="1" w:styleId="Style3Char">
    <w:name w:val="Style3 Char"/>
    <w:link w:val="Style3"/>
    <w:rsid w:val="00CE3277"/>
    <w:rPr>
      <w:rFonts w:ascii="Times New Roman" w:eastAsia="Times New Roman" w:hAnsi="Times New Roman" w:cs="Times New Roman"/>
      <w:b/>
      <w:sz w:val="26"/>
      <w:szCs w:val="24"/>
      <w:lang w:val="fr-FR"/>
    </w:rPr>
  </w:style>
  <w:style w:type="character" w:styleId="UnresolvedMention">
    <w:name w:val="Unresolved Mention"/>
    <w:basedOn w:val="DefaultParagraphFont"/>
    <w:uiPriority w:val="99"/>
    <w:semiHidden/>
    <w:unhideWhenUsed/>
    <w:rsid w:val="00CE3277"/>
    <w:rPr>
      <w:color w:val="605E5C"/>
      <w:shd w:val="clear" w:color="auto" w:fill="E1DFDD"/>
    </w:rPr>
  </w:style>
  <w:style w:type="paragraph" w:styleId="TOCHeading">
    <w:name w:val="TOC Heading"/>
    <w:basedOn w:val="Heading1"/>
    <w:next w:val="Normal"/>
    <w:uiPriority w:val="39"/>
    <w:unhideWhenUsed/>
    <w:qFormat/>
    <w:rsid w:val="00CE3277"/>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MoDau">
    <w:name w:val="MoDau"/>
    <w:basedOn w:val="Title"/>
    <w:link w:val="MoDauChar"/>
    <w:qFormat/>
    <w:rsid w:val="00CE3277"/>
    <w:pPr>
      <w:numPr>
        <w:numId w:val="28"/>
      </w:numPr>
      <w:spacing w:beforeAutospacing="1"/>
      <w:ind w:left="357" w:hanging="357"/>
      <w:outlineLvl w:val="1"/>
    </w:pPr>
    <w:rPr>
      <w:rFonts w:ascii="Times New Roman" w:hAnsi="Times New Roman" w:cs="Times New Roman"/>
      <w:b/>
      <w:sz w:val="28"/>
    </w:rPr>
  </w:style>
  <w:style w:type="character" w:customStyle="1" w:styleId="MoDauChar">
    <w:name w:val="MoDau Char"/>
    <w:basedOn w:val="ListParagraphChar"/>
    <w:link w:val="MoDau"/>
    <w:rsid w:val="00CE3277"/>
    <w:rPr>
      <w:rFonts w:ascii="Times New Roman" w:eastAsiaTheme="majorEastAsia" w:hAnsi="Times New Roman" w:cs="Times New Roman"/>
      <w:b/>
      <w:spacing w:val="-10"/>
      <w:kern w:val="28"/>
      <w:sz w:val="28"/>
      <w:szCs w:val="56"/>
    </w:rPr>
  </w:style>
  <w:style w:type="paragraph" w:styleId="ListBullet">
    <w:name w:val="List Bullet"/>
    <w:basedOn w:val="Normal"/>
    <w:unhideWhenUsed/>
    <w:rsid w:val="00CE3277"/>
    <w:pPr>
      <w:spacing w:after="0"/>
      <w:ind w:firstLine="360"/>
    </w:pPr>
    <w:rPr>
      <w:rFonts w:eastAsia="Times New Roman" w:cs="Times New Roman"/>
      <w:sz w:val="28"/>
      <w:szCs w:val="28"/>
      <w:lang w:val="fr-FR" w:eastAsia="zh-CN"/>
    </w:rPr>
  </w:style>
  <w:style w:type="paragraph" w:styleId="Title">
    <w:name w:val="Title"/>
    <w:basedOn w:val="Normal"/>
    <w:next w:val="Normal"/>
    <w:link w:val="TitleChar"/>
    <w:uiPriority w:val="10"/>
    <w:qFormat/>
    <w:rsid w:val="00CE32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277"/>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B65D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680961">
      <w:bodyDiv w:val="1"/>
      <w:marLeft w:val="0"/>
      <w:marRight w:val="0"/>
      <w:marTop w:val="0"/>
      <w:marBottom w:val="0"/>
      <w:divBdr>
        <w:top w:val="none" w:sz="0" w:space="0" w:color="auto"/>
        <w:left w:val="none" w:sz="0" w:space="0" w:color="auto"/>
        <w:bottom w:val="none" w:sz="0" w:space="0" w:color="auto"/>
        <w:right w:val="none" w:sz="0" w:space="0" w:color="auto"/>
      </w:divBdr>
    </w:div>
    <w:div w:id="243492626">
      <w:bodyDiv w:val="1"/>
      <w:marLeft w:val="0"/>
      <w:marRight w:val="0"/>
      <w:marTop w:val="0"/>
      <w:marBottom w:val="0"/>
      <w:divBdr>
        <w:top w:val="none" w:sz="0" w:space="0" w:color="auto"/>
        <w:left w:val="none" w:sz="0" w:space="0" w:color="auto"/>
        <w:bottom w:val="none" w:sz="0" w:space="0" w:color="auto"/>
        <w:right w:val="none" w:sz="0" w:space="0" w:color="auto"/>
      </w:divBdr>
    </w:div>
    <w:div w:id="348028365">
      <w:bodyDiv w:val="1"/>
      <w:marLeft w:val="0"/>
      <w:marRight w:val="0"/>
      <w:marTop w:val="0"/>
      <w:marBottom w:val="0"/>
      <w:divBdr>
        <w:top w:val="none" w:sz="0" w:space="0" w:color="auto"/>
        <w:left w:val="none" w:sz="0" w:space="0" w:color="auto"/>
        <w:bottom w:val="none" w:sz="0" w:space="0" w:color="auto"/>
        <w:right w:val="none" w:sz="0" w:space="0" w:color="auto"/>
      </w:divBdr>
      <w:divsChild>
        <w:div w:id="106433726">
          <w:marLeft w:val="0"/>
          <w:marRight w:val="0"/>
          <w:marTop w:val="0"/>
          <w:marBottom w:val="0"/>
          <w:divBdr>
            <w:top w:val="none" w:sz="0" w:space="0" w:color="auto"/>
            <w:left w:val="none" w:sz="0" w:space="0" w:color="auto"/>
            <w:bottom w:val="none" w:sz="0" w:space="0" w:color="auto"/>
            <w:right w:val="none" w:sz="0" w:space="0" w:color="auto"/>
          </w:divBdr>
          <w:divsChild>
            <w:div w:id="799687531">
              <w:marLeft w:val="0"/>
              <w:marRight w:val="0"/>
              <w:marTop w:val="0"/>
              <w:marBottom w:val="0"/>
              <w:divBdr>
                <w:top w:val="none" w:sz="0" w:space="0" w:color="auto"/>
                <w:left w:val="none" w:sz="0" w:space="0" w:color="auto"/>
                <w:bottom w:val="none" w:sz="0" w:space="0" w:color="auto"/>
                <w:right w:val="none" w:sz="0" w:space="0" w:color="auto"/>
              </w:divBdr>
              <w:divsChild>
                <w:div w:id="848447261">
                  <w:marLeft w:val="0"/>
                  <w:marRight w:val="0"/>
                  <w:marTop w:val="0"/>
                  <w:marBottom w:val="0"/>
                  <w:divBdr>
                    <w:top w:val="none" w:sz="0" w:space="0" w:color="auto"/>
                    <w:left w:val="none" w:sz="0" w:space="0" w:color="auto"/>
                    <w:bottom w:val="none" w:sz="0" w:space="0" w:color="auto"/>
                    <w:right w:val="none" w:sz="0" w:space="0" w:color="auto"/>
                  </w:divBdr>
                  <w:divsChild>
                    <w:div w:id="1183395588">
                      <w:marLeft w:val="0"/>
                      <w:marRight w:val="-105"/>
                      <w:marTop w:val="0"/>
                      <w:marBottom w:val="0"/>
                      <w:divBdr>
                        <w:top w:val="none" w:sz="0" w:space="0" w:color="auto"/>
                        <w:left w:val="none" w:sz="0" w:space="0" w:color="auto"/>
                        <w:bottom w:val="none" w:sz="0" w:space="0" w:color="auto"/>
                        <w:right w:val="none" w:sz="0" w:space="0" w:color="auto"/>
                      </w:divBdr>
                      <w:divsChild>
                        <w:div w:id="469591119">
                          <w:marLeft w:val="0"/>
                          <w:marRight w:val="0"/>
                          <w:marTop w:val="0"/>
                          <w:marBottom w:val="0"/>
                          <w:divBdr>
                            <w:top w:val="none" w:sz="0" w:space="0" w:color="auto"/>
                            <w:left w:val="none" w:sz="0" w:space="0" w:color="auto"/>
                            <w:bottom w:val="none" w:sz="0" w:space="0" w:color="auto"/>
                            <w:right w:val="none" w:sz="0" w:space="0" w:color="auto"/>
                          </w:divBdr>
                          <w:divsChild>
                            <w:div w:id="1766917014">
                              <w:marLeft w:val="0"/>
                              <w:marRight w:val="0"/>
                              <w:marTop w:val="0"/>
                              <w:marBottom w:val="0"/>
                              <w:divBdr>
                                <w:top w:val="none" w:sz="0" w:space="0" w:color="auto"/>
                                <w:left w:val="none" w:sz="0" w:space="0" w:color="auto"/>
                                <w:bottom w:val="none" w:sz="0" w:space="0" w:color="auto"/>
                                <w:right w:val="none" w:sz="0" w:space="0" w:color="auto"/>
                              </w:divBdr>
                              <w:divsChild>
                                <w:div w:id="1021202263">
                                  <w:marLeft w:val="0"/>
                                  <w:marRight w:val="0"/>
                                  <w:marTop w:val="0"/>
                                  <w:marBottom w:val="0"/>
                                  <w:divBdr>
                                    <w:top w:val="none" w:sz="0" w:space="0" w:color="auto"/>
                                    <w:left w:val="none" w:sz="0" w:space="0" w:color="auto"/>
                                    <w:bottom w:val="none" w:sz="0" w:space="0" w:color="auto"/>
                                    <w:right w:val="none" w:sz="0" w:space="0" w:color="auto"/>
                                  </w:divBdr>
                                  <w:divsChild>
                                    <w:div w:id="1828355799">
                                      <w:marLeft w:val="750"/>
                                      <w:marRight w:val="0"/>
                                      <w:marTop w:val="0"/>
                                      <w:marBottom w:val="0"/>
                                      <w:divBdr>
                                        <w:top w:val="none" w:sz="0" w:space="0" w:color="auto"/>
                                        <w:left w:val="none" w:sz="0" w:space="0" w:color="auto"/>
                                        <w:bottom w:val="none" w:sz="0" w:space="0" w:color="auto"/>
                                        <w:right w:val="none" w:sz="0" w:space="0" w:color="auto"/>
                                      </w:divBdr>
                                      <w:divsChild>
                                        <w:div w:id="683164926">
                                          <w:marLeft w:val="0"/>
                                          <w:marRight w:val="0"/>
                                          <w:marTop w:val="0"/>
                                          <w:marBottom w:val="0"/>
                                          <w:divBdr>
                                            <w:top w:val="none" w:sz="0" w:space="0" w:color="auto"/>
                                            <w:left w:val="none" w:sz="0" w:space="0" w:color="auto"/>
                                            <w:bottom w:val="none" w:sz="0" w:space="0" w:color="auto"/>
                                            <w:right w:val="none" w:sz="0" w:space="0" w:color="auto"/>
                                          </w:divBdr>
                                          <w:divsChild>
                                            <w:div w:id="858200871">
                                              <w:marLeft w:val="0"/>
                                              <w:marRight w:val="0"/>
                                              <w:marTop w:val="0"/>
                                              <w:marBottom w:val="0"/>
                                              <w:divBdr>
                                                <w:top w:val="none" w:sz="0" w:space="0" w:color="auto"/>
                                                <w:left w:val="none" w:sz="0" w:space="0" w:color="auto"/>
                                                <w:bottom w:val="none" w:sz="0" w:space="0" w:color="auto"/>
                                                <w:right w:val="none" w:sz="0" w:space="0" w:color="auto"/>
                                              </w:divBdr>
                                              <w:divsChild>
                                                <w:div w:id="595552978">
                                                  <w:marLeft w:val="0"/>
                                                  <w:marRight w:val="0"/>
                                                  <w:marTop w:val="0"/>
                                                  <w:marBottom w:val="0"/>
                                                  <w:divBdr>
                                                    <w:top w:val="none" w:sz="0" w:space="0" w:color="auto"/>
                                                    <w:left w:val="none" w:sz="0" w:space="0" w:color="auto"/>
                                                    <w:bottom w:val="none" w:sz="0" w:space="0" w:color="auto"/>
                                                    <w:right w:val="none" w:sz="0" w:space="0" w:color="auto"/>
                                                  </w:divBdr>
                                                  <w:divsChild>
                                                    <w:div w:id="1983650458">
                                                      <w:marLeft w:val="0"/>
                                                      <w:marRight w:val="0"/>
                                                      <w:marTop w:val="0"/>
                                                      <w:marBottom w:val="0"/>
                                                      <w:divBdr>
                                                        <w:top w:val="none" w:sz="0" w:space="0" w:color="auto"/>
                                                        <w:left w:val="none" w:sz="0" w:space="0" w:color="auto"/>
                                                        <w:bottom w:val="none" w:sz="0" w:space="0" w:color="auto"/>
                                                        <w:right w:val="none" w:sz="0" w:space="0" w:color="auto"/>
                                                      </w:divBdr>
                                                      <w:divsChild>
                                                        <w:div w:id="1029990891">
                                                          <w:marLeft w:val="0"/>
                                                          <w:marRight w:val="0"/>
                                                          <w:marTop w:val="0"/>
                                                          <w:marBottom w:val="0"/>
                                                          <w:divBdr>
                                                            <w:top w:val="none" w:sz="0" w:space="0" w:color="auto"/>
                                                            <w:left w:val="none" w:sz="0" w:space="0" w:color="auto"/>
                                                            <w:bottom w:val="none" w:sz="0" w:space="0" w:color="auto"/>
                                                            <w:right w:val="none" w:sz="0" w:space="0" w:color="auto"/>
                                                          </w:divBdr>
                                                        </w:div>
                                                      </w:divsChild>
                                                    </w:div>
                                                    <w:div w:id="445320306">
                                                      <w:marLeft w:val="0"/>
                                                      <w:marRight w:val="0"/>
                                                      <w:marTop w:val="150"/>
                                                      <w:marBottom w:val="0"/>
                                                      <w:divBdr>
                                                        <w:top w:val="none" w:sz="0" w:space="0" w:color="auto"/>
                                                        <w:left w:val="none" w:sz="0" w:space="0" w:color="auto"/>
                                                        <w:bottom w:val="none" w:sz="0" w:space="0" w:color="auto"/>
                                                        <w:right w:val="none" w:sz="0" w:space="0" w:color="auto"/>
                                                      </w:divBdr>
                                                    </w:div>
                                                    <w:div w:id="1370253650">
                                                      <w:marLeft w:val="0"/>
                                                      <w:marRight w:val="0"/>
                                                      <w:marTop w:val="0"/>
                                                      <w:marBottom w:val="0"/>
                                                      <w:divBdr>
                                                        <w:top w:val="none" w:sz="0" w:space="0" w:color="auto"/>
                                                        <w:left w:val="none" w:sz="0" w:space="0" w:color="auto"/>
                                                        <w:bottom w:val="none" w:sz="0" w:space="0" w:color="auto"/>
                                                        <w:right w:val="none" w:sz="0" w:space="0" w:color="auto"/>
                                                      </w:divBdr>
                                                      <w:divsChild>
                                                        <w:div w:id="738093145">
                                                          <w:marLeft w:val="0"/>
                                                          <w:marRight w:val="0"/>
                                                          <w:marTop w:val="0"/>
                                                          <w:marBottom w:val="0"/>
                                                          <w:divBdr>
                                                            <w:top w:val="none" w:sz="0" w:space="0" w:color="auto"/>
                                                            <w:left w:val="none" w:sz="0" w:space="0" w:color="auto"/>
                                                            <w:bottom w:val="none" w:sz="0" w:space="0" w:color="auto"/>
                                                            <w:right w:val="none" w:sz="0" w:space="0" w:color="auto"/>
                                                          </w:divBdr>
                                                          <w:divsChild>
                                                            <w:div w:id="1180631061">
                                                              <w:marLeft w:val="0"/>
                                                              <w:marRight w:val="0"/>
                                                              <w:marTop w:val="0"/>
                                                              <w:marBottom w:val="0"/>
                                                              <w:divBdr>
                                                                <w:top w:val="none" w:sz="0" w:space="0" w:color="auto"/>
                                                                <w:left w:val="none" w:sz="0" w:space="0" w:color="auto"/>
                                                                <w:bottom w:val="none" w:sz="0" w:space="0" w:color="auto"/>
                                                                <w:right w:val="none" w:sz="0" w:space="0" w:color="auto"/>
                                                              </w:divBdr>
                                                              <w:divsChild>
                                                                <w:div w:id="1690450379">
                                                                  <w:marLeft w:val="0"/>
                                                                  <w:marRight w:val="0"/>
                                                                  <w:marTop w:val="0"/>
                                                                  <w:marBottom w:val="0"/>
                                                                  <w:divBdr>
                                                                    <w:top w:val="none" w:sz="0" w:space="0" w:color="auto"/>
                                                                    <w:left w:val="none" w:sz="0" w:space="0" w:color="auto"/>
                                                                    <w:bottom w:val="none" w:sz="0" w:space="0" w:color="auto"/>
                                                                    <w:right w:val="none" w:sz="0" w:space="0" w:color="auto"/>
                                                                  </w:divBdr>
                                                                  <w:divsChild>
                                                                    <w:div w:id="65689070">
                                                                      <w:marLeft w:val="105"/>
                                                                      <w:marRight w:val="105"/>
                                                                      <w:marTop w:val="90"/>
                                                                      <w:marBottom w:val="150"/>
                                                                      <w:divBdr>
                                                                        <w:top w:val="none" w:sz="0" w:space="0" w:color="auto"/>
                                                                        <w:left w:val="none" w:sz="0" w:space="0" w:color="auto"/>
                                                                        <w:bottom w:val="none" w:sz="0" w:space="0" w:color="auto"/>
                                                                        <w:right w:val="none" w:sz="0" w:space="0" w:color="auto"/>
                                                                      </w:divBdr>
                                                                    </w:div>
                                                                    <w:div w:id="947003727">
                                                                      <w:marLeft w:val="105"/>
                                                                      <w:marRight w:val="105"/>
                                                                      <w:marTop w:val="90"/>
                                                                      <w:marBottom w:val="150"/>
                                                                      <w:divBdr>
                                                                        <w:top w:val="none" w:sz="0" w:space="0" w:color="auto"/>
                                                                        <w:left w:val="none" w:sz="0" w:space="0" w:color="auto"/>
                                                                        <w:bottom w:val="none" w:sz="0" w:space="0" w:color="auto"/>
                                                                        <w:right w:val="none" w:sz="0" w:space="0" w:color="auto"/>
                                                                      </w:divBdr>
                                                                    </w:div>
                                                                    <w:div w:id="1665359007">
                                                                      <w:marLeft w:val="105"/>
                                                                      <w:marRight w:val="105"/>
                                                                      <w:marTop w:val="90"/>
                                                                      <w:marBottom w:val="150"/>
                                                                      <w:divBdr>
                                                                        <w:top w:val="none" w:sz="0" w:space="0" w:color="auto"/>
                                                                        <w:left w:val="none" w:sz="0" w:space="0" w:color="auto"/>
                                                                        <w:bottom w:val="none" w:sz="0" w:space="0" w:color="auto"/>
                                                                        <w:right w:val="none" w:sz="0" w:space="0" w:color="auto"/>
                                                                      </w:divBdr>
                                                                    </w:div>
                                                                    <w:div w:id="1443301526">
                                                                      <w:marLeft w:val="105"/>
                                                                      <w:marRight w:val="105"/>
                                                                      <w:marTop w:val="90"/>
                                                                      <w:marBottom w:val="150"/>
                                                                      <w:divBdr>
                                                                        <w:top w:val="none" w:sz="0" w:space="0" w:color="auto"/>
                                                                        <w:left w:val="none" w:sz="0" w:space="0" w:color="auto"/>
                                                                        <w:bottom w:val="none" w:sz="0" w:space="0" w:color="auto"/>
                                                                        <w:right w:val="none" w:sz="0" w:space="0" w:color="auto"/>
                                                                      </w:divBdr>
                                                                    </w:div>
                                                                    <w:div w:id="1548177897">
                                                                      <w:marLeft w:val="105"/>
                                                                      <w:marRight w:val="105"/>
                                                                      <w:marTop w:val="90"/>
                                                                      <w:marBottom w:val="150"/>
                                                                      <w:divBdr>
                                                                        <w:top w:val="none" w:sz="0" w:space="0" w:color="auto"/>
                                                                        <w:left w:val="none" w:sz="0" w:space="0" w:color="auto"/>
                                                                        <w:bottom w:val="none" w:sz="0" w:space="0" w:color="auto"/>
                                                                        <w:right w:val="none" w:sz="0" w:space="0" w:color="auto"/>
                                                                      </w:divBdr>
                                                                    </w:div>
                                                                    <w:div w:id="188004548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37971358">
          <w:marLeft w:val="0"/>
          <w:marRight w:val="0"/>
          <w:marTop w:val="0"/>
          <w:marBottom w:val="0"/>
          <w:divBdr>
            <w:top w:val="none" w:sz="0" w:space="0" w:color="auto"/>
            <w:left w:val="none" w:sz="0" w:space="0" w:color="auto"/>
            <w:bottom w:val="none" w:sz="0" w:space="0" w:color="auto"/>
            <w:right w:val="none" w:sz="0" w:space="0" w:color="auto"/>
          </w:divBdr>
          <w:divsChild>
            <w:div w:id="1109155925">
              <w:marLeft w:val="0"/>
              <w:marRight w:val="0"/>
              <w:marTop w:val="0"/>
              <w:marBottom w:val="0"/>
              <w:divBdr>
                <w:top w:val="none" w:sz="0" w:space="0" w:color="auto"/>
                <w:left w:val="none" w:sz="0" w:space="0" w:color="auto"/>
                <w:bottom w:val="none" w:sz="0" w:space="0" w:color="auto"/>
                <w:right w:val="none" w:sz="0" w:space="0" w:color="auto"/>
              </w:divBdr>
              <w:divsChild>
                <w:div w:id="8302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41706">
      <w:bodyDiv w:val="1"/>
      <w:marLeft w:val="0"/>
      <w:marRight w:val="0"/>
      <w:marTop w:val="0"/>
      <w:marBottom w:val="0"/>
      <w:divBdr>
        <w:top w:val="none" w:sz="0" w:space="0" w:color="auto"/>
        <w:left w:val="none" w:sz="0" w:space="0" w:color="auto"/>
        <w:bottom w:val="none" w:sz="0" w:space="0" w:color="auto"/>
        <w:right w:val="none" w:sz="0" w:space="0" w:color="auto"/>
      </w:divBdr>
    </w:div>
    <w:div w:id="708844247">
      <w:bodyDiv w:val="1"/>
      <w:marLeft w:val="0"/>
      <w:marRight w:val="0"/>
      <w:marTop w:val="0"/>
      <w:marBottom w:val="0"/>
      <w:divBdr>
        <w:top w:val="none" w:sz="0" w:space="0" w:color="auto"/>
        <w:left w:val="none" w:sz="0" w:space="0" w:color="auto"/>
        <w:bottom w:val="none" w:sz="0" w:space="0" w:color="auto"/>
        <w:right w:val="none" w:sz="0" w:space="0" w:color="auto"/>
      </w:divBdr>
    </w:div>
    <w:div w:id="843596891">
      <w:bodyDiv w:val="1"/>
      <w:marLeft w:val="0"/>
      <w:marRight w:val="0"/>
      <w:marTop w:val="0"/>
      <w:marBottom w:val="0"/>
      <w:divBdr>
        <w:top w:val="none" w:sz="0" w:space="0" w:color="auto"/>
        <w:left w:val="none" w:sz="0" w:space="0" w:color="auto"/>
        <w:bottom w:val="none" w:sz="0" w:space="0" w:color="auto"/>
        <w:right w:val="none" w:sz="0" w:space="0" w:color="auto"/>
      </w:divBdr>
    </w:div>
    <w:div w:id="913785153">
      <w:bodyDiv w:val="1"/>
      <w:marLeft w:val="0"/>
      <w:marRight w:val="0"/>
      <w:marTop w:val="0"/>
      <w:marBottom w:val="0"/>
      <w:divBdr>
        <w:top w:val="none" w:sz="0" w:space="0" w:color="auto"/>
        <w:left w:val="none" w:sz="0" w:space="0" w:color="auto"/>
        <w:bottom w:val="none" w:sz="0" w:space="0" w:color="auto"/>
        <w:right w:val="none" w:sz="0" w:space="0" w:color="auto"/>
      </w:divBdr>
    </w:div>
    <w:div w:id="1107383971">
      <w:bodyDiv w:val="1"/>
      <w:marLeft w:val="0"/>
      <w:marRight w:val="0"/>
      <w:marTop w:val="0"/>
      <w:marBottom w:val="0"/>
      <w:divBdr>
        <w:top w:val="none" w:sz="0" w:space="0" w:color="auto"/>
        <w:left w:val="none" w:sz="0" w:space="0" w:color="auto"/>
        <w:bottom w:val="none" w:sz="0" w:space="0" w:color="auto"/>
        <w:right w:val="none" w:sz="0" w:space="0" w:color="auto"/>
      </w:divBdr>
    </w:div>
    <w:div w:id="1571427421">
      <w:bodyDiv w:val="1"/>
      <w:marLeft w:val="0"/>
      <w:marRight w:val="0"/>
      <w:marTop w:val="0"/>
      <w:marBottom w:val="0"/>
      <w:divBdr>
        <w:top w:val="none" w:sz="0" w:space="0" w:color="auto"/>
        <w:left w:val="none" w:sz="0" w:space="0" w:color="auto"/>
        <w:bottom w:val="none" w:sz="0" w:space="0" w:color="auto"/>
        <w:right w:val="none" w:sz="0" w:space="0" w:color="auto"/>
      </w:divBdr>
    </w:div>
    <w:div w:id="1633251758">
      <w:bodyDiv w:val="1"/>
      <w:marLeft w:val="0"/>
      <w:marRight w:val="0"/>
      <w:marTop w:val="0"/>
      <w:marBottom w:val="0"/>
      <w:divBdr>
        <w:top w:val="none" w:sz="0" w:space="0" w:color="auto"/>
        <w:left w:val="none" w:sz="0" w:space="0" w:color="auto"/>
        <w:bottom w:val="none" w:sz="0" w:space="0" w:color="auto"/>
        <w:right w:val="none" w:sz="0" w:space="0" w:color="auto"/>
      </w:divBdr>
    </w:div>
    <w:div w:id="1751197186">
      <w:bodyDiv w:val="1"/>
      <w:marLeft w:val="0"/>
      <w:marRight w:val="0"/>
      <w:marTop w:val="0"/>
      <w:marBottom w:val="0"/>
      <w:divBdr>
        <w:top w:val="none" w:sz="0" w:space="0" w:color="auto"/>
        <w:left w:val="none" w:sz="0" w:space="0" w:color="auto"/>
        <w:bottom w:val="none" w:sz="0" w:space="0" w:color="auto"/>
        <w:right w:val="none" w:sz="0" w:space="0" w:color="auto"/>
      </w:divBdr>
    </w:div>
    <w:div w:id="1829902988">
      <w:bodyDiv w:val="1"/>
      <w:marLeft w:val="0"/>
      <w:marRight w:val="0"/>
      <w:marTop w:val="0"/>
      <w:marBottom w:val="0"/>
      <w:divBdr>
        <w:top w:val="none" w:sz="0" w:space="0" w:color="auto"/>
        <w:left w:val="none" w:sz="0" w:space="0" w:color="auto"/>
        <w:bottom w:val="none" w:sz="0" w:space="0" w:color="auto"/>
        <w:right w:val="none" w:sz="0" w:space="0" w:color="auto"/>
      </w:divBdr>
    </w:div>
    <w:div w:id="2100516150">
      <w:bodyDiv w:val="1"/>
      <w:marLeft w:val="0"/>
      <w:marRight w:val="0"/>
      <w:marTop w:val="0"/>
      <w:marBottom w:val="0"/>
      <w:divBdr>
        <w:top w:val="none" w:sz="0" w:space="0" w:color="auto"/>
        <w:left w:val="none" w:sz="0" w:space="0" w:color="auto"/>
        <w:bottom w:val="none" w:sz="0" w:space="0" w:color="auto"/>
        <w:right w:val="none" w:sz="0" w:space="0" w:color="auto"/>
      </w:divBdr>
      <w:divsChild>
        <w:div w:id="1318729166">
          <w:marLeft w:val="0"/>
          <w:marRight w:val="0"/>
          <w:marTop w:val="0"/>
          <w:marBottom w:val="0"/>
          <w:divBdr>
            <w:top w:val="none" w:sz="0" w:space="0" w:color="auto"/>
            <w:left w:val="none" w:sz="0" w:space="0" w:color="auto"/>
            <w:bottom w:val="none" w:sz="0" w:space="0" w:color="auto"/>
            <w:right w:val="none" w:sz="0" w:space="0" w:color="auto"/>
          </w:divBdr>
          <w:divsChild>
            <w:div w:id="222259379">
              <w:marLeft w:val="0"/>
              <w:marRight w:val="0"/>
              <w:marTop w:val="0"/>
              <w:marBottom w:val="0"/>
              <w:divBdr>
                <w:top w:val="none" w:sz="0" w:space="0" w:color="auto"/>
                <w:left w:val="none" w:sz="0" w:space="0" w:color="auto"/>
                <w:bottom w:val="none" w:sz="0" w:space="0" w:color="auto"/>
                <w:right w:val="none" w:sz="0" w:space="0" w:color="auto"/>
              </w:divBdr>
              <w:divsChild>
                <w:div w:id="461926171">
                  <w:marLeft w:val="0"/>
                  <w:marRight w:val="0"/>
                  <w:marTop w:val="0"/>
                  <w:marBottom w:val="0"/>
                  <w:divBdr>
                    <w:top w:val="none" w:sz="0" w:space="0" w:color="auto"/>
                    <w:left w:val="none" w:sz="0" w:space="0" w:color="auto"/>
                    <w:bottom w:val="none" w:sz="0" w:space="0" w:color="auto"/>
                    <w:right w:val="none" w:sz="0" w:space="0" w:color="auto"/>
                  </w:divBdr>
                  <w:divsChild>
                    <w:div w:id="1140340327">
                      <w:marLeft w:val="0"/>
                      <w:marRight w:val="-105"/>
                      <w:marTop w:val="0"/>
                      <w:marBottom w:val="0"/>
                      <w:divBdr>
                        <w:top w:val="none" w:sz="0" w:space="0" w:color="auto"/>
                        <w:left w:val="none" w:sz="0" w:space="0" w:color="auto"/>
                        <w:bottom w:val="none" w:sz="0" w:space="0" w:color="auto"/>
                        <w:right w:val="none" w:sz="0" w:space="0" w:color="auto"/>
                      </w:divBdr>
                      <w:divsChild>
                        <w:div w:id="1392726957">
                          <w:marLeft w:val="0"/>
                          <w:marRight w:val="0"/>
                          <w:marTop w:val="0"/>
                          <w:marBottom w:val="0"/>
                          <w:divBdr>
                            <w:top w:val="none" w:sz="0" w:space="0" w:color="auto"/>
                            <w:left w:val="none" w:sz="0" w:space="0" w:color="auto"/>
                            <w:bottom w:val="none" w:sz="0" w:space="0" w:color="auto"/>
                            <w:right w:val="none" w:sz="0" w:space="0" w:color="auto"/>
                          </w:divBdr>
                          <w:divsChild>
                            <w:div w:id="132256057">
                              <w:marLeft w:val="0"/>
                              <w:marRight w:val="0"/>
                              <w:marTop w:val="0"/>
                              <w:marBottom w:val="0"/>
                              <w:divBdr>
                                <w:top w:val="none" w:sz="0" w:space="0" w:color="auto"/>
                                <w:left w:val="none" w:sz="0" w:space="0" w:color="auto"/>
                                <w:bottom w:val="none" w:sz="0" w:space="0" w:color="auto"/>
                                <w:right w:val="none" w:sz="0" w:space="0" w:color="auto"/>
                              </w:divBdr>
                              <w:divsChild>
                                <w:div w:id="2138792780">
                                  <w:marLeft w:val="0"/>
                                  <w:marRight w:val="0"/>
                                  <w:marTop w:val="0"/>
                                  <w:marBottom w:val="0"/>
                                  <w:divBdr>
                                    <w:top w:val="none" w:sz="0" w:space="0" w:color="auto"/>
                                    <w:left w:val="none" w:sz="0" w:space="0" w:color="auto"/>
                                    <w:bottom w:val="none" w:sz="0" w:space="0" w:color="auto"/>
                                    <w:right w:val="none" w:sz="0" w:space="0" w:color="auto"/>
                                  </w:divBdr>
                                  <w:divsChild>
                                    <w:div w:id="401753346">
                                      <w:marLeft w:val="750"/>
                                      <w:marRight w:val="0"/>
                                      <w:marTop w:val="0"/>
                                      <w:marBottom w:val="0"/>
                                      <w:divBdr>
                                        <w:top w:val="none" w:sz="0" w:space="0" w:color="auto"/>
                                        <w:left w:val="none" w:sz="0" w:space="0" w:color="auto"/>
                                        <w:bottom w:val="none" w:sz="0" w:space="0" w:color="auto"/>
                                        <w:right w:val="none" w:sz="0" w:space="0" w:color="auto"/>
                                      </w:divBdr>
                                      <w:divsChild>
                                        <w:div w:id="644046648">
                                          <w:marLeft w:val="0"/>
                                          <w:marRight w:val="0"/>
                                          <w:marTop w:val="0"/>
                                          <w:marBottom w:val="0"/>
                                          <w:divBdr>
                                            <w:top w:val="none" w:sz="0" w:space="0" w:color="auto"/>
                                            <w:left w:val="none" w:sz="0" w:space="0" w:color="auto"/>
                                            <w:bottom w:val="none" w:sz="0" w:space="0" w:color="auto"/>
                                            <w:right w:val="none" w:sz="0" w:space="0" w:color="auto"/>
                                          </w:divBdr>
                                          <w:divsChild>
                                            <w:div w:id="1768038800">
                                              <w:marLeft w:val="0"/>
                                              <w:marRight w:val="0"/>
                                              <w:marTop w:val="0"/>
                                              <w:marBottom w:val="0"/>
                                              <w:divBdr>
                                                <w:top w:val="none" w:sz="0" w:space="0" w:color="auto"/>
                                                <w:left w:val="none" w:sz="0" w:space="0" w:color="auto"/>
                                                <w:bottom w:val="none" w:sz="0" w:space="0" w:color="auto"/>
                                                <w:right w:val="none" w:sz="0" w:space="0" w:color="auto"/>
                                              </w:divBdr>
                                              <w:divsChild>
                                                <w:div w:id="1005283365">
                                                  <w:marLeft w:val="0"/>
                                                  <w:marRight w:val="0"/>
                                                  <w:marTop w:val="0"/>
                                                  <w:marBottom w:val="0"/>
                                                  <w:divBdr>
                                                    <w:top w:val="none" w:sz="0" w:space="0" w:color="auto"/>
                                                    <w:left w:val="none" w:sz="0" w:space="0" w:color="auto"/>
                                                    <w:bottom w:val="none" w:sz="0" w:space="0" w:color="auto"/>
                                                    <w:right w:val="none" w:sz="0" w:space="0" w:color="auto"/>
                                                  </w:divBdr>
                                                  <w:divsChild>
                                                    <w:div w:id="1567490497">
                                                      <w:marLeft w:val="0"/>
                                                      <w:marRight w:val="0"/>
                                                      <w:marTop w:val="0"/>
                                                      <w:marBottom w:val="0"/>
                                                      <w:divBdr>
                                                        <w:top w:val="none" w:sz="0" w:space="0" w:color="auto"/>
                                                        <w:left w:val="none" w:sz="0" w:space="0" w:color="auto"/>
                                                        <w:bottom w:val="none" w:sz="0" w:space="0" w:color="auto"/>
                                                        <w:right w:val="none" w:sz="0" w:space="0" w:color="auto"/>
                                                      </w:divBdr>
                                                      <w:divsChild>
                                                        <w:div w:id="658777777">
                                                          <w:marLeft w:val="0"/>
                                                          <w:marRight w:val="0"/>
                                                          <w:marTop w:val="0"/>
                                                          <w:marBottom w:val="0"/>
                                                          <w:divBdr>
                                                            <w:top w:val="none" w:sz="0" w:space="0" w:color="auto"/>
                                                            <w:left w:val="none" w:sz="0" w:space="0" w:color="auto"/>
                                                            <w:bottom w:val="none" w:sz="0" w:space="0" w:color="auto"/>
                                                            <w:right w:val="none" w:sz="0" w:space="0" w:color="auto"/>
                                                          </w:divBdr>
                                                        </w:div>
                                                      </w:divsChild>
                                                    </w:div>
                                                    <w:div w:id="1655524938">
                                                      <w:marLeft w:val="0"/>
                                                      <w:marRight w:val="0"/>
                                                      <w:marTop w:val="150"/>
                                                      <w:marBottom w:val="0"/>
                                                      <w:divBdr>
                                                        <w:top w:val="none" w:sz="0" w:space="0" w:color="auto"/>
                                                        <w:left w:val="none" w:sz="0" w:space="0" w:color="auto"/>
                                                        <w:bottom w:val="none" w:sz="0" w:space="0" w:color="auto"/>
                                                        <w:right w:val="none" w:sz="0" w:space="0" w:color="auto"/>
                                                      </w:divBdr>
                                                    </w:div>
                                                    <w:div w:id="348259179">
                                                      <w:marLeft w:val="0"/>
                                                      <w:marRight w:val="0"/>
                                                      <w:marTop w:val="0"/>
                                                      <w:marBottom w:val="0"/>
                                                      <w:divBdr>
                                                        <w:top w:val="none" w:sz="0" w:space="0" w:color="auto"/>
                                                        <w:left w:val="none" w:sz="0" w:space="0" w:color="auto"/>
                                                        <w:bottom w:val="none" w:sz="0" w:space="0" w:color="auto"/>
                                                        <w:right w:val="none" w:sz="0" w:space="0" w:color="auto"/>
                                                      </w:divBdr>
                                                      <w:divsChild>
                                                        <w:div w:id="1117139371">
                                                          <w:marLeft w:val="0"/>
                                                          <w:marRight w:val="0"/>
                                                          <w:marTop w:val="0"/>
                                                          <w:marBottom w:val="0"/>
                                                          <w:divBdr>
                                                            <w:top w:val="none" w:sz="0" w:space="0" w:color="auto"/>
                                                            <w:left w:val="none" w:sz="0" w:space="0" w:color="auto"/>
                                                            <w:bottom w:val="none" w:sz="0" w:space="0" w:color="auto"/>
                                                            <w:right w:val="none" w:sz="0" w:space="0" w:color="auto"/>
                                                          </w:divBdr>
                                                          <w:divsChild>
                                                            <w:div w:id="1561133782">
                                                              <w:marLeft w:val="0"/>
                                                              <w:marRight w:val="0"/>
                                                              <w:marTop w:val="0"/>
                                                              <w:marBottom w:val="0"/>
                                                              <w:divBdr>
                                                                <w:top w:val="none" w:sz="0" w:space="0" w:color="auto"/>
                                                                <w:left w:val="none" w:sz="0" w:space="0" w:color="auto"/>
                                                                <w:bottom w:val="none" w:sz="0" w:space="0" w:color="auto"/>
                                                                <w:right w:val="none" w:sz="0" w:space="0" w:color="auto"/>
                                                              </w:divBdr>
                                                              <w:divsChild>
                                                                <w:div w:id="2115897644">
                                                                  <w:marLeft w:val="0"/>
                                                                  <w:marRight w:val="0"/>
                                                                  <w:marTop w:val="0"/>
                                                                  <w:marBottom w:val="0"/>
                                                                  <w:divBdr>
                                                                    <w:top w:val="none" w:sz="0" w:space="0" w:color="auto"/>
                                                                    <w:left w:val="none" w:sz="0" w:space="0" w:color="auto"/>
                                                                    <w:bottom w:val="none" w:sz="0" w:space="0" w:color="auto"/>
                                                                    <w:right w:val="none" w:sz="0" w:space="0" w:color="auto"/>
                                                                  </w:divBdr>
                                                                  <w:divsChild>
                                                                    <w:div w:id="113720984">
                                                                      <w:marLeft w:val="105"/>
                                                                      <w:marRight w:val="105"/>
                                                                      <w:marTop w:val="90"/>
                                                                      <w:marBottom w:val="150"/>
                                                                      <w:divBdr>
                                                                        <w:top w:val="none" w:sz="0" w:space="0" w:color="auto"/>
                                                                        <w:left w:val="none" w:sz="0" w:space="0" w:color="auto"/>
                                                                        <w:bottom w:val="none" w:sz="0" w:space="0" w:color="auto"/>
                                                                        <w:right w:val="none" w:sz="0" w:space="0" w:color="auto"/>
                                                                      </w:divBdr>
                                                                    </w:div>
                                                                    <w:div w:id="1779254659">
                                                                      <w:marLeft w:val="105"/>
                                                                      <w:marRight w:val="105"/>
                                                                      <w:marTop w:val="90"/>
                                                                      <w:marBottom w:val="150"/>
                                                                      <w:divBdr>
                                                                        <w:top w:val="none" w:sz="0" w:space="0" w:color="auto"/>
                                                                        <w:left w:val="none" w:sz="0" w:space="0" w:color="auto"/>
                                                                        <w:bottom w:val="none" w:sz="0" w:space="0" w:color="auto"/>
                                                                        <w:right w:val="none" w:sz="0" w:space="0" w:color="auto"/>
                                                                      </w:divBdr>
                                                                    </w:div>
                                                                    <w:div w:id="1313023061">
                                                                      <w:marLeft w:val="105"/>
                                                                      <w:marRight w:val="105"/>
                                                                      <w:marTop w:val="90"/>
                                                                      <w:marBottom w:val="150"/>
                                                                      <w:divBdr>
                                                                        <w:top w:val="none" w:sz="0" w:space="0" w:color="auto"/>
                                                                        <w:left w:val="none" w:sz="0" w:space="0" w:color="auto"/>
                                                                        <w:bottom w:val="none" w:sz="0" w:space="0" w:color="auto"/>
                                                                        <w:right w:val="none" w:sz="0" w:space="0" w:color="auto"/>
                                                                      </w:divBdr>
                                                                    </w:div>
                                                                    <w:div w:id="1786654608">
                                                                      <w:marLeft w:val="105"/>
                                                                      <w:marRight w:val="105"/>
                                                                      <w:marTop w:val="90"/>
                                                                      <w:marBottom w:val="150"/>
                                                                      <w:divBdr>
                                                                        <w:top w:val="none" w:sz="0" w:space="0" w:color="auto"/>
                                                                        <w:left w:val="none" w:sz="0" w:space="0" w:color="auto"/>
                                                                        <w:bottom w:val="none" w:sz="0" w:space="0" w:color="auto"/>
                                                                        <w:right w:val="none" w:sz="0" w:space="0" w:color="auto"/>
                                                                      </w:divBdr>
                                                                    </w:div>
                                                                    <w:div w:id="1088501426">
                                                                      <w:marLeft w:val="105"/>
                                                                      <w:marRight w:val="105"/>
                                                                      <w:marTop w:val="90"/>
                                                                      <w:marBottom w:val="150"/>
                                                                      <w:divBdr>
                                                                        <w:top w:val="none" w:sz="0" w:space="0" w:color="auto"/>
                                                                        <w:left w:val="none" w:sz="0" w:space="0" w:color="auto"/>
                                                                        <w:bottom w:val="none" w:sz="0" w:space="0" w:color="auto"/>
                                                                        <w:right w:val="none" w:sz="0" w:space="0" w:color="auto"/>
                                                                      </w:divBdr>
                                                                    </w:div>
                                                                    <w:div w:id="170683248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6409805">
          <w:marLeft w:val="0"/>
          <w:marRight w:val="0"/>
          <w:marTop w:val="0"/>
          <w:marBottom w:val="0"/>
          <w:divBdr>
            <w:top w:val="none" w:sz="0" w:space="0" w:color="auto"/>
            <w:left w:val="none" w:sz="0" w:space="0" w:color="auto"/>
            <w:bottom w:val="none" w:sz="0" w:space="0" w:color="auto"/>
            <w:right w:val="none" w:sz="0" w:space="0" w:color="auto"/>
          </w:divBdr>
          <w:divsChild>
            <w:div w:id="1363365113">
              <w:marLeft w:val="0"/>
              <w:marRight w:val="0"/>
              <w:marTop w:val="0"/>
              <w:marBottom w:val="0"/>
              <w:divBdr>
                <w:top w:val="none" w:sz="0" w:space="0" w:color="auto"/>
                <w:left w:val="none" w:sz="0" w:space="0" w:color="auto"/>
                <w:bottom w:val="none" w:sz="0" w:space="0" w:color="auto"/>
                <w:right w:val="none" w:sz="0" w:space="0" w:color="auto"/>
              </w:divBdr>
              <w:divsChild>
                <w:div w:id="4442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edu.com.vn/series/hoc-aspnet-core-can-ba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tables.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vi-vn/aspnet/cor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anh\Documents\Zalo%20Received%20Files\DoAnTotNghiep_Tempalte_Fi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48477-40BB-4A21-8F3F-29752C0F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DoAnTotNghiep_Tempalte_Final.dotx</Template>
  <TotalTime>244</TotalTime>
  <Pages>29</Pages>
  <Words>4685</Words>
  <Characters>16869</Characters>
  <Application>Microsoft Office Word</Application>
  <DocSecurity>0</DocSecurity>
  <Lines>937</Lines>
  <Paragraphs>898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Chou Ngo</cp:lastModifiedBy>
  <cp:revision>28</cp:revision>
  <cp:lastPrinted>2023-02-21T01:49:00Z</cp:lastPrinted>
  <dcterms:created xsi:type="dcterms:W3CDTF">2024-11-30T17:01:00Z</dcterms:created>
  <dcterms:modified xsi:type="dcterms:W3CDTF">2024-12-07T05:33:00Z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ebcd090bc8699d28c50dad7b98956ce860af236f9a57f60c4ed93a4a7b43340e</vt:lpwstr>
  </property>
</Properties>
</file>