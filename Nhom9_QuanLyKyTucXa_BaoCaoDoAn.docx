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p w14:paraId="784CDC43" w14:textId="77777777" w:rsidR="00206825" w:rsidRPr="002106F8" w:rsidRDefault="00D37995" w:rsidP="00F30DD4">
      <w:pPr>
        <w:spacing w:before="60" w:after="60"/>
        <w:jc w:val="center"/>
        <w:rPr>
          <w:rFonts w:ascii="Time s New Roman" w:hAnsi="Time s New Roman" w:cs="Times New Roman"/>
          <w:b/>
          <w:bCs/>
        </w:rPr>
      </w:pPr>
      <w:r w:rsidRPr="002106F8">
        <w:rPr>
          <w:rFonts w:ascii="Time s New Roman" w:hAnsi="Time s New Roman" w:cs="Times New Roman"/>
          <w:noProof/>
        </w:rPr>
        <mc:AlternateContent>
          <mc:Choice Requires="wps">
            <w:drawing>
              <wp:anchor distT="0" distB="0" distL="114300" distR="114300" simplePos="0" relativeHeight="251660288" behindDoc="1" locked="0" layoutInCell="1" allowOverlap="1" wp14:anchorId="46B720B4" wp14:editId="51292333">
                <wp:simplePos x="0" y="0"/>
                <wp:positionH relativeFrom="margin">
                  <wp:posOffset>-2949</wp:posOffset>
                </wp:positionH>
                <wp:positionV relativeFrom="paragraph">
                  <wp:posOffset>-132080</wp:posOffset>
                </wp:positionV>
                <wp:extent cx="5724525" cy="9363075"/>
                <wp:effectExtent l="19050" t="19050" r="47625" b="476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B567B03" id="Rectangle 19" o:spid="_x0000_s1026" style="position:absolute;margin-left:-.25pt;margin-top:-10.4pt;width:450.75pt;height:737.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" fillcolor="white [3201]" strokecolor="black [3213]" strokeweight="4.5pt">
                <v:stroke linestyle="thickThin"/>
                <v:path arrowok="t"/>
                <w10:wrap anchorx="margin"/>
              </v:rect>
            </w:pict>
          </mc:Fallback>
        </mc:AlternateContent>
      </w:r>
      <w:bookmarkEnd w:id="0"/>
      <w:r w:rsidR="00206825" w:rsidRPr="002106F8">
        <w:rPr>
          <w:rFonts w:ascii="Time s New Roman" w:hAnsi="Time s New Roman" w:cs="Times New Roman"/>
          <w:b/>
          <w:bCs/>
        </w:rPr>
        <w:t>BỘ GIÁO DỤC ĐÀO TẠO</w:t>
      </w:r>
    </w:p>
    <w:p w14:paraId="37AAF964" w14:textId="7E85D101" w:rsidR="00206825" w:rsidRPr="002106F8" w:rsidRDefault="00206825" w:rsidP="00F30DD4">
      <w:pPr>
        <w:spacing w:before="60" w:after="60"/>
        <w:jc w:val="center"/>
        <w:rPr>
          <w:rFonts w:ascii="Time s New Roman" w:hAnsi="Time s New Roman" w:cs="Times New Roman"/>
          <w:b/>
          <w:bCs/>
        </w:rPr>
      </w:pPr>
      <w:r w:rsidRPr="002106F8">
        <w:rPr>
          <w:rFonts w:ascii="Time s New Roman" w:hAnsi="Time s New Roman" w:cs="Times New Roman"/>
          <w:b/>
          <w:bCs/>
        </w:rPr>
        <w:t xml:space="preserve">TRƯỜNG ĐẠI HỌC </w:t>
      </w:r>
      <w:r w:rsidR="001E3330" w:rsidRPr="002106F8">
        <w:rPr>
          <w:rFonts w:ascii="Time s New Roman" w:hAnsi="Time s New Roman" w:cs="Times New Roman"/>
          <w:b/>
          <w:bCs/>
        </w:rPr>
        <w:t>CÔNG THƯƠNG TPHCM</w:t>
      </w:r>
    </w:p>
    <w:p w14:paraId="4481D252" w14:textId="1C6CD228" w:rsidR="001E3330" w:rsidRPr="002106F8" w:rsidRDefault="00206825" w:rsidP="001E3330">
      <w:pPr>
        <w:spacing w:before="60" w:after="60"/>
        <w:jc w:val="center"/>
        <w:rPr>
          <w:rFonts w:ascii="Time s New Roman" w:hAnsi="Time s New Roman" w:cs="Times New Roman"/>
          <w:b/>
          <w:bCs/>
        </w:rPr>
      </w:pPr>
      <w:r w:rsidRPr="002106F8">
        <w:rPr>
          <w:rFonts w:ascii="Time s New Roman" w:hAnsi="Time s New Roman" w:cs="Times New Roman"/>
          <w:b/>
          <w:bCs/>
        </w:rPr>
        <w:t>---</w:t>
      </w:r>
      <w:r w:rsidR="00BF16E8" w:rsidRPr="002106F8">
        <w:rPr>
          <w:rFonts w:ascii="Time s New Roman" w:hAnsi="Time s New Roman" w:cs="Times New Roman"/>
          <w:b/>
          <w:bCs/>
        </w:rPr>
        <w:t xml:space="preserve"> </w:t>
      </w:r>
      <w:r w:rsidR="00BF16E8" w:rsidRPr="002106F8">
        <w:rPr>
          <w:rFonts w:ascii="Time s New Roman" w:hAnsi="Time s New Roman" w:cs="Times New Roman"/>
          <w:b/>
          <w:bCs/>
        </w:rPr>
        <w:sym w:font="Wingdings" w:char="F026"/>
      </w:r>
      <w:r w:rsidR="00BF16E8" w:rsidRPr="002106F8">
        <w:rPr>
          <w:rFonts w:ascii="Time s New Roman" w:hAnsi="Time s New Roman" w:cs="Times New Roman"/>
          <w:b/>
          <w:bCs/>
        </w:rPr>
        <w:t xml:space="preserve"> </w:t>
      </w:r>
      <w:r w:rsidRPr="002106F8">
        <w:rPr>
          <w:rFonts w:ascii="Time s New Roman" w:hAnsi="Time s New Roman" w:cs="Times New Roman"/>
          <w:b/>
          <w:bCs/>
        </w:rPr>
        <w:t>---</w:t>
      </w:r>
    </w:p>
    <w:p w14:paraId="7D5F7771" w14:textId="15C71C3B" w:rsidR="001E3330" w:rsidRPr="002106F8" w:rsidRDefault="0079295D" w:rsidP="001E3330">
      <w:pPr>
        <w:spacing w:before="60" w:after="60"/>
        <w:jc w:val="center"/>
        <w:rPr>
          <w:rFonts w:ascii="Time s New Roman" w:hAnsi="Time s New Roman" w:cs="Times New Roman"/>
          <w:b/>
          <w:bCs/>
        </w:rPr>
      </w:pPr>
      <w:r w:rsidRPr="002106F8">
        <w:rPr>
          <w:rFonts w:ascii="Time s New Roman" w:hAnsi="Time s New Roman"/>
          <w:noProof/>
        </w:rPr>
        <w:drawing>
          <wp:anchor distT="0" distB="0" distL="114300" distR="114300" simplePos="0" relativeHeight="251664384" behindDoc="0" locked="0" layoutInCell="1" allowOverlap="1" wp14:anchorId="021ABB56" wp14:editId="1292B2CB">
            <wp:simplePos x="0" y="0"/>
            <wp:positionH relativeFrom="margin">
              <wp:align>center</wp:align>
            </wp:positionH>
            <wp:positionV relativeFrom="paragraph">
              <wp:posOffset>247118</wp:posOffset>
            </wp:positionV>
            <wp:extent cx="1350010" cy="1350010"/>
            <wp:effectExtent l="0" t="0" r="2540" b="2540"/>
            <wp:wrapTopAndBottom/>
            <wp:docPr id="744427902" name="Picture 7" descr="HUIT - Faculty of Foreign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UIT - Faculty of Foreign Langu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010" cy="1350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C64A2" w14:textId="2E32E044" w:rsidR="001E3330" w:rsidRPr="002106F8" w:rsidRDefault="001E3330" w:rsidP="001E3330">
      <w:pPr>
        <w:spacing w:before="60" w:after="60"/>
        <w:jc w:val="center"/>
        <w:rPr>
          <w:rFonts w:ascii="Time s New Roman" w:hAnsi="Time s New Roman" w:cs="Times New Roman"/>
          <w:b/>
          <w:bCs/>
        </w:rPr>
      </w:pPr>
    </w:p>
    <w:p w14:paraId="4621AEBA" w14:textId="77777777" w:rsidR="001E3330" w:rsidRPr="002106F8" w:rsidRDefault="001E3330" w:rsidP="001E3330">
      <w:pPr>
        <w:spacing w:before="60" w:after="60"/>
        <w:jc w:val="center"/>
        <w:rPr>
          <w:rFonts w:ascii="Time s New Roman" w:hAnsi="Time s New Roman" w:cs="Times New Roman"/>
          <w:b/>
          <w:bCs/>
        </w:rPr>
      </w:pPr>
    </w:p>
    <w:p w14:paraId="4A4056BA" w14:textId="35AE169A" w:rsidR="00206825" w:rsidRPr="002106F8" w:rsidRDefault="007647A1" w:rsidP="008145C1">
      <w:pPr>
        <w:spacing w:before="60" w:after="60" w:line="276" w:lineRule="auto"/>
        <w:jc w:val="center"/>
        <w:rPr>
          <w:rFonts w:ascii="Time s New Roman" w:hAnsi="Time s New Roman" w:cs="Times New Roman"/>
          <w:b/>
          <w:bCs/>
          <w:lang w:val="vi-VN"/>
        </w:rPr>
      </w:pPr>
      <w:r w:rsidRPr="002106F8">
        <w:rPr>
          <w:rFonts w:ascii="Time s New Roman" w:hAnsi="Time s New Roman" w:cs="Times New Roman"/>
          <w:b/>
          <w:bCs/>
          <w:sz w:val="60"/>
          <w:szCs w:val="60"/>
        </w:rPr>
        <w:t>ĐỒ ÁN</w:t>
      </w:r>
      <w:r w:rsidR="00206825" w:rsidRPr="002106F8">
        <w:rPr>
          <w:rFonts w:ascii="Time s New Roman" w:hAnsi="Time s New Roman" w:cs="Times New Roman"/>
          <w:b/>
          <w:bCs/>
          <w:sz w:val="60"/>
          <w:szCs w:val="60"/>
        </w:rPr>
        <w:t xml:space="preserve"> </w:t>
      </w:r>
      <w:r w:rsidR="008D2D7A" w:rsidRPr="002106F8">
        <w:rPr>
          <w:rFonts w:ascii="Time s New Roman" w:hAnsi="Time s New Roman" w:cs="Times New Roman"/>
          <w:b/>
          <w:bCs/>
          <w:sz w:val="60"/>
          <w:szCs w:val="60"/>
        </w:rPr>
        <w:t>HỆ</w:t>
      </w:r>
      <w:r w:rsidR="008D2D7A" w:rsidRPr="002106F8">
        <w:rPr>
          <w:rFonts w:ascii="Time s New Roman" w:hAnsi="Time s New Roman" w:cs="Times New Roman"/>
          <w:b/>
          <w:bCs/>
          <w:sz w:val="60"/>
          <w:szCs w:val="60"/>
          <w:lang w:val="vi-VN"/>
        </w:rPr>
        <w:t xml:space="preserve"> QUẢN TRỊ CƠ SỞ DỮ LIỆU</w:t>
      </w:r>
    </w:p>
    <w:p w14:paraId="16F90D81" w14:textId="46F5FF5A" w:rsidR="00206825" w:rsidRPr="002106F8" w:rsidRDefault="00033404" w:rsidP="008145C1">
      <w:pPr>
        <w:spacing w:before="1200" w:after="2160" w:line="240" w:lineRule="auto"/>
        <w:jc w:val="center"/>
        <w:rPr>
          <w:rFonts w:ascii="Time s New Roman" w:hAnsi="Time s New Roman" w:cs="Times New Roman"/>
          <w:b/>
          <w:bCs/>
          <w:color w:val="000000" w:themeColor="text1"/>
          <w:sz w:val="44"/>
          <w:szCs w:val="44"/>
        </w:rPr>
      </w:pPr>
      <w:r w:rsidRPr="008145C1">
        <w:rPr>
          <w:rFonts w:ascii="Time s New Roman" w:hAnsi="Time s New Roman" w:cs="Times New Roman"/>
          <w:b/>
          <w:bCs/>
          <w:color w:val="000000" w:themeColor="text1"/>
          <w:sz w:val="40"/>
          <w:szCs w:val="40"/>
        </w:rPr>
        <w:t>XÂY</w:t>
      </w:r>
      <w:r w:rsidRPr="002106F8">
        <w:rPr>
          <w:rFonts w:ascii="Time s New Roman" w:hAnsi="Time s New Roman" w:cs="Times New Roman"/>
          <w:b/>
          <w:bCs/>
          <w:color w:val="000000" w:themeColor="text1"/>
          <w:sz w:val="44"/>
          <w:szCs w:val="44"/>
        </w:rPr>
        <w:t xml:space="preserve"> DỰNG PHẦN MỀM QUẢN LÝ </w:t>
      </w:r>
      <w:r w:rsidR="008D2D7A" w:rsidRPr="002106F8">
        <w:rPr>
          <w:rFonts w:ascii="Time s New Roman" w:hAnsi="Time s New Roman" w:cs="Times New Roman"/>
          <w:b/>
          <w:bCs/>
          <w:color w:val="000000" w:themeColor="text1"/>
          <w:sz w:val="44"/>
          <w:szCs w:val="44"/>
        </w:rPr>
        <w:t>KÝ</w:t>
      </w:r>
      <w:r w:rsidR="008D2D7A" w:rsidRPr="002106F8">
        <w:rPr>
          <w:rFonts w:ascii="Time s New Roman" w:hAnsi="Time s New Roman" w:cs="Times New Roman"/>
          <w:b/>
          <w:bCs/>
          <w:color w:val="000000" w:themeColor="text1"/>
          <w:sz w:val="44"/>
          <w:szCs w:val="44"/>
          <w:lang w:val="vi-VN"/>
        </w:rPr>
        <w:t xml:space="preserve"> TÚC XÁ</w:t>
      </w:r>
    </w:p>
    <w:p w14:paraId="2B1BAE77" w14:textId="2BAFAC80" w:rsidR="008145C1" w:rsidRDefault="006876CF" w:rsidP="008D2D7A">
      <w:pPr>
        <w:tabs>
          <w:tab w:val="left" w:pos="2268"/>
          <w:tab w:val="left" w:pos="5387"/>
        </w:tabs>
        <w:spacing w:before="60" w:after="60" w:line="240" w:lineRule="auto"/>
        <w:jc w:val="left"/>
        <w:rPr>
          <w:rFonts w:ascii="Time s New Roman" w:hAnsi="Time s New Roman" w:cs="Times New Roman"/>
          <w:b/>
          <w:bCs/>
          <w:lang w:val="vi-VN"/>
        </w:rPr>
      </w:pPr>
      <w:r w:rsidRPr="002106F8">
        <w:rPr>
          <w:rFonts w:ascii="Time s New Roman" w:hAnsi="Time s New Roman" w:cs="Times New Roman"/>
          <w:b/>
          <w:bCs/>
        </w:rPr>
        <w:tab/>
      </w:r>
      <w:r w:rsidR="008145C1">
        <w:rPr>
          <w:rFonts w:ascii="Time s New Roman" w:hAnsi="Time s New Roman" w:cs="Times New Roman"/>
          <w:b/>
          <w:bCs/>
        </w:rPr>
        <w:t>NHÓM</w:t>
      </w:r>
      <w:r w:rsidR="00D51BF4">
        <w:rPr>
          <w:rFonts w:ascii="Time s New Roman" w:hAnsi="Time s New Roman" w:cs="Times New Roman"/>
          <w:b/>
          <w:bCs/>
          <w:lang w:val="vi-VN"/>
        </w:rPr>
        <w:t xml:space="preserve"> </w:t>
      </w:r>
      <w:r w:rsidR="00D51BF4">
        <w:rPr>
          <w:rFonts w:ascii="Time s New Roman" w:hAnsi="Time s New Roman" w:cs="Times New Roman"/>
          <w:b/>
          <w:bCs/>
        </w:rPr>
        <w:t>9</w:t>
      </w:r>
      <w:r w:rsidR="008145C1">
        <w:rPr>
          <w:rFonts w:ascii="Time s New Roman" w:hAnsi="Time s New Roman" w:cs="Times New Roman"/>
          <w:b/>
          <w:bCs/>
          <w:lang w:val="vi-VN"/>
        </w:rPr>
        <w:t xml:space="preserve">: </w:t>
      </w:r>
    </w:p>
    <w:p w14:paraId="38C4DFD5" w14:textId="07B1BA0F" w:rsidR="0079295D" w:rsidRDefault="008145C1" w:rsidP="008145C1">
      <w:pPr>
        <w:tabs>
          <w:tab w:val="left" w:pos="2268"/>
          <w:tab w:val="left" w:pos="5387"/>
        </w:tabs>
        <w:spacing w:before="60" w:after="60" w:line="240" w:lineRule="auto"/>
        <w:ind w:left="2880"/>
        <w:jc w:val="left"/>
        <w:rPr>
          <w:rFonts w:ascii="Time s New Roman" w:hAnsi="Time s New Roman" w:cs="Times New Roman"/>
          <w:b/>
          <w:bCs/>
          <w:lang w:val="vi-VN"/>
        </w:rPr>
      </w:pPr>
      <w:r w:rsidRPr="008145C1">
        <w:rPr>
          <w:rFonts w:ascii="Time s New Roman" w:hAnsi="Time s New Roman" w:cs="Times New Roman"/>
          <w:b/>
          <w:bCs/>
        </w:rPr>
        <w:t>2001224631</w:t>
      </w:r>
      <w:r>
        <w:rPr>
          <w:rFonts w:ascii="Time s New Roman" w:hAnsi="Time s New Roman" w:cs="Times New Roman"/>
          <w:b/>
          <w:bCs/>
          <w:lang w:val="vi-VN"/>
        </w:rPr>
        <w:t xml:space="preserve"> - Lê Mạnh Tường(NT)</w:t>
      </w:r>
    </w:p>
    <w:p w14:paraId="51E011AE" w14:textId="7C5112D0" w:rsidR="008145C1" w:rsidRDefault="008145C1" w:rsidP="008145C1">
      <w:pPr>
        <w:tabs>
          <w:tab w:val="left" w:pos="2268"/>
          <w:tab w:val="left" w:pos="5387"/>
        </w:tabs>
        <w:spacing w:before="60" w:after="60" w:line="240" w:lineRule="auto"/>
        <w:ind w:left="2880"/>
        <w:jc w:val="left"/>
        <w:rPr>
          <w:rFonts w:ascii="Time s New Roman" w:hAnsi="Time s New Roman" w:cs="Times New Roman"/>
          <w:b/>
          <w:bCs/>
          <w:lang w:val="vi-VN"/>
        </w:rPr>
      </w:pPr>
      <w:r>
        <w:rPr>
          <w:rFonts w:ascii="Time s New Roman" w:hAnsi="Time s New Roman" w:cs="Times New Roman"/>
          <w:b/>
          <w:bCs/>
          <w:lang w:val="vi-VN"/>
        </w:rPr>
        <w:t>2001221046 - Đỗ Hoàng Giang</w:t>
      </w:r>
    </w:p>
    <w:p w14:paraId="6ADACD29" w14:textId="2A3768C9" w:rsidR="008145C1" w:rsidRDefault="008145C1" w:rsidP="008145C1">
      <w:pPr>
        <w:tabs>
          <w:tab w:val="left" w:pos="2268"/>
          <w:tab w:val="left" w:pos="5387"/>
        </w:tabs>
        <w:spacing w:before="60" w:after="60" w:line="240" w:lineRule="auto"/>
        <w:ind w:left="2880"/>
        <w:jc w:val="left"/>
        <w:rPr>
          <w:rFonts w:ascii="Time s New Roman" w:hAnsi="Time s New Roman" w:cs="Times New Roman"/>
          <w:b/>
          <w:bCs/>
          <w:lang w:val="vi-VN"/>
        </w:rPr>
      </w:pPr>
      <w:r>
        <w:rPr>
          <w:rFonts w:ascii="Time s New Roman" w:hAnsi="Time s New Roman" w:cs="Times New Roman"/>
          <w:b/>
          <w:bCs/>
        </w:rPr>
        <w:t>2001225801</w:t>
      </w:r>
      <w:r>
        <w:rPr>
          <w:rFonts w:ascii="Time s New Roman" w:hAnsi="Time s New Roman" w:cs="Times New Roman"/>
          <w:b/>
          <w:bCs/>
          <w:lang w:val="vi-VN"/>
        </w:rPr>
        <w:t xml:space="preserve"> - Đặng Thị Trúc Vân</w:t>
      </w:r>
    </w:p>
    <w:p w14:paraId="6400F5A4" w14:textId="026EA78E" w:rsidR="008145C1" w:rsidRDefault="008145C1" w:rsidP="008145C1">
      <w:pPr>
        <w:tabs>
          <w:tab w:val="left" w:pos="2268"/>
          <w:tab w:val="left" w:pos="5387"/>
        </w:tabs>
        <w:spacing w:before="60" w:after="60" w:line="240" w:lineRule="auto"/>
        <w:ind w:left="2880"/>
        <w:jc w:val="left"/>
        <w:rPr>
          <w:rFonts w:ascii="Time s New Roman" w:hAnsi="Time s New Roman" w:cs="Times New Roman"/>
          <w:b/>
          <w:bCs/>
          <w:lang w:val="vi-VN"/>
        </w:rPr>
      </w:pPr>
      <w:r w:rsidRPr="008145C1">
        <w:rPr>
          <w:rFonts w:ascii="Time s New Roman" w:hAnsi="Time s New Roman" w:cs="Times New Roman"/>
          <w:b/>
          <w:bCs/>
        </w:rPr>
        <w:t>2001220500</w:t>
      </w:r>
      <w:r>
        <w:rPr>
          <w:rFonts w:ascii="Time s New Roman" w:hAnsi="Time s New Roman" w:cs="Times New Roman"/>
          <w:b/>
          <w:bCs/>
          <w:lang w:val="vi-VN"/>
        </w:rPr>
        <w:t xml:space="preserve"> - Ngô Huỳnh Trân Châu</w:t>
      </w:r>
    </w:p>
    <w:p w14:paraId="6ADF8516" w14:textId="000211F4" w:rsidR="008145C1" w:rsidRPr="008145C1" w:rsidRDefault="008145C1" w:rsidP="008145C1">
      <w:pPr>
        <w:tabs>
          <w:tab w:val="left" w:pos="2268"/>
          <w:tab w:val="left" w:pos="5387"/>
        </w:tabs>
        <w:spacing w:before="60" w:after="60" w:line="240" w:lineRule="auto"/>
        <w:ind w:left="2880"/>
        <w:jc w:val="left"/>
        <w:rPr>
          <w:rFonts w:ascii="Time s New Roman" w:hAnsi="Time s New Roman" w:cs="Times New Roman"/>
          <w:b/>
          <w:bCs/>
          <w:lang w:val="vi-VN"/>
        </w:rPr>
      </w:pPr>
      <w:r w:rsidRPr="008145C1">
        <w:rPr>
          <w:rFonts w:ascii="Time s New Roman" w:hAnsi="Time s New Roman" w:cs="Times New Roman"/>
          <w:b/>
          <w:bCs/>
        </w:rPr>
        <w:t>2001223641</w:t>
      </w:r>
      <w:r>
        <w:rPr>
          <w:rFonts w:ascii="Time s New Roman" w:hAnsi="Time s New Roman" w:cs="Times New Roman"/>
          <w:b/>
          <w:bCs/>
          <w:lang w:val="vi-VN"/>
        </w:rPr>
        <w:t xml:space="preserve"> – Phạm Văn Phi</w:t>
      </w:r>
    </w:p>
    <w:p w14:paraId="646E4F29" w14:textId="25A7284A" w:rsidR="0079295D" w:rsidRPr="002106F8" w:rsidRDefault="0079295D" w:rsidP="008D2D7A">
      <w:pPr>
        <w:tabs>
          <w:tab w:val="left" w:pos="2268"/>
          <w:tab w:val="left" w:pos="5387"/>
        </w:tabs>
        <w:spacing w:before="60" w:after="60"/>
        <w:jc w:val="left"/>
        <w:rPr>
          <w:rFonts w:ascii="Time s New Roman" w:hAnsi="Time s New Roman" w:cs="Times New Roman"/>
          <w:b/>
          <w:bCs/>
        </w:rPr>
      </w:pPr>
      <w:r w:rsidRPr="002106F8">
        <w:rPr>
          <w:rFonts w:ascii="Time s New Roman" w:hAnsi="Time s New Roman" w:cs="Times New Roman"/>
          <w:b/>
          <w:bCs/>
        </w:rPr>
        <w:tab/>
      </w:r>
      <w:r w:rsidR="00295E5E" w:rsidRPr="002106F8">
        <w:rPr>
          <w:rFonts w:ascii="Time s New Roman" w:hAnsi="Time s New Roman" w:cs="Times New Roman"/>
          <w:b/>
          <w:bCs/>
        </w:rPr>
        <w:t xml:space="preserve"> </w:t>
      </w:r>
    </w:p>
    <w:p w14:paraId="62648EEA" w14:textId="77777777" w:rsidR="008D2D7A" w:rsidRPr="002106F8" w:rsidRDefault="0079295D" w:rsidP="00F01755">
      <w:pPr>
        <w:tabs>
          <w:tab w:val="left" w:pos="2268"/>
          <w:tab w:val="left" w:pos="5387"/>
        </w:tabs>
        <w:spacing w:before="60" w:after="60"/>
        <w:jc w:val="left"/>
        <w:rPr>
          <w:rFonts w:ascii="Time s New Roman" w:hAnsi="Time s New Roman" w:cs="Times New Roman"/>
          <w:b/>
          <w:bCs/>
          <w:lang w:val="vi-VN"/>
        </w:rPr>
      </w:pPr>
      <w:r w:rsidRPr="002106F8">
        <w:rPr>
          <w:rFonts w:ascii="Time s New Roman" w:hAnsi="Time s New Roman" w:cs="Times New Roman"/>
          <w:b/>
          <w:bCs/>
        </w:rPr>
        <w:tab/>
      </w:r>
    </w:p>
    <w:p w14:paraId="0A14BFBF" w14:textId="77777777" w:rsidR="008D2D7A" w:rsidRPr="002106F8" w:rsidRDefault="008D2D7A" w:rsidP="00F01755">
      <w:pPr>
        <w:tabs>
          <w:tab w:val="left" w:pos="2268"/>
          <w:tab w:val="left" w:pos="5387"/>
        </w:tabs>
        <w:spacing w:before="60" w:after="60"/>
        <w:jc w:val="left"/>
        <w:rPr>
          <w:rFonts w:ascii="Time s New Roman" w:hAnsi="Time s New Roman" w:cs="Times New Roman"/>
          <w:b/>
          <w:bCs/>
          <w:lang w:val="vi-VN"/>
        </w:rPr>
      </w:pPr>
    </w:p>
    <w:p w14:paraId="54F696E9" w14:textId="1A6F621E" w:rsidR="00622636" w:rsidRPr="002106F8" w:rsidRDefault="0079295D" w:rsidP="008145C1">
      <w:pPr>
        <w:tabs>
          <w:tab w:val="left" w:pos="2268"/>
          <w:tab w:val="left" w:pos="5387"/>
        </w:tabs>
        <w:spacing w:before="60" w:after="60" w:line="240" w:lineRule="auto"/>
        <w:jc w:val="center"/>
        <w:rPr>
          <w:rFonts w:ascii="Time s New Roman" w:hAnsi="Time s New Roman" w:cs="Times New Roman"/>
          <w:b/>
          <w:bCs/>
          <w:sz w:val="28"/>
          <w:szCs w:val="28"/>
        </w:rPr>
      </w:pPr>
      <w:r w:rsidRPr="002106F8">
        <w:rPr>
          <w:rFonts w:ascii="Time s New Roman" w:hAnsi="Time s New Roman" w:cs="Times New Roman"/>
          <w:b/>
          <w:bCs/>
          <w:sz w:val="28"/>
          <w:szCs w:val="28"/>
        </w:rPr>
        <w:t>GVHD</w:t>
      </w:r>
      <w:r w:rsidR="00206825" w:rsidRPr="002106F8">
        <w:rPr>
          <w:rFonts w:ascii="Time s New Roman" w:hAnsi="Time s New Roman" w:cs="Times New Roman"/>
          <w:b/>
          <w:bCs/>
          <w:sz w:val="28"/>
          <w:szCs w:val="28"/>
        </w:rPr>
        <w:t>:</w:t>
      </w:r>
      <w:r w:rsidR="00A04A64" w:rsidRPr="002106F8">
        <w:rPr>
          <w:rFonts w:ascii="Time s New Roman" w:hAnsi="Time s New Roman" w:cs="Times New Roman"/>
          <w:b/>
          <w:bCs/>
          <w:sz w:val="28"/>
          <w:szCs w:val="28"/>
        </w:rPr>
        <w:t xml:space="preserve"> </w:t>
      </w:r>
      <w:r w:rsidR="00A62027">
        <w:rPr>
          <w:rFonts w:ascii="Time s New Roman" w:hAnsi="Time s New Roman" w:cs="Times New Roman"/>
          <w:b/>
          <w:bCs/>
          <w:sz w:val="28"/>
          <w:szCs w:val="28"/>
        </w:rPr>
        <w:t>Lê Thị Thùy Lan</w:t>
      </w:r>
      <w:r w:rsidR="00622636" w:rsidRPr="002106F8">
        <w:rPr>
          <w:rFonts w:ascii="Time s New Roman" w:hAnsi="Time s New Roman" w:cs="Times New Roman"/>
          <w:b/>
          <w:bCs/>
        </w:rPr>
        <w:br w:type="page"/>
      </w:r>
    </w:p>
    <w:p w14:paraId="00AFFE67" w14:textId="7D286685" w:rsidR="00EE1F9E" w:rsidRPr="002106F8" w:rsidRDefault="00EE1F9E" w:rsidP="008924EB">
      <w:pPr>
        <w:pStyle w:val="Heading1"/>
        <w:numPr>
          <w:ilvl w:val="0"/>
          <w:numId w:val="0"/>
        </w:numPr>
        <w:ind w:left="1701" w:hanging="1701"/>
        <w:jc w:val="center"/>
        <w:rPr>
          <w:rFonts w:ascii="Time s New Roman" w:eastAsiaTheme="minorHAnsi" w:hAnsi="Time s New Roman" w:cs="Times New Roman"/>
          <w:szCs w:val="22"/>
        </w:rPr>
      </w:pPr>
      <w:bookmarkStart w:id="1" w:name="_Hlk134466508"/>
      <w:bookmarkStart w:id="2" w:name="_Toc184426455"/>
      <w:bookmarkStart w:id="3" w:name="_Toc76585793"/>
      <w:bookmarkStart w:id="4" w:name="_Toc76994604"/>
      <w:bookmarkStart w:id="5" w:name="_Toc104727598"/>
      <w:bookmarkStart w:id="6" w:name="_Hlk132575979"/>
      <w:bookmarkEnd w:id="1"/>
      <w:r w:rsidRPr="002106F8">
        <w:rPr>
          <w:rFonts w:ascii="Time s New Roman" w:hAnsi="Time s New Roman" w:cs="Times New Roman"/>
        </w:rPr>
        <w:lastRenderedPageBreak/>
        <w:t>LỜI CAM ĐOAN</w:t>
      </w:r>
      <w:bookmarkEnd w:id="2"/>
    </w:p>
    <w:p w14:paraId="57FED1E8" w14:textId="701327FD" w:rsidR="00EE1F9E" w:rsidRPr="002106F8" w:rsidRDefault="00EE1F9E" w:rsidP="00EE1F9E">
      <w:pPr>
        <w:pStyle w:val="DoanVB"/>
        <w:rPr>
          <w:rFonts w:ascii="Time s New Roman" w:hAnsi="Time s New Roman" w:cs="Times New Roman"/>
          <w:shd w:val="clear" w:color="auto" w:fill="FFFFFF"/>
        </w:rPr>
      </w:pPr>
      <w:r w:rsidRPr="002106F8">
        <w:rPr>
          <w:rFonts w:ascii="Time s New Roman" w:hAnsi="Time s New Roman" w:cs="Times New Roman"/>
          <w:shd w:val="clear" w:color="auto" w:fill="FFFFFF"/>
        </w:rPr>
        <w:t xml:space="preserve">Em xin cam đoan đề tài </w:t>
      </w:r>
      <w:r w:rsidR="009D6D5B" w:rsidRPr="002106F8">
        <w:rPr>
          <w:rFonts w:ascii="Time s New Roman" w:hAnsi="Time s New Roman" w:cs="Times New Roman"/>
          <w:shd w:val="clear" w:color="auto" w:fill="FFFFFF"/>
        </w:rPr>
        <w:t>“</w:t>
      </w:r>
      <w:r w:rsidR="009D6D5B" w:rsidRPr="002106F8">
        <w:rPr>
          <w:rFonts w:ascii="Time s New Roman" w:hAnsi="Time s New Roman" w:cs="Times New Roman"/>
          <w:i/>
          <w:iCs/>
        </w:rPr>
        <w:t xml:space="preserve">Xây Dựng Phần Mềm Quản Lý </w:t>
      </w:r>
      <w:r w:rsidR="00CC365C" w:rsidRPr="002106F8">
        <w:rPr>
          <w:rFonts w:ascii="Time s New Roman" w:hAnsi="Time s New Roman" w:cs="Times New Roman"/>
          <w:i/>
          <w:iCs/>
        </w:rPr>
        <w:t>Ký</w:t>
      </w:r>
      <w:r w:rsidR="00CC365C" w:rsidRPr="002106F8">
        <w:rPr>
          <w:rFonts w:ascii="Time s New Roman" w:hAnsi="Time s New Roman" w:cs="Times New Roman"/>
          <w:i/>
          <w:iCs/>
          <w:lang w:val="vi-VN"/>
        </w:rPr>
        <w:t xml:space="preserve"> Túc Xá</w:t>
      </w:r>
      <w:r w:rsidR="009D6D5B" w:rsidRPr="002106F8">
        <w:rPr>
          <w:rFonts w:ascii="Time s New Roman" w:hAnsi="Time s New Roman" w:cs="Times New Roman"/>
          <w:shd w:val="clear" w:color="auto" w:fill="FFFFFF"/>
        </w:rPr>
        <w:t xml:space="preserve">” </w:t>
      </w:r>
      <w:r w:rsidRPr="002106F8">
        <w:rPr>
          <w:rFonts w:ascii="Time s New Roman" w:hAnsi="Time s New Roman" w:cs="Times New Roman"/>
          <w:shd w:val="clear" w:color="auto" w:fill="FFFFFF"/>
        </w:rPr>
        <w:t xml:space="preserve">được diễn ra một cách nghiêm túc và công khai dựa trên sự giúp đỡ của giảng viên hướng dẫn </w:t>
      </w:r>
      <w:r w:rsidR="00CC365C" w:rsidRPr="002106F8">
        <w:rPr>
          <w:rFonts w:ascii="Time s New Roman" w:hAnsi="Time s New Roman" w:cs="Times New Roman"/>
          <w:shd w:val="clear" w:color="auto" w:fill="FFFFFF"/>
        </w:rPr>
        <w:t>cô</w:t>
      </w:r>
      <w:r w:rsidR="00CC365C" w:rsidRPr="002106F8">
        <w:rPr>
          <w:rFonts w:ascii="Time s New Roman" w:hAnsi="Time s New Roman" w:cs="Times New Roman"/>
          <w:shd w:val="clear" w:color="auto" w:fill="FFFFFF"/>
          <w:lang w:val="vi-VN"/>
        </w:rPr>
        <w:t xml:space="preserve"> Lê Thị Thùy Lan</w:t>
      </w:r>
      <w:r w:rsidRPr="002106F8">
        <w:rPr>
          <w:rFonts w:ascii="Time s New Roman" w:hAnsi="Time s New Roman" w:cs="Times New Roman"/>
          <w:shd w:val="clear" w:color="auto" w:fill="FFFFFF"/>
        </w:rPr>
        <w:t xml:space="preserve">, </w:t>
      </w:r>
      <w:r w:rsidR="00392F72" w:rsidRPr="002106F8">
        <w:rPr>
          <w:rFonts w:ascii="Time s New Roman" w:hAnsi="Time s New Roman" w:cs="Times New Roman"/>
          <w:shd w:val="clear" w:color="auto" w:fill="FFFFFF"/>
        </w:rPr>
        <w:t xml:space="preserve">cùng các bạn </w:t>
      </w:r>
      <w:r w:rsidRPr="002106F8">
        <w:rPr>
          <w:rFonts w:ascii="Time s New Roman" w:hAnsi="Time s New Roman" w:cs="Times New Roman"/>
          <w:shd w:val="clear" w:color="auto" w:fill="FFFFFF"/>
        </w:rPr>
        <w:t xml:space="preserve">trong khoa Công nghệ thông tin của Đại học </w:t>
      </w:r>
      <w:r w:rsidR="00392F72" w:rsidRPr="002106F8">
        <w:rPr>
          <w:rFonts w:ascii="Time s New Roman" w:hAnsi="Time s New Roman" w:cs="Times New Roman"/>
          <w:shd w:val="clear" w:color="auto" w:fill="FFFFFF"/>
        </w:rPr>
        <w:t>Công Thương</w:t>
      </w:r>
      <w:r w:rsidRPr="002106F8">
        <w:rPr>
          <w:rFonts w:ascii="Time s New Roman" w:hAnsi="Time s New Roman" w:cs="Times New Roman"/>
          <w:shd w:val="clear" w:color="auto" w:fill="FFFFFF"/>
        </w:rPr>
        <w:t xml:space="preserve">. </w:t>
      </w:r>
      <w:r w:rsidR="00392F72" w:rsidRPr="002106F8">
        <w:rPr>
          <w:rFonts w:ascii="Time s New Roman" w:hAnsi="Time s New Roman" w:cs="Times New Roman"/>
          <w:shd w:val="clear" w:color="auto" w:fill="FFFFFF"/>
        </w:rPr>
        <w:t>Chúng e</w:t>
      </w:r>
      <w:r w:rsidRPr="002106F8">
        <w:rPr>
          <w:rFonts w:ascii="Time s New Roman" w:hAnsi="Time s New Roman" w:cs="Times New Roman"/>
          <w:shd w:val="clear" w:color="auto" w:fill="FFFFFF"/>
        </w:rPr>
        <w:t>m xin được chịu trách nhiệm trước bất kỳ sai sót hay gian lận nào của các số liệu và tài liệu được sử dụng đính kèm trong bài nghiên cứu này.</w:t>
      </w:r>
    </w:p>
    <w:p w14:paraId="42B25C4E" w14:textId="59214D55" w:rsidR="00CE3277" w:rsidRPr="002106F8" w:rsidRDefault="00CE3277" w:rsidP="0004185F">
      <w:pPr>
        <w:pStyle w:val="Heading1"/>
        <w:numPr>
          <w:ilvl w:val="0"/>
          <w:numId w:val="0"/>
        </w:numPr>
        <w:ind w:left="1701" w:hanging="1701"/>
        <w:jc w:val="center"/>
        <w:rPr>
          <w:rFonts w:ascii="Time s New Roman" w:hAnsi="Time s New Roman" w:cs="Times New Roman"/>
        </w:rPr>
      </w:pPr>
      <w:bookmarkStart w:id="7" w:name="_Toc184426456"/>
      <w:r w:rsidRPr="002106F8">
        <w:rPr>
          <w:rFonts w:ascii="Time s New Roman" w:hAnsi="Time s New Roman" w:cs="Times New Roman"/>
        </w:rPr>
        <w:lastRenderedPageBreak/>
        <w:t>LỜI CẢM ƠN</w:t>
      </w:r>
      <w:bookmarkEnd w:id="3"/>
      <w:bookmarkEnd w:id="4"/>
      <w:bookmarkEnd w:id="5"/>
      <w:bookmarkEnd w:id="7"/>
    </w:p>
    <w:p w14:paraId="4820E562" w14:textId="227B601C" w:rsidR="00CE3277" w:rsidRPr="002106F8" w:rsidRDefault="00CE3277" w:rsidP="0004185F">
      <w:pPr>
        <w:pStyle w:val="DoanVB"/>
        <w:rPr>
          <w:rFonts w:ascii="Time s New Roman" w:hAnsi="Time s New Roman" w:cs="Times New Roman"/>
        </w:rPr>
      </w:pPr>
      <w:r w:rsidRPr="002106F8">
        <w:rPr>
          <w:rFonts w:ascii="Time s New Roman" w:hAnsi="Time s New Roman" w:cs="Times New Roman"/>
        </w:rPr>
        <w:t xml:space="preserve">      Trong thời gian thực hiện đồ án với sự giúp đỡ tạo điều kiện của trường Đại Học </w:t>
      </w:r>
      <w:r w:rsidR="00392F72" w:rsidRPr="002106F8">
        <w:rPr>
          <w:rFonts w:ascii="Time s New Roman" w:hAnsi="Time s New Roman" w:cs="Times New Roman"/>
        </w:rPr>
        <w:t>Công Thương</w:t>
      </w:r>
      <w:r w:rsidRPr="002106F8">
        <w:rPr>
          <w:rFonts w:ascii="Time s New Roman" w:hAnsi="Time s New Roman" w:cs="Times New Roman"/>
        </w:rPr>
        <w:t xml:space="preserve">, sự góp ý của các bạn và đặc biệt là sự hướng dẫn trực tiếp, chỉ bảo tận tình của giảng viên hướng dẫn </w:t>
      </w:r>
      <w:r w:rsidR="00CC365C" w:rsidRPr="002106F8">
        <w:rPr>
          <w:rFonts w:ascii="Time s New Roman" w:hAnsi="Time s New Roman" w:cs="Times New Roman"/>
          <w:b/>
          <w:szCs w:val="26"/>
        </w:rPr>
        <w:t>Lê</w:t>
      </w:r>
      <w:r w:rsidR="00CC365C" w:rsidRPr="002106F8">
        <w:rPr>
          <w:rFonts w:ascii="Time s New Roman" w:hAnsi="Time s New Roman" w:cs="Times New Roman"/>
          <w:b/>
          <w:szCs w:val="26"/>
          <w:lang w:val="vi-VN"/>
        </w:rPr>
        <w:t xml:space="preserve"> Thị Thùy Lan </w:t>
      </w:r>
      <w:r w:rsidRPr="002106F8">
        <w:rPr>
          <w:rFonts w:ascii="Time s New Roman" w:hAnsi="Time s New Roman" w:cs="Times New Roman"/>
        </w:rPr>
        <w:t>chúng em đã hoàn thành đề tài cùng với bản báo cáo đúng thời gian quy định. Với khả năng và thời gian có hạn nên không tránh khỏi những thiếu sót, em rất mong nhận được sự quan tâm, giúp đỡ, tạo điều kiện của thầy cô giáo để em hoàn thiện hơn đề tài nghiên cứu trong thời gian tới.</w:t>
      </w:r>
      <w:r w:rsidR="0004185F" w:rsidRPr="002106F8">
        <w:rPr>
          <w:rFonts w:ascii="Time s New Roman" w:hAnsi="Time s New Roman" w:cs="Times New Roman"/>
        </w:rPr>
        <w:t xml:space="preserve"> </w:t>
      </w:r>
      <w:r w:rsidRPr="002106F8">
        <w:rPr>
          <w:rFonts w:ascii="Time s New Roman" w:hAnsi="Time s New Roman" w:cs="Times New Roman"/>
        </w:rPr>
        <w:t xml:space="preserve">Một lần nữa em xin chân thành cảm ơn tất cả các thầy, cô giáo trong trường Đại Học </w:t>
      </w:r>
      <w:r w:rsidR="00041C3E" w:rsidRPr="002106F8">
        <w:rPr>
          <w:rFonts w:ascii="Time s New Roman" w:hAnsi="Time s New Roman" w:cs="Times New Roman"/>
        </w:rPr>
        <w:t xml:space="preserve">Công Thương </w:t>
      </w:r>
      <w:r w:rsidRPr="002106F8">
        <w:rPr>
          <w:rFonts w:ascii="Time s New Roman" w:hAnsi="Time s New Roman" w:cs="Times New Roman"/>
        </w:rPr>
        <w:t xml:space="preserve">dạy dỗ, chỉ bảo chúng em trong suốt thời gian học. </w:t>
      </w:r>
    </w:p>
    <w:p w14:paraId="310CBA84" w14:textId="4B71EE48" w:rsidR="00CE3277" w:rsidRPr="002106F8" w:rsidRDefault="00CE3277" w:rsidP="0004185F">
      <w:pPr>
        <w:pStyle w:val="DoanVB"/>
        <w:rPr>
          <w:rFonts w:ascii="Time s New Roman" w:hAnsi="Time s New Roman" w:cs="Times New Roman"/>
        </w:rPr>
      </w:pPr>
      <w:r w:rsidRPr="002106F8">
        <w:rPr>
          <w:rFonts w:ascii="Time s New Roman" w:hAnsi="Time s New Roman" w:cs="Times New Roman"/>
        </w:rPr>
        <w:t xml:space="preserve">   Đặc biệt em xin gửi lời cảm ơn sâu sắc tới thầy giáo </w:t>
      </w:r>
      <w:r w:rsidR="00CC365C" w:rsidRPr="002106F8">
        <w:rPr>
          <w:rFonts w:ascii="Time s New Roman" w:hAnsi="Time s New Roman" w:cs="Times New Roman"/>
          <w:b/>
          <w:szCs w:val="26"/>
        </w:rPr>
        <w:t>Lê</w:t>
      </w:r>
      <w:r w:rsidR="00CC365C" w:rsidRPr="002106F8">
        <w:rPr>
          <w:rFonts w:ascii="Time s New Roman" w:hAnsi="Time s New Roman" w:cs="Times New Roman"/>
          <w:b/>
          <w:szCs w:val="26"/>
          <w:lang w:val="vi-VN"/>
        </w:rPr>
        <w:t xml:space="preserve"> Thị Thùy Lan </w:t>
      </w:r>
      <w:r w:rsidRPr="002106F8">
        <w:rPr>
          <w:rFonts w:ascii="Time s New Roman" w:hAnsi="Time s New Roman" w:cs="Times New Roman"/>
        </w:rPr>
        <w:t xml:space="preserve">đã hướng dẫn suốt quá trình làm đồ án và báo cáo. </w:t>
      </w:r>
    </w:p>
    <w:p w14:paraId="505C3298" w14:textId="77777777" w:rsidR="00CE3277" w:rsidRPr="002106F8" w:rsidRDefault="00CE3277" w:rsidP="0004185F">
      <w:pPr>
        <w:pStyle w:val="DoanVB"/>
        <w:jc w:val="right"/>
        <w:rPr>
          <w:rFonts w:ascii="Time s New Roman" w:hAnsi="Time s New Roman" w:cs="Times New Roman"/>
          <w:bCs/>
          <w:i/>
          <w:iCs/>
        </w:rPr>
      </w:pPr>
      <w:r w:rsidRPr="002106F8">
        <w:rPr>
          <w:rFonts w:ascii="Time s New Roman" w:hAnsi="Time s New Roman" w:cs="Times New Roman"/>
          <w:bCs/>
          <w:i/>
          <w:iCs/>
        </w:rPr>
        <w:t>Em xin chân thành cảm ơn!</w:t>
      </w:r>
    </w:p>
    <w:bookmarkEnd w:id="6"/>
    <w:p w14:paraId="7C0DC67C" w14:textId="77777777" w:rsidR="00CE3277" w:rsidRPr="002106F8" w:rsidRDefault="00CE3277" w:rsidP="00CE3277">
      <w:pPr>
        <w:spacing w:line="340" w:lineRule="exact"/>
        <w:rPr>
          <w:rFonts w:ascii="Time s New Roman" w:hAnsi="Time s New Roman" w:cs="Times New Roman"/>
          <w:b/>
          <w:bCs/>
          <w:color w:val="000000" w:themeColor="text1"/>
          <w:szCs w:val="26"/>
        </w:rPr>
      </w:pPr>
    </w:p>
    <w:p w14:paraId="37847803" w14:textId="77777777" w:rsidR="00CE3277" w:rsidRPr="002106F8" w:rsidRDefault="00CE3277" w:rsidP="00CE3277">
      <w:pPr>
        <w:rPr>
          <w:rFonts w:ascii="Time s New Roman" w:hAnsi="Time s New Roman" w:cs="Times New Roman"/>
          <w:b/>
          <w:bCs/>
          <w:color w:val="000000" w:themeColor="text1"/>
          <w:sz w:val="28"/>
          <w:szCs w:val="28"/>
        </w:rPr>
      </w:pPr>
    </w:p>
    <w:p w14:paraId="6FFCD365" w14:textId="77777777" w:rsidR="00CE3277" w:rsidRPr="002106F8" w:rsidRDefault="00CE3277" w:rsidP="00CE3277">
      <w:pPr>
        <w:spacing w:line="259" w:lineRule="auto"/>
        <w:jc w:val="left"/>
        <w:rPr>
          <w:rFonts w:ascii="Time s New Roman" w:hAnsi="Time s New Roman" w:cs="Times New Roman"/>
          <w:b/>
          <w:bCs/>
          <w:color w:val="000000" w:themeColor="text1"/>
          <w:sz w:val="28"/>
          <w:szCs w:val="28"/>
        </w:rPr>
      </w:pPr>
      <w:r w:rsidRPr="002106F8">
        <w:rPr>
          <w:rFonts w:ascii="Time s New Roman" w:hAnsi="Time s New Roman" w:cs="Times New Roman"/>
          <w:b/>
          <w:bCs/>
          <w:color w:val="000000" w:themeColor="text1"/>
          <w:sz w:val="28"/>
          <w:szCs w:val="28"/>
        </w:rPr>
        <w:br w:type="page"/>
      </w:r>
    </w:p>
    <w:sdt>
      <w:sdtPr>
        <w:rPr>
          <w:rFonts w:ascii="Time s New Roman" w:eastAsiaTheme="minorHAnsi" w:hAnsi="Time s New Roman" w:cs="Times New Roman"/>
          <w:b/>
          <w:bCs/>
          <w:noProof/>
          <w:color w:val="000000" w:themeColor="text1"/>
          <w:sz w:val="26"/>
          <w:szCs w:val="22"/>
          <w:lang w:val="vi-VN"/>
        </w:rPr>
        <w:id w:val="-652600448"/>
        <w:docPartObj>
          <w:docPartGallery w:val="Table of Contents"/>
          <w:docPartUnique/>
        </w:docPartObj>
      </w:sdtPr>
      <w:sdtEndPr>
        <w:rPr>
          <w:b w:val="0"/>
          <w:bCs w:val="0"/>
        </w:rPr>
      </w:sdtEndPr>
      <w:sdtContent>
        <w:p w14:paraId="5146AE65" w14:textId="77777777" w:rsidR="00CE3277" w:rsidRPr="002106F8" w:rsidRDefault="00CE3277" w:rsidP="00CE3277">
          <w:pPr>
            <w:pStyle w:val="TOCHeading"/>
            <w:jc w:val="center"/>
            <w:rPr>
              <w:rFonts w:ascii="Time s New Roman" w:hAnsi="Time s New Roman" w:cs="Times New Roman"/>
              <w:color w:val="000000" w:themeColor="text1"/>
            </w:rPr>
          </w:pPr>
          <w:r w:rsidRPr="002106F8">
            <w:rPr>
              <w:rFonts w:ascii="Time s New Roman" w:hAnsi="Time s New Roman" w:cs="Times New Roman"/>
              <w:color w:val="000000" w:themeColor="text1"/>
            </w:rPr>
            <w:t>MỤC LỤC</w:t>
          </w:r>
        </w:p>
        <w:p w14:paraId="0C844FC7" w14:textId="4D3C1DC1" w:rsidR="00CC365C" w:rsidRPr="002106F8" w:rsidRDefault="00CE3277">
          <w:pPr>
            <w:pStyle w:val="TOC1"/>
            <w:rPr>
              <w:rFonts w:ascii="Time s New Roman" w:eastAsiaTheme="minorEastAsia" w:hAnsi="Time s New Roman" w:cstheme="minorBidi"/>
              <w:color w:val="auto"/>
              <w:kern w:val="2"/>
              <w:sz w:val="22"/>
              <w:lang w:val="en-US"/>
              <w14:ligatures w14:val="standardContextual"/>
            </w:rPr>
          </w:pPr>
          <w:r w:rsidRPr="002106F8">
            <w:rPr>
              <w:rFonts w:ascii="Time s New Roman" w:hAnsi="Time s New Roman"/>
              <w:noProof w:val="0"/>
              <w:sz w:val="32"/>
              <w:szCs w:val="32"/>
            </w:rPr>
            <w:fldChar w:fldCharType="begin"/>
          </w:r>
          <w:r w:rsidRPr="002106F8">
            <w:rPr>
              <w:rFonts w:ascii="Time s New Roman" w:hAnsi="Time s New Roman"/>
              <w:sz w:val="32"/>
              <w:szCs w:val="32"/>
            </w:rPr>
            <w:instrText xml:space="preserve"> TOC \o "1-3" \h \z \u </w:instrText>
          </w:r>
          <w:r w:rsidRPr="002106F8">
            <w:rPr>
              <w:rFonts w:ascii="Time s New Roman" w:hAnsi="Time s New Roman"/>
              <w:noProof w:val="0"/>
              <w:sz w:val="32"/>
              <w:szCs w:val="32"/>
            </w:rPr>
            <w:fldChar w:fldCharType="separate"/>
          </w:r>
          <w:hyperlink w:anchor="_Toc184426455" w:history="1">
            <w:r w:rsidR="00CC365C" w:rsidRPr="002106F8">
              <w:rPr>
                <w:rStyle w:val="Hyperlink"/>
                <w:rFonts w:ascii="Time s New Roman" w:hAnsi="Time s New Roman"/>
              </w:rPr>
              <w:t>LỜI CAM ĐOAN</w:t>
            </w:r>
            <w:r w:rsidR="00E46C0D">
              <w:rPr>
                <w:rStyle w:val="Hyperlink"/>
                <w:rFonts w:ascii="Time s New Roman" w:hAnsi="Time s New Roman"/>
                <w:lang w:val="en-US"/>
              </w:rPr>
              <w:t xml:space="preserve"> </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_Toc184426455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2</w:t>
            </w:r>
            <w:r w:rsidR="00CC365C" w:rsidRPr="002106F8">
              <w:rPr>
                <w:rFonts w:ascii="Time s New Roman" w:hAnsi="Time s New Roman"/>
                <w:webHidden/>
              </w:rPr>
              <w:fldChar w:fldCharType="end"/>
            </w:r>
          </w:hyperlink>
        </w:p>
        <w:p w14:paraId="4AF52AFB" w14:textId="2173445A" w:rsidR="00CC365C" w:rsidRPr="002106F8" w:rsidRDefault="00777A1B">
          <w:pPr>
            <w:pStyle w:val="TOC1"/>
            <w:rPr>
              <w:rFonts w:ascii="Time s New Roman" w:eastAsiaTheme="minorEastAsia" w:hAnsi="Time s New Roman" w:cstheme="minorBidi"/>
              <w:color w:val="auto"/>
              <w:kern w:val="2"/>
              <w:sz w:val="22"/>
              <w:lang w:val="en-US"/>
              <w14:ligatures w14:val="standardContextual"/>
            </w:rPr>
          </w:pPr>
          <w:hyperlink w:anchor="_Toc184426456" w:history="1">
            <w:r w:rsidR="00CC365C" w:rsidRPr="002106F8">
              <w:rPr>
                <w:rStyle w:val="Hyperlink"/>
                <w:rFonts w:ascii="Time s New Roman" w:hAnsi="Time s New Roman"/>
              </w:rPr>
              <w:t>LỜI CẢM ƠN</w:t>
            </w:r>
            <w:r w:rsidR="00E46C0D">
              <w:rPr>
                <w:rStyle w:val="Hyperlink"/>
                <w:rFonts w:ascii="Time s New Roman" w:hAnsi="Time s New Roman"/>
                <w:lang w:val="en-US"/>
              </w:rPr>
              <w:t xml:space="preserve">       </w:t>
            </w:r>
            <w:r w:rsidR="00CC365C" w:rsidRPr="002106F8">
              <w:rPr>
                <w:rFonts w:ascii="Time s New Roman" w:hAnsi="Time s New Roman"/>
                <w:webHidden/>
              </w:rPr>
              <w:tab/>
            </w:r>
            <w:r w:rsidR="00E46C0D">
              <w:rPr>
                <w:rFonts w:ascii="Time s New Roman" w:hAnsi="Time s New Roman"/>
                <w:webHidden/>
                <w:lang w:val="en-US"/>
              </w:rPr>
              <w:t xml:space="preserve">  </w:t>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_Toc184426456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3</w:t>
            </w:r>
            <w:r w:rsidR="00CC365C" w:rsidRPr="002106F8">
              <w:rPr>
                <w:rFonts w:ascii="Time s New Roman" w:hAnsi="Time s New Roman"/>
                <w:webHidden/>
              </w:rPr>
              <w:fldChar w:fldCharType="end"/>
            </w:r>
          </w:hyperlink>
        </w:p>
        <w:p w14:paraId="3A7EC709" w14:textId="0B01112E" w:rsidR="00CC365C" w:rsidRPr="002106F8" w:rsidRDefault="00777A1B">
          <w:pPr>
            <w:pStyle w:val="TOC1"/>
            <w:rPr>
              <w:rFonts w:ascii="Time s New Roman" w:eastAsiaTheme="minorEastAsia" w:hAnsi="Time s New Roman" w:cstheme="minorBidi"/>
              <w:color w:val="auto"/>
              <w:kern w:val="2"/>
              <w:sz w:val="22"/>
              <w:lang w:val="en-US"/>
              <w14:ligatures w14:val="standardContextual"/>
            </w:rPr>
          </w:pPr>
          <w:hyperlink w:anchor="_Toc184426457" w:history="1">
            <w:r w:rsidR="00CC365C" w:rsidRPr="002106F8">
              <w:rPr>
                <w:rStyle w:val="Hyperlink"/>
                <w:rFonts w:ascii="Time s New Roman" w:hAnsi="Time s New Roman"/>
              </w:rPr>
              <w:t>MỤC LỤC HÌNH ẢNH SƠ ĐỒ</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_Toc184426457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7</w:t>
            </w:r>
            <w:r w:rsidR="00CC365C" w:rsidRPr="002106F8">
              <w:rPr>
                <w:rFonts w:ascii="Time s New Roman" w:hAnsi="Time s New Roman"/>
                <w:webHidden/>
              </w:rPr>
              <w:fldChar w:fldCharType="end"/>
            </w:r>
          </w:hyperlink>
        </w:p>
        <w:p w14:paraId="2CA674AB" w14:textId="775086A8" w:rsidR="00CC365C" w:rsidRPr="002106F8" w:rsidRDefault="00777A1B">
          <w:pPr>
            <w:pStyle w:val="TOC1"/>
            <w:rPr>
              <w:rFonts w:ascii="Time s New Roman" w:eastAsiaTheme="minorEastAsia" w:hAnsi="Time s New Roman" w:cstheme="minorBidi"/>
              <w:color w:val="auto"/>
              <w:kern w:val="2"/>
              <w:sz w:val="22"/>
              <w:lang w:val="en-US"/>
              <w14:ligatures w14:val="standardContextual"/>
            </w:rPr>
          </w:pPr>
          <w:hyperlink w:anchor="_Toc184426458" w:history="1">
            <w:r w:rsidR="00CC365C" w:rsidRPr="002106F8">
              <w:rPr>
                <w:rStyle w:val="Hyperlink"/>
                <w:rFonts w:ascii="Time s New Roman" w:hAnsi="Time s New Roman"/>
              </w:rPr>
              <w:t>Chương 1. MỞ ĐẦU</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_Toc184426458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8</w:t>
            </w:r>
            <w:r w:rsidR="00CC365C" w:rsidRPr="002106F8">
              <w:rPr>
                <w:rFonts w:ascii="Time s New Roman" w:hAnsi="Time s New Roman"/>
                <w:webHidden/>
              </w:rPr>
              <w:fldChar w:fldCharType="end"/>
            </w:r>
          </w:hyperlink>
        </w:p>
        <w:p w14:paraId="08D69A24" w14:textId="3CBB2AB3" w:rsidR="00CC365C" w:rsidRPr="002106F8" w:rsidRDefault="00777A1B">
          <w:pPr>
            <w:pStyle w:val="TOC2"/>
            <w:rPr>
              <w:rFonts w:ascii="Time s New Roman" w:eastAsiaTheme="minorEastAsia" w:hAnsi="Time s New Roman" w:cstheme="minorBidi"/>
              <w:bCs w:val="0"/>
              <w:kern w:val="2"/>
              <w:sz w:val="22"/>
              <w14:ligatures w14:val="standardContextual"/>
            </w:rPr>
          </w:pPr>
          <w:hyperlink w:anchor="_Toc184426459" w:history="1">
            <w:r w:rsidR="00CC365C" w:rsidRPr="002106F8">
              <w:rPr>
                <w:rStyle w:val="Hyperlink"/>
                <w:rFonts w:ascii="Time s New Roman" w:hAnsi="Time s New Roman"/>
              </w:rPr>
              <w:t>1.</w:t>
            </w:r>
            <w:r w:rsidR="00CC365C" w:rsidRPr="002106F8">
              <w:rPr>
                <w:rFonts w:ascii="Time s New Roman" w:eastAsiaTheme="minorEastAsia" w:hAnsi="Time s New Roman" w:cstheme="minorBidi"/>
                <w:bCs w:val="0"/>
                <w:kern w:val="2"/>
                <w:sz w:val="22"/>
                <w14:ligatures w14:val="standardContextual"/>
              </w:rPr>
              <w:tab/>
            </w:r>
            <w:r w:rsidR="00CC365C" w:rsidRPr="002106F8">
              <w:rPr>
                <w:rStyle w:val="Hyperlink"/>
                <w:rFonts w:ascii="Time s New Roman" w:hAnsi="Time s New Roman"/>
              </w:rPr>
              <w:t>Mục tiêu</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_Toc184426459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8</w:t>
            </w:r>
            <w:r w:rsidR="00CC365C" w:rsidRPr="002106F8">
              <w:rPr>
                <w:rFonts w:ascii="Time s New Roman" w:hAnsi="Time s New Roman"/>
                <w:webHidden/>
              </w:rPr>
              <w:fldChar w:fldCharType="end"/>
            </w:r>
          </w:hyperlink>
        </w:p>
        <w:p w14:paraId="2BE41EA3" w14:textId="109F5A9B" w:rsidR="00CC365C" w:rsidRPr="002106F8" w:rsidRDefault="00777A1B">
          <w:pPr>
            <w:pStyle w:val="TOC2"/>
            <w:rPr>
              <w:rFonts w:ascii="Time s New Roman" w:eastAsiaTheme="minorEastAsia" w:hAnsi="Time s New Roman" w:cstheme="minorBidi"/>
              <w:bCs w:val="0"/>
              <w:kern w:val="2"/>
              <w:sz w:val="22"/>
              <w14:ligatures w14:val="standardContextual"/>
            </w:rPr>
          </w:pPr>
          <w:hyperlink w:anchor="_Toc184426460" w:history="1">
            <w:r w:rsidR="00CC365C" w:rsidRPr="002106F8">
              <w:rPr>
                <w:rStyle w:val="Hyperlink"/>
                <w:rFonts w:ascii="Time s New Roman" w:hAnsi="Time s New Roman"/>
              </w:rPr>
              <w:t>2.</w:t>
            </w:r>
            <w:r w:rsidR="00CC365C" w:rsidRPr="002106F8">
              <w:rPr>
                <w:rFonts w:ascii="Time s New Roman" w:eastAsiaTheme="minorEastAsia" w:hAnsi="Time s New Roman" w:cstheme="minorBidi"/>
                <w:bCs w:val="0"/>
                <w:kern w:val="2"/>
                <w:sz w:val="22"/>
                <w14:ligatures w14:val="standardContextual"/>
              </w:rPr>
              <w:tab/>
            </w:r>
            <w:r w:rsidR="00CC365C" w:rsidRPr="002106F8">
              <w:rPr>
                <w:rStyle w:val="Hyperlink"/>
                <w:rFonts w:ascii="Time s New Roman" w:hAnsi="Time s New Roman"/>
              </w:rPr>
              <w:t>Phạm vi đề tài</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_Toc184426460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8</w:t>
            </w:r>
            <w:r w:rsidR="00CC365C" w:rsidRPr="002106F8">
              <w:rPr>
                <w:rFonts w:ascii="Time s New Roman" w:hAnsi="Time s New Roman"/>
                <w:webHidden/>
              </w:rPr>
              <w:fldChar w:fldCharType="end"/>
            </w:r>
          </w:hyperlink>
        </w:p>
        <w:p w14:paraId="69781899" w14:textId="26882196" w:rsidR="00CC365C" w:rsidRPr="002106F8" w:rsidRDefault="00777A1B">
          <w:pPr>
            <w:pStyle w:val="TOC2"/>
            <w:rPr>
              <w:rFonts w:ascii="Time s New Roman" w:eastAsiaTheme="minorEastAsia" w:hAnsi="Time s New Roman" w:cstheme="minorBidi"/>
              <w:bCs w:val="0"/>
              <w:kern w:val="2"/>
              <w:sz w:val="22"/>
              <w14:ligatures w14:val="standardContextual"/>
            </w:rPr>
          </w:pPr>
          <w:hyperlink w:anchor="_Toc184426461" w:history="1">
            <w:r w:rsidR="00CC365C" w:rsidRPr="002106F8">
              <w:rPr>
                <w:rStyle w:val="Hyperlink"/>
                <w:rFonts w:ascii="Time s New Roman" w:hAnsi="Time s New Roman"/>
              </w:rPr>
              <w:t>3.</w:t>
            </w:r>
            <w:r w:rsidR="00CC365C" w:rsidRPr="002106F8">
              <w:rPr>
                <w:rFonts w:ascii="Time s New Roman" w:eastAsiaTheme="minorEastAsia" w:hAnsi="Time s New Roman" w:cstheme="minorBidi"/>
                <w:bCs w:val="0"/>
                <w:kern w:val="2"/>
                <w:sz w:val="22"/>
                <w14:ligatures w14:val="standardContextual"/>
              </w:rPr>
              <w:tab/>
            </w:r>
            <w:r w:rsidR="00CC365C" w:rsidRPr="002106F8">
              <w:rPr>
                <w:rStyle w:val="Hyperlink"/>
                <w:rFonts w:ascii="Time s New Roman" w:hAnsi="Time s New Roman"/>
              </w:rPr>
              <w:t>Lợi ích</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_Toc184426461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8</w:t>
            </w:r>
            <w:r w:rsidR="00CC365C" w:rsidRPr="002106F8">
              <w:rPr>
                <w:rFonts w:ascii="Time s New Roman" w:hAnsi="Time s New Roman"/>
                <w:webHidden/>
              </w:rPr>
              <w:fldChar w:fldCharType="end"/>
            </w:r>
          </w:hyperlink>
        </w:p>
        <w:p w14:paraId="3F548710" w14:textId="155B3EEB" w:rsidR="00CC365C" w:rsidRPr="002106F8" w:rsidRDefault="00777A1B">
          <w:pPr>
            <w:pStyle w:val="TOC1"/>
            <w:rPr>
              <w:rFonts w:ascii="Time s New Roman" w:eastAsiaTheme="minorEastAsia" w:hAnsi="Time s New Roman" w:cstheme="minorBidi"/>
              <w:color w:val="auto"/>
              <w:kern w:val="2"/>
              <w:sz w:val="22"/>
              <w:lang w:val="en-US"/>
              <w14:ligatures w14:val="standardContextual"/>
            </w:rPr>
          </w:pPr>
          <w:hyperlink w:anchor="_Toc184426462" w:history="1">
            <w:r w:rsidR="00CC365C" w:rsidRPr="002106F8">
              <w:rPr>
                <w:rStyle w:val="Hyperlink"/>
                <w:rFonts w:ascii="Time s New Roman" w:hAnsi="Time s New Roman"/>
              </w:rPr>
              <w:t>CHƯƠNG 2.</w:t>
            </w:r>
            <w:r w:rsidR="00CC365C" w:rsidRPr="002106F8">
              <w:rPr>
                <w:rFonts w:ascii="Time s New Roman" w:eastAsiaTheme="minorEastAsia" w:hAnsi="Time s New Roman" w:cstheme="minorBidi"/>
                <w:color w:val="auto"/>
                <w:kern w:val="2"/>
                <w:sz w:val="22"/>
                <w:lang w:val="en-US"/>
                <w14:ligatures w14:val="standardContextual"/>
              </w:rPr>
              <w:tab/>
            </w:r>
            <w:r w:rsidR="00CC365C" w:rsidRPr="002106F8">
              <w:rPr>
                <w:rStyle w:val="Hyperlink"/>
                <w:rFonts w:ascii="Time s New Roman" w:hAnsi="Time s New Roman"/>
              </w:rPr>
              <w:t>PHÂN TÍCH VÀ THIẾT KẾ HỆ THỐNG</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_Toc184426462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10</w:t>
            </w:r>
            <w:r w:rsidR="00CC365C" w:rsidRPr="002106F8">
              <w:rPr>
                <w:rFonts w:ascii="Time s New Roman" w:hAnsi="Time s New Roman"/>
                <w:webHidden/>
              </w:rPr>
              <w:fldChar w:fldCharType="end"/>
            </w:r>
          </w:hyperlink>
        </w:p>
        <w:p w14:paraId="28CE56B7" w14:textId="7A7914FC" w:rsidR="00CC365C" w:rsidRPr="002106F8" w:rsidRDefault="00777A1B">
          <w:pPr>
            <w:pStyle w:val="TOC2"/>
            <w:rPr>
              <w:rFonts w:ascii="Time s New Roman" w:eastAsiaTheme="minorEastAsia" w:hAnsi="Time s New Roman" w:cstheme="minorBidi"/>
              <w:bCs w:val="0"/>
              <w:kern w:val="2"/>
              <w:sz w:val="22"/>
              <w14:ligatures w14:val="standardContextual"/>
            </w:rPr>
          </w:pPr>
          <w:hyperlink w:anchor="_Toc184426463" w:history="1">
            <w:r w:rsidR="00CC365C" w:rsidRPr="002106F8">
              <w:rPr>
                <w:rStyle w:val="Hyperlink"/>
                <w:rFonts w:ascii="Time s New Roman" w:hAnsi="Time s New Roman"/>
              </w:rPr>
              <w:t>1.</w:t>
            </w:r>
            <w:r w:rsidR="00CC365C" w:rsidRPr="002106F8">
              <w:rPr>
                <w:rFonts w:ascii="Time s New Roman" w:eastAsiaTheme="minorEastAsia" w:hAnsi="Time s New Roman" w:cstheme="minorBidi"/>
                <w:bCs w:val="0"/>
                <w:kern w:val="2"/>
                <w:sz w:val="22"/>
                <w14:ligatures w14:val="standardContextual"/>
              </w:rPr>
              <w:tab/>
            </w:r>
            <w:r w:rsidR="00CC365C" w:rsidRPr="002106F8">
              <w:rPr>
                <w:rStyle w:val="Hyperlink"/>
                <w:rFonts w:ascii="Time s New Roman" w:hAnsi="Time s New Roman"/>
              </w:rPr>
              <w:t>Phân tích yêu cầu:</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_Toc184426463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10</w:t>
            </w:r>
            <w:r w:rsidR="00CC365C" w:rsidRPr="002106F8">
              <w:rPr>
                <w:rFonts w:ascii="Time s New Roman" w:hAnsi="Time s New Roman"/>
                <w:webHidden/>
              </w:rPr>
              <w:fldChar w:fldCharType="end"/>
            </w:r>
          </w:hyperlink>
        </w:p>
        <w:p w14:paraId="0EE18586" w14:textId="7E7DE133" w:rsidR="00CC365C" w:rsidRPr="002106F8" w:rsidRDefault="00777A1B">
          <w:pPr>
            <w:pStyle w:val="TOC3"/>
            <w:rPr>
              <w:rFonts w:ascii="Time s New Roman" w:eastAsiaTheme="minorEastAsia" w:hAnsi="Time s New Roman" w:cstheme="minorBidi"/>
              <w:kern w:val="2"/>
              <w:sz w:val="22"/>
              <w14:ligatures w14:val="standardContextual"/>
            </w:rPr>
          </w:pPr>
          <w:hyperlink w:anchor="_Toc184426464" w:history="1">
            <w:r w:rsidR="00CC365C" w:rsidRPr="002106F8">
              <w:rPr>
                <w:rStyle w:val="Hyperlink"/>
                <w:rFonts w:ascii="Time s New Roman" w:hAnsi="Time s New Roman"/>
              </w:rPr>
              <w:t>Mục tiêu hệ thống:</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_Toc184426464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10</w:t>
            </w:r>
            <w:r w:rsidR="00CC365C" w:rsidRPr="002106F8">
              <w:rPr>
                <w:rFonts w:ascii="Time s New Roman" w:hAnsi="Time s New Roman"/>
                <w:webHidden/>
              </w:rPr>
              <w:fldChar w:fldCharType="end"/>
            </w:r>
          </w:hyperlink>
        </w:p>
        <w:p w14:paraId="7CCC0D63" w14:textId="217FEE45" w:rsidR="00CC365C" w:rsidRPr="002106F8" w:rsidRDefault="00777A1B">
          <w:pPr>
            <w:pStyle w:val="TOC3"/>
            <w:rPr>
              <w:rFonts w:ascii="Time s New Roman" w:eastAsiaTheme="minorEastAsia" w:hAnsi="Time s New Roman" w:cstheme="minorBidi"/>
              <w:kern w:val="2"/>
              <w:sz w:val="22"/>
              <w14:ligatures w14:val="standardContextual"/>
            </w:rPr>
          </w:pPr>
          <w:hyperlink w:anchor="_Toc184426465" w:history="1">
            <w:r w:rsidR="00CC365C" w:rsidRPr="002106F8">
              <w:rPr>
                <w:rStyle w:val="Hyperlink"/>
                <w:rFonts w:ascii="Time s New Roman" w:hAnsi="Time s New Roman"/>
              </w:rPr>
              <w:t>Các yêu cầu chức năng chính:</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_Toc184426465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10</w:t>
            </w:r>
            <w:r w:rsidR="00CC365C" w:rsidRPr="002106F8">
              <w:rPr>
                <w:rFonts w:ascii="Time s New Roman" w:hAnsi="Time s New Roman"/>
                <w:webHidden/>
              </w:rPr>
              <w:fldChar w:fldCharType="end"/>
            </w:r>
          </w:hyperlink>
        </w:p>
        <w:p w14:paraId="3B2A9982" w14:textId="344E9630" w:rsidR="00CC365C" w:rsidRPr="002106F8" w:rsidRDefault="00777A1B">
          <w:pPr>
            <w:pStyle w:val="TOC2"/>
            <w:rPr>
              <w:rFonts w:ascii="Time s New Roman" w:eastAsiaTheme="minorEastAsia" w:hAnsi="Time s New Roman" w:cstheme="minorBidi"/>
              <w:bCs w:val="0"/>
              <w:kern w:val="2"/>
              <w:sz w:val="22"/>
              <w14:ligatures w14:val="standardContextual"/>
            </w:rPr>
          </w:pPr>
          <w:hyperlink w:anchor="_Toc184426466" w:history="1">
            <w:r w:rsidR="00CC365C" w:rsidRPr="002106F8">
              <w:rPr>
                <w:rStyle w:val="Hyperlink"/>
                <w:rFonts w:ascii="Time s New Roman" w:hAnsi="Time s New Roman"/>
              </w:rPr>
              <w:t>2.</w:t>
            </w:r>
            <w:r w:rsidR="00CC365C" w:rsidRPr="002106F8">
              <w:rPr>
                <w:rFonts w:ascii="Time s New Roman" w:eastAsiaTheme="minorEastAsia" w:hAnsi="Time s New Roman" w:cstheme="minorBidi"/>
                <w:bCs w:val="0"/>
                <w:kern w:val="2"/>
                <w:sz w:val="22"/>
                <w14:ligatures w14:val="standardContextual"/>
              </w:rPr>
              <w:tab/>
            </w:r>
            <w:r w:rsidR="00CC365C" w:rsidRPr="002106F8">
              <w:rPr>
                <w:rStyle w:val="Hyperlink"/>
                <w:rFonts w:ascii="Time s New Roman" w:hAnsi="Time s New Roman"/>
              </w:rPr>
              <w:t>Thiết kế hệ thống:</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_Toc184426466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11</w:t>
            </w:r>
            <w:r w:rsidR="00CC365C" w:rsidRPr="002106F8">
              <w:rPr>
                <w:rFonts w:ascii="Time s New Roman" w:hAnsi="Time s New Roman"/>
                <w:webHidden/>
              </w:rPr>
              <w:fldChar w:fldCharType="end"/>
            </w:r>
          </w:hyperlink>
        </w:p>
        <w:p w14:paraId="6669DBFA" w14:textId="6C39918A" w:rsidR="00CC365C" w:rsidRPr="002106F8" w:rsidRDefault="00777A1B" w:rsidP="008D2D7A">
          <w:pPr>
            <w:pStyle w:val="TOC3"/>
            <w:rPr>
              <w:rFonts w:ascii="Time s New Roman" w:eastAsiaTheme="minorEastAsia" w:hAnsi="Time s New Roman" w:cstheme="minorBidi"/>
              <w:kern w:val="2"/>
              <w:sz w:val="22"/>
              <w:lang w:val="vi-VN"/>
              <w14:ligatures w14:val="standardContextual"/>
            </w:rPr>
          </w:pPr>
          <w:hyperlink w:anchor="_Toc184426467" w:history="1">
            <w:r w:rsidR="00CC365C" w:rsidRPr="002106F8">
              <w:rPr>
                <w:rStyle w:val="Hyperlink"/>
                <w:rFonts w:ascii="Time s New Roman" w:hAnsi="Time s New Roman"/>
              </w:rPr>
              <w:t>2.1. Xây dựng Cơ Sở Dữ Liệu:</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_Toc184426467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11</w:t>
            </w:r>
            <w:r w:rsidR="00CC365C" w:rsidRPr="002106F8">
              <w:rPr>
                <w:rFonts w:ascii="Time s New Roman" w:hAnsi="Time s New Roman"/>
                <w:webHidden/>
              </w:rPr>
              <w:fldChar w:fldCharType="end"/>
            </w:r>
          </w:hyperlink>
        </w:p>
        <w:p w14:paraId="0628E907" w14:textId="1BFA0021" w:rsidR="00CC365C" w:rsidRPr="002106F8" w:rsidRDefault="00777A1B">
          <w:pPr>
            <w:pStyle w:val="TOC3"/>
            <w:rPr>
              <w:rFonts w:ascii="Time s New Roman" w:eastAsiaTheme="minorEastAsia" w:hAnsi="Time s New Roman" w:cstheme="minorBidi"/>
              <w:kern w:val="2"/>
              <w:sz w:val="22"/>
              <w14:ligatures w14:val="standardContextual"/>
            </w:rPr>
          </w:pPr>
          <w:hyperlink w:anchor="_Toc184426480" w:history="1">
            <w:r w:rsidR="00CC365C" w:rsidRPr="002106F8">
              <w:rPr>
                <w:rStyle w:val="Hyperlink"/>
                <w:rFonts w:ascii="Time s New Roman" w:hAnsi="Time s New Roman"/>
              </w:rPr>
              <w:t>2</w:t>
            </w:r>
            <w:r w:rsidR="00CC365C" w:rsidRPr="002106F8">
              <w:rPr>
                <w:rStyle w:val="Hyperlink"/>
                <w:rFonts w:ascii="Time s New Roman" w:hAnsi="Time s New Roman"/>
                <w:lang w:val="vi-VN"/>
              </w:rPr>
              <w:t xml:space="preserve">.2. </w:t>
            </w:r>
            <w:r w:rsidR="00CC365C" w:rsidRPr="002106F8">
              <w:rPr>
                <w:rStyle w:val="Hyperlink"/>
                <w:rFonts w:ascii="Time s New Roman" w:hAnsi="Time s New Roman"/>
              </w:rPr>
              <w:t>Lược đồ diagram:</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_Toc184426480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18</w:t>
            </w:r>
            <w:r w:rsidR="00CC365C" w:rsidRPr="002106F8">
              <w:rPr>
                <w:rFonts w:ascii="Time s New Roman" w:hAnsi="Time s New Roman"/>
                <w:webHidden/>
              </w:rPr>
              <w:fldChar w:fldCharType="end"/>
            </w:r>
          </w:hyperlink>
        </w:p>
        <w:p w14:paraId="6A8077E6" w14:textId="1C20EBEF" w:rsidR="00CC365C" w:rsidRPr="002106F8" w:rsidRDefault="00777A1B">
          <w:pPr>
            <w:pStyle w:val="TOC3"/>
            <w:rPr>
              <w:rFonts w:ascii="Time s New Roman" w:eastAsiaTheme="minorEastAsia" w:hAnsi="Time s New Roman" w:cstheme="minorBidi"/>
              <w:kern w:val="2"/>
              <w:sz w:val="22"/>
              <w14:ligatures w14:val="standardContextual"/>
            </w:rPr>
          </w:pPr>
          <w:hyperlink w:anchor="_Toc184426481" w:history="1">
            <w:r w:rsidR="00CC365C" w:rsidRPr="002106F8">
              <w:rPr>
                <w:rStyle w:val="Hyperlink"/>
                <w:rFonts w:ascii="Time s New Roman" w:hAnsi="Time s New Roman"/>
              </w:rPr>
              <w:t>2</w:t>
            </w:r>
            <w:r w:rsidR="00CC365C" w:rsidRPr="002106F8">
              <w:rPr>
                <w:rStyle w:val="Hyperlink"/>
                <w:rFonts w:ascii="Time s New Roman" w:hAnsi="Time s New Roman"/>
                <w:lang w:val="vi-VN"/>
              </w:rPr>
              <w:t xml:space="preserve">.3. </w:t>
            </w:r>
            <w:r w:rsidR="00CC365C" w:rsidRPr="002106F8">
              <w:rPr>
                <w:rStyle w:val="Hyperlink"/>
                <w:rFonts w:ascii="Time s New Roman" w:hAnsi="Time s New Roman"/>
              </w:rPr>
              <w:t>Các stored procedures:</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_Toc184426481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18</w:t>
            </w:r>
            <w:r w:rsidR="00CC365C" w:rsidRPr="002106F8">
              <w:rPr>
                <w:rFonts w:ascii="Time s New Roman" w:hAnsi="Time s New Roman"/>
                <w:webHidden/>
              </w:rPr>
              <w:fldChar w:fldCharType="end"/>
            </w:r>
          </w:hyperlink>
        </w:p>
        <w:p w14:paraId="5D84A1E6" w14:textId="6A53F3DD" w:rsidR="00CC365C" w:rsidRPr="002106F8" w:rsidRDefault="00777A1B">
          <w:pPr>
            <w:pStyle w:val="TOC3"/>
            <w:rPr>
              <w:rFonts w:ascii="Time s New Roman" w:eastAsiaTheme="minorEastAsia" w:hAnsi="Time s New Roman" w:cstheme="minorBidi"/>
              <w:kern w:val="2"/>
              <w:sz w:val="22"/>
              <w14:ligatures w14:val="standardContextual"/>
            </w:rPr>
          </w:pPr>
          <w:hyperlink w:anchor="_Toc184426482" w:history="1">
            <w:r w:rsidR="00CC365C" w:rsidRPr="002106F8">
              <w:rPr>
                <w:rStyle w:val="Hyperlink"/>
                <w:rFonts w:ascii="Time s New Roman" w:hAnsi="Time s New Roman"/>
              </w:rPr>
              <w:t>2</w:t>
            </w:r>
            <w:r w:rsidR="00CC365C" w:rsidRPr="002106F8">
              <w:rPr>
                <w:rStyle w:val="Hyperlink"/>
                <w:rFonts w:ascii="Time s New Roman" w:hAnsi="Time s New Roman"/>
                <w:lang w:val="vi-VN"/>
              </w:rPr>
              <w:t xml:space="preserve">.4. </w:t>
            </w:r>
            <w:r w:rsidR="00CC365C" w:rsidRPr="002106F8">
              <w:rPr>
                <w:rStyle w:val="Hyperlink"/>
                <w:rFonts w:ascii="Time s New Roman" w:hAnsi="Time s New Roman"/>
              </w:rPr>
              <w:t>Triggers:</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_Toc184426482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18</w:t>
            </w:r>
            <w:r w:rsidR="00CC365C" w:rsidRPr="002106F8">
              <w:rPr>
                <w:rFonts w:ascii="Time s New Roman" w:hAnsi="Time s New Roman"/>
                <w:webHidden/>
              </w:rPr>
              <w:fldChar w:fldCharType="end"/>
            </w:r>
          </w:hyperlink>
        </w:p>
        <w:p w14:paraId="4443CB3F" w14:textId="1352645E" w:rsidR="00CC365C" w:rsidRPr="002106F8" w:rsidRDefault="00777A1B">
          <w:pPr>
            <w:pStyle w:val="TOC3"/>
            <w:rPr>
              <w:rFonts w:ascii="Time s New Roman" w:eastAsiaTheme="minorEastAsia" w:hAnsi="Time s New Roman" w:cstheme="minorBidi"/>
              <w:kern w:val="2"/>
              <w:sz w:val="22"/>
              <w14:ligatures w14:val="standardContextual"/>
            </w:rPr>
          </w:pPr>
          <w:hyperlink w:anchor="_Toc184426483" w:history="1">
            <w:r w:rsidR="00CC365C" w:rsidRPr="002106F8">
              <w:rPr>
                <w:rStyle w:val="Hyperlink"/>
                <w:rFonts w:ascii="Time s New Roman" w:hAnsi="Time s New Roman"/>
              </w:rPr>
              <w:t>2</w:t>
            </w:r>
            <w:r w:rsidR="00CC365C" w:rsidRPr="002106F8">
              <w:rPr>
                <w:rStyle w:val="Hyperlink"/>
                <w:rFonts w:ascii="Time s New Roman" w:hAnsi="Time s New Roman"/>
                <w:lang w:val="vi-VN"/>
              </w:rPr>
              <w:t xml:space="preserve">.5. </w:t>
            </w:r>
            <w:r w:rsidR="00CC365C" w:rsidRPr="002106F8">
              <w:rPr>
                <w:rStyle w:val="Hyperlink"/>
                <w:rFonts w:ascii="Time s New Roman" w:hAnsi="Time s New Roman"/>
              </w:rPr>
              <w:t>Views:</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_Toc184426483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19</w:t>
            </w:r>
            <w:r w:rsidR="00CC365C" w:rsidRPr="002106F8">
              <w:rPr>
                <w:rFonts w:ascii="Time s New Roman" w:hAnsi="Time s New Roman"/>
                <w:webHidden/>
              </w:rPr>
              <w:fldChar w:fldCharType="end"/>
            </w:r>
          </w:hyperlink>
        </w:p>
        <w:p w14:paraId="77D90FCB" w14:textId="07FE2307" w:rsidR="00CC365C" w:rsidRPr="002106F8" w:rsidRDefault="00777A1B">
          <w:pPr>
            <w:pStyle w:val="TOC2"/>
            <w:rPr>
              <w:rFonts w:ascii="Time s New Roman" w:eastAsiaTheme="minorEastAsia" w:hAnsi="Time s New Roman" w:cstheme="minorBidi"/>
              <w:bCs w:val="0"/>
              <w:kern w:val="2"/>
              <w:sz w:val="22"/>
              <w14:ligatures w14:val="standardContextual"/>
            </w:rPr>
          </w:pPr>
          <w:hyperlink w:anchor="_Toc184426484" w:history="1">
            <w:r w:rsidR="00CC365C" w:rsidRPr="002106F8">
              <w:rPr>
                <w:rStyle w:val="Hyperlink"/>
                <w:rFonts w:ascii="Time s New Roman" w:hAnsi="Time s New Roman"/>
              </w:rPr>
              <w:t>3.</w:t>
            </w:r>
            <w:r w:rsidR="00CC365C" w:rsidRPr="002106F8">
              <w:rPr>
                <w:rFonts w:ascii="Time s New Roman" w:eastAsiaTheme="minorEastAsia" w:hAnsi="Time s New Roman" w:cstheme="minorBidi"/>
                <w:bCs w:val="0"/>
                <w:kern w:val="2"/>
                <w:sz w:val="22"/>
                <w14:ligatures w14:val="standardContextual"/>
              </w:rPr>
              <w:tab/>
            </w:r>
            <w:r w:rsidR="00CC365C" w:rsidRPr="002106F8">
              <w:rPr>
                <w:rStyle w:val="Hyperlink"/>
                <w:rFonts w:ascii="Time s New Roman" w:hAnsi="Time s New Roman"/>
              </w:rPr>
              <w:t>Xây Dựng Ứng Dụng</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_Toc184426484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19</w:t>
            </w:r>
            <w:r w:rsidR="00CC365C" w:rsidRPr="002106F8">
              <w:rPr>
                <w:rFonts w:ascii="Time s New Roman" w:hAnsi="Time s New Roman"/>
                <w:webHidden/>
              </w:rPr>
              <w:fldChar w:fldCharType="end"/>
            </w:r>
          </w:hyperlink>
        </w:p>
        <w:p w14:paraId="487D2AC0" w14:textId="7BCD596B" w:rsidR="00CC365C" w:rsidRPr="002106F8" w:rsidRDefault="00777A1B">
          <w:pPr>
            <w:pStyle w:val="TOC1"/>
            <w:rPr>
              <w:rFonts w:ascii="Time s New Roman" w:eastAsiaTheme="minorEastAsia" w:hAnsi="Time s New Roman" w:cstheme="minorBidi"/>
              <w:color w:val="auto"/>
              <w:kern w:val="2"/>
              <w:sz w:val="22"/>
              <w:lang w:val="en-US"/>
              <w14:ligatures w14:val="standardContextual"/>
            </w:rPr>
          </w:pPr>
          <w:hyperlink w:anchor="_Toc184426498" w:history="1">
            <w:r w:rsidR="00CC365C" w:rsidRPr="002106F8">
              <w:rPr>
                <w:rStyle w:val="Hyperlink"/>
                <w:rFonts w:ascii="Time s New Roman" w:hAnsi="Time s New Roman"/>
              </w:rPr>
              <w:t>CHƯƠNG 3.</w:t>
            </w:r>
            <w:r w:rsidR="00CC365C" w:rsidRPr="002106F8">
              <w:rPr>
                <w:rFonts w:ascii="Time s New Roman" w:eastAsiaTheme="minorEastAsia" w:hAnsi="Time s New Roman" w:cstheme="minorBidi"/>
                <w:color w:val="auto"/>
                <w:kern w:val="2"/>
                <w:sz w:val="22"/>
                <w:lang w:val="en-US"/>
                <w14:ligatures w14:val="standardContextual"/>
              </w:rPr>
              <w:tab/>
            </w:r>
            <w:r w:rsidR="00CC365C" w:rsidRPr="002106F8">
              <w:rPr>
                <w:rStyle w:val="Hyperlink"/>
                <w:rFonts w:ascii="Time s New Roman" w:hAnsi="Time s New Roman"/>
              </w:rPr>
              <w:t>KẾT LUẬN VÀ ĐỊNH HƯỚNG PHÁT TRIỂN</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_Toc184426498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26</w:t>
            </w:r>
            <w:r w:rsidR="00CC365C" w:rsidRPr="002106F8">
              <w:rPr>
                <w:rFonts w:ascii="Time s New Roman" w:hAnsi="Time s New Roman"/>
                <w:webHidden/>
              </w:rPr>
              <w:fldChar w:fldCharType="end"/>
            </w:r>
          </w:hyperlink>
        </w:p>
        <w:p w14:paraId="04DDDF0C" w14:textId="7855227E" w:rsidR="00CC365C" w:rsidRPr="002106F8" w:rsidRDefault="00777A1B">
          <w:pPr>
            <w:pStyle w:val="TOC2"/>
            <w:rPr>
              <w:rFonts w:ascii="Time s New Roman" w:eastAsiaTheme="minorEastAsia" w:hAnsi="Time s New Roman" w:cstheme="minorBidi"/>
              <w:bCs w:val="0"/>
              <w:kern w:val="2"/>
              <w:sz w:val="22"/>
              <w14:ligatures w14:val="standardContextual"/>
            </w:rPr>
          </w:pPr>
          <w:hyperlink w:anchor="_Toc184426499" w:history="1">
            <w:r w:rsidR="00CC365C" w:rsidRPr="002106F8">
              <w:rPr>
                <w:rStyle w:val="Hyperlink"/>
                <w:rFonts w:ascii="Time s New Roman" w:hAnsi="Time s New Roman"/>
              </w:rPr>
              <w:t>1.</w:t>
            </w:r>
            <w:r w:rsidR="00CC365C" w:rsidRPr="002106F8">
              <w:rPr>
                <w:rFonts w:ascii="Time s New Roman" w:eastAsiaTheme="minorEastAsia" w:hAnsi="Time s New Roman" w:cstheme="minorBidi"/>
                <w:bCs w:val="0"/>
                <w:kern w:val="2"/>
                <w:sz w:val="22"/>
                <w14:ligatures w14:val="standardContextual"/>
              </w:rPr>
              <w:tab/>
            </w:r>
            <w:r w:rsidR="00CC365C" w:rsidRPr="002106F8">
              <w:rPr>
                <w:rStyle w:val="Hyperlink"/>
                <w:rFonts w:ascii="Time s New Roman" w:hAnsi="Time s New Roman"/>
              </w:rPr>
              <w:t>Kết luận</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_Toc184426499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26</w:t>
            </w:r>
            <w:r w:rsidR="00CC365C" w:rsidRPr="002106F8">
              <w:rPr>
                <w:rFonts w:ascii="Time s New Roman" w:hAnsi="Time s New Roman"/>
                <w:webHidden/>
              </w:rPr>
              <w:fldChar w:fldCharType="end"/>
            </w:r>
          </w:hyperlink>
        </w:p>
        <w:p w14:paraId="4EC273EC" w14:textId="641617E1" w:rsidR="00CC365C" w:rsidRPr="002106F8" w:rsidRDefault="00777A1B">
          <w:pPr>
            <w:pStyle w:val="TOC3"/>
            <w:rPr>
              <w:rFonts w:ascii="Time s New Roman" w:eastAsiaTheme="minorEastAsia" w:hAnsi="Time s New Roman" w:cstheme="minorBidi"/>
              <w:kern w:val="2"/>
              <w:sz w:val="22"/>
              <w14:ligatures w14:val="standardContextual"/>
            </w:rPr>
          </w:pPr>
          <w:hyperlink w:anchor="_Toc184426500" w:history="1">
            <w:r w:rsidR="00CC365C" w:rsidRPr="002106F8">
              <w:rPr>
                <w:rStyle w:val="Hyperlink"/>
                <w:rFonts w:ascii="Time s New Roman" w:hAnsi="Time s New Roman"/>
              </w:rPr>
              <w:t>1.1. Xây dựng Cơ Sở Dữ Liệu</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_Toc184426500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26</w:t>
            </w:r>
            <w:r w:rsidR="00CC365C" w:rsidRPr="002106F8">
              <w:rPr>
                <w:rFonts w:ascii="Time s New Roman" w:hAnsi="Time s New Roman"/>
                <w:webHidden/>
              </w:rPr>
              <w:fldChar w:fldCharType="end"/>
            </w:r>
          </w:hyperlink>
        </w:p>
        <w:p w14:paraId="14E61727" w14:textId="73B2A6BE" w:rsidR="00CC365C" w:rsidRPr="002106F8" w:rsidRDefault="00777A1B">
          <w:pPr>
            <w:pStyle w:val="TOC3"/>
            <w:rPr>
              <w:rFonts w:ascii="Time s New Roman" w:eastAsiaTheme="minorEastAsia" w:hAnsi="Time s New Roman" w:cstheme="minorBidi"/>
              <w:kern w:val="2"/>
              <w:sz w:val="22"/>
              <w14:ligatures w14:val="standardContextual"/>
            </w:rPr>
          </w:pPr>
          <w:hyperlink w:anchor="_Toc184426501" w:history="1">
            <w:r w:rsidR="00CC365C" w:rsidRPr="002106F8">
              <w:rPr>
                <w:rStyle w:val="Hyperlink"/>
                <w:rFonts w:ascii="Time s New Roman" w:hAnsi="Time s New Roman"/>
              </w:rPr>
              <w:t>1.2. Cài Đặt Các Yêu Cầu Hệ Thống</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_Toc184426501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26</w:t>
            </w:r>
            <w:r w:rsidR="00CC365C" w:rsidRPr="002106F8">
              <w:rPr>
                <w:rFonts w:ascii="Time s New Roman" w:hAnsi="Time s New Roman"/>
                <w:webHidden/>
              </w:rPr>
              <w:fldChar w:fldCharType="end"/>
            </w:r>
          </w:hyperlink>
        </w:p>
        <w:p w14:paraId="5A12F4A7" w14:textId="35C99B02" w:rsidR="00CC365C" w:rsidRPr="002106F8" w:rsidRDefault="00777A1B">
          <w:pPr>
            <w:pStyle w:val="TOC3"/>
            <w:rPr>
              <w:rFonts w:ascii="Time s New Roman" w:eastAsiaTheme="minorEastAsia" w:hAnsi="Time s New Roman" w:cstheme="minorBidi"/>
              <w:kern w:val="2"/>
              <w:sz w:val="22"/>
              <w14:ligatures w14:val="standardContextual"/>
            </w:rPr>
          </w:pPr>
          <w:hyperlink w:anchor="_Toc184426502" w:history="1">
            <w:r w:rsidR="00CC365C" w:rsidRPr="002106F8">
              <w:rPr>
                <w:rStyle w:val="Hyperlink"/>
                <w:rFonts w:ascii="Time s New Roman" w:hAnsi="Time s New Roman"/>
              </w:rPr>
              <w:t>1.3. Quản Trị Người Dùng</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_Toc184426502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26</w:t>
            </w:r>
            <w:r w:rsidR="00CC365C" w:rsidRPr="002106F8">
              <w:rPr>
                <w:rFonts w:ascii="Time s New Roman" w:hAnsi="Time s New Roman"/>
                <w:webHidden/>
              </w:rPr>
              <w:fldChar w:fldCharType="end"/>
            </w:r>
          </w:hyperlink>
        </w:p>
        <w:p w14:paraId="2440A16E" w14:textId="1B01E4F2" w:rsidR="00CC365C" w:rsidRPr="002106F8" w:rsidRDefault="00777A1B">
          <w:pPr>
            <w:pStyle w:val="TOC3"/>
            <w:rPr>
              <w:rFonts w:ascii="Time s New Roman" w:eastAsiaTheme="minorEastAsia" w:hAnsi="Time s New Roman" w:cstheme="minorBidi"/>
              <w:kern w:val="2"/>
              <w:sz w:val="22"/>
              <w14:ligatures w14:val="standardContextual"/>
            </w:rPr>
          </w:pPr>
          <w:hyperlink w:anchor="_Toc184426503" w:history="1">
            <w:r w:rsidR="00CC365C" w:rsidRPr="002106F8">
              <w:rPr>
                <w:rStyle w:val="Hyperlink"/>
                <w:rFonts w:ascii="Time s New Roman" w:hAnsi="Time s New Roman"/>
              </w:rPr>
              <w:t>1.4. Ứng Dụng WebApp (MVC)</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_Toc184426503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26</w:t>
            </w:r>
            <w:r w:rsidR="00CC365C" w:rsidRPr="002106F8">
              <w:rPr>
                <w:rFonts w:ascii="Time s New Roman" w:hAnsi="Time s New Roman"/>
                <w:webHidden/>
              </w:rPr>
              <w:fldChar w:fldCharType="end"/>
            </w:r>
          </w:hyperlink>
        </w:p>
        <w:p w14:paraId="5E7DCEFA" w14:textId="76682C9C" w:rsidR="00CC365C" w:rsidRPr="002106F8" w:rsidRDefault="00777A1B">
          <w:pPr>
            <w:pStyle w:val="TOC2"/>
            <w:rPr>
              <w:rFonts w:ascii="Time s New Roman" w:eastAsiaTheme="minorEastAsia" w:hAnsi="Time s New Roman" w:cstheme="minorBidi"/>
              <w:bCs w:val="0"/>
              <w:kern w:val="2"/>
              <w:sz w:val="22"/>
              <w14:ligatures w14:val="standardContextual"/>
            </w:rPr>
          </w:pPr>
          <w:hyperlink w:anchor="_Toc184426504" w:history="1">
            <w:r w:rsidR="00CC365C" w:rsidRPr="002106F8">
              <w:rPr>
                <w:rStyle w:val="Hyperlink"/>
                <w:rFonts w:ascii="Time s New Roman" w:hAnsi="Time s New Roman"/>
              </w:rPr>
              <w:t>2.</w:t>
            </w:r>
            <w:r w:rsidR="00CC365C" w:rsidRPr="002106F8">
              <w:rPr>
                <w:rFonts w:ascii="Time s New Roman" w:eastAsiaTheme="minorEastAsia" w:hAnsi="Time s New Roman" w:cstheme="minorBidi"/>
                <w:bCs w:val="0"/>
                <w:kern w:val="2"/>
                <w:sz w:val="22"/>
                <w14:ligatures w14:val="standardContextual"/>
              </w:rPr>
              <w:tab/>
            </w:r>
            <w:r w:rsidR="00CC365C" w:rsidRPr="002106F8">
              <w:rPr>
                <w:rStyle w:val="Hyperlink"/>
                <w:rFonts w:ascii="Time s New Roman" w:hAnsi="Time s New Roman"/>
              </w:rPr>
              <w:t>Định Hướng Phát Triển Hệ Thống</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_Toc184426504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27</w:t>
            </w:r>
            <w:r w:rsidR="00CC365C" w:rsidRPr="002106F8">
              <w:rPr>
                <w:rFonts w:ascii="Time s New Roman" w:hAnsi="Time s New Roman"/>
                <w:webHidden/>
              </w:rPr>
              <w:fldChar w:fldCharType="end"/>
            </w:r>
          </w:hyperlink>
        </w:p>
        <w:p w14:paraId="1B7A3ABE" w14:textId="1000452A" w:rsidR="00CC365C" w:rsidRPr="002106F8" w:rsidRDefault="00777A1B">
          <w:pPr>
            <w:pStyle w:val="TOC3"/>
            <w:rPr>
              <w:rFonts w:ascii="Time s New Roman" w:eastAsiaTheme="minorEastAsia" w:hAnsi="Time s New Roman" w:cstheme="minorBidi"/>
              <w:kern w:val="2"/>
              <w:sz w:val="22"/>
              <w14:ligatures w14:val="standardContextual"/>
            </w:rPr>
          </w:pPr>
          <w:hyperlink w:anchor="_Toc184426505" w:history="1">
            <w:r w:rsidR="00CC365C" w:rsidRPr="002106F8">
              <w:rPr>
                <w:rStyle w:val="Hyperlink"/>
                <w:rFonts w:ascii="Time s New Roman" w:hAnsi="Time s New Roman"/>
              </w:rPr>
              <w:t>2.1. Tính Năng Nâng Cao</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_Toc184426505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27</w:t>
            </w:r>
            <w:r w:rsidR="00CC365C" w:rsidRPr="002106F8">
              <w:rPr>
                <w:rFonts w:ascii="Time s New Roman" w:hAnsi="Time s New Roman"/>
                <w:webHidden/>
              </w:rPr>
              <w:fldChar w:fldCharType="end"/>
            </w:r>
          </w:hyperlink>
        </w:p>
        <w:p w14:paraId="3B2C5068" w14:textId="02F8794E" w:rsidR="00CC365C" w:rsidRPr="002106F8" w:rsidRDefault="00777A1B">
          <w:pPr>
            <w:pStyle w:val="TOC3"/>
            <w:rPr>
              <w:rFonts w:ascii="Time s New Roman" w:eastAsiaTheme="minorEastAsia" w:hAnsi="Time s New Roman" w:cstheme="minorBidi"/>
              <w:kern w:val="2"/>
              <w:sz w:val="22"/>
              <w14:ligatures w14:val="standardContextual"/>
            </w:rPr>
          </w:pPr>
          <w:hyperlink w:anchor="_Toc184426506" w:history="1">
            <w:r w:rsidR="00CC365C" w:rsidRPr="002106F8">
              <w:rPr>
                <w:rStyle w:val="Hyperlink"/>
                <w:rFonts w:ascii="Time s New Roman" w:hAnsi="Time s New Roman"/>
              </w:rPr>
              <w:t>2.2. Tối Ưu Hóa Hệ Thống</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_Toc184426506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27</w:t>
            </w:r>
            <w:r w:rsidR="00CC365C" w:rsidRPr="002106F8">
              <w:rPr>
                <w:rFonts w:ascii="Time s New Roman" w:hAnsi="Time s New Roman"/>
                <w:webHidden/>
              </w:rPr>
              <w:fldChar w:fldCharType="end"/>
            </w:r>
          </w:hyperlink>
        </w:p>
        <w:p w14:paraId="2E158744" w14:textId="210E9F41" w:rsidR="00CC365C" w:rsidRPr="002106F8" w:rsidRDefault="00777A1B">
          <w:pPr>
            <w:pStyle w:val="TOC3"/>
            <w:rPr>
              <w:rFonts w:ascii="Time s New Roman" w:eastAsiaTheme="minorEastAsia" w:hAnsi="Time s New Roman" w:cstheme="minorBidi"/>
              <w:kern w:val="2"/>
              <w:sz w:val="22"/>
              <w14:ligatures w14:val="standardContextual"/>
            </w:rPr>
          </w:pPr>
          <w:hyperlink w:anchor="_Toc184426507" w:history="1">
            <w:r w:rsidR="00CC365C" w:rsidRPr="002106F8">
              <w:rPr>
                <w:rStyle w:val="Hyperlink"/>
                <w:rFonts w:ascii="Time s New Roman" w:hAnsi="Time s New Roman"/>
              </w:rPr>
              <w:t>2.3. Mở Rộng Tính Năng</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_Toc184426507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27</w:t>
            </w:r>
            <w:r w:rsidR="00CC365C" w:rsidRPr="002106F8">
              <w:rPr>
                <w:rFonts w:ascii="Time s New Roman" w:hAnsi="Time s New Roman"/>
                <w:webHidden/>
              </w:rPr>
              <w:fldChar w:fldCharType="end"/>
            </w:r>
          </w:hyperlink>
        </w:p>
        <w:p w14:paraId="0AF2FB3F" w14:textId="29BB326E" w:rsidR="00CC365C" w:rsidRPr="002106F8" w:rsidRDefault="00777A1B">
          <w:pPr>
            <w:pStyle w:val="TOC2"/>
            <w:rPr>
              <w:rFonts w:ascii="Time s New Roman" w:eastAsiaTheme="minorEastAsia" w:hAnsi="Time s New Roman" w:cstheme="minorBidi"/>
              <w:bCs w:val="0"/>
              <w:kern w:val="2"/>
              <w:sz w:val="22"/>
              <w14:ligatures w14:val="standardContextual"/>
            </w:rPr>
          </w:pPr>
          <w:hyperlink w:anchor="_Toc184426508" w:history="1">
            <w:r w:rsidR="00CC365C" w:rsidRPr="002106F8">
              <w:rPr>
                <w:rStyle w:val="Hyperlink"/>
                <w:rFonts w:ascii="Time s New Roman" w:hAnsi="Time s New Roman"/>
              </w:rPr>
              <w:t>3.</w:t>
            </w:r>
            <w:r w:rsidR="00CC365C" w:rsidRPr="002106F8">
              <w:rPr>
                <w:rFonts w:ascii="Time s New Roman" w:eastAsiaTheme="minorEastAsia" w:hAnsi="Time s New Roman" w:cstheme="minorBidi"/>
                <w:bCs w:val="0"/>
                <w:kern w:val="2"/>
                <w:sz w:val="22"/>
                <w14:ligatures w14:val="standardContextual"/>
              </w:rPr>
              <w:tab/>
            </w:r>
            <w:r w:rsidR="00CC365C" w:rsidRPr="002106F8">
              <w:rPr>
                <w:rStyle w:val="Hyperlink"/>
                <w:rFonts w:ascii="Time s New Roman" w:hAnsi="Time s New Roman"/>
              </w:rPr>
              <w:t>Kết luận Chung</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_Toc184426508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28</w:t>
            </w:r>
            <w:r w:rsidR="00CC365C" w:rsidRPr="002106F8">
              <w:rPr>
                <w:rFonts w:ascii="Time s New Roman" w:hAnsi="Time s New Roman"/>
                <w:webHidden/>
              </w:rPr>
              <w:fldChar w:fldCharType="end"/>
            </w:r>
          </w:hyperlink>
        </w:p>
        <w:p w14:paraId="269D5490" w14:textId="159D89EA" w:rsidR="00CC365C" w:rsidRPr="002106F8" w:rsidRDefault="00777A1B">
          <w:pPr>
            <w:pStyle w:val="TOC1"/>
            <w:rPr>
              <w:rFonts w:ascii="Time s New Roman" w:eastAsiaTheme="minorEastAsia" w:hAnsi="Time s New Roman" w:cstheme="minorBidi"/>
              <w:color w:val="auto"/>
              <w:kern w:val="2"/>
              <w:sz w:val="22"/>
              <w:lang w:val="en-US"/>
              <w14:ligatures w14:val="standardContextual"/>
            </w:rPr>
          </w:pPr>
          <w:hyperlink w:anchor="_Toc184426509" w:history="1">
            <w:r w:rsidR="00CC365C" w:rsidRPr="002106F8">
              <w:rPr>
                <w:rStyle w:val="Hyperlink"/>
                <w:rFonts w:ascii="Time s New Roman" w:hAnsi="Time s New Roman"/>
                <w:bCs/>
              </w:rPr>
              <w:t>TÀI LIỆU THAM KHẢO</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_Toc184426509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8D2D7A" w:rsidRPr="002106F8">
              <w:rPr>
                <w:rFonts w:ascii="Time s New Roman" w:hAnsi="Time s New Roman"/>
                <w:webHidden/>
              </w:rPr>
              <w:t>29</w:t>
            </w:r>
            <w:r w:rsidR="00CC365C" w:rsidRPr="002106F8">
              <w:rPr>
                <w:rFonts w:ascii="Time s New Roman" w:hAnsi="Time s New Roman"/>
                <w:webHidden/>
              </w:rPr>
              <w:fldChar w:fldCharType="end"/>
            </w:r>
          </w:hyperlink>
        </w:p>
        <w:p w14:paraId="5BBAC8F7" w14:textId="7CC1E662" w:rsidR="00CE3277" w:rsidRPr="002106F8" w:rsidRDefault="00CE3277" w:rsidP="000776B9">
          <w:pPr>
            <w:pStyle w:val="TOC1"/>
            <w:rPr>
              <w:rFonts w:ascii="Time s New Roman" w:eastAsiaTheme="minorEastAsia" w:hAnsi="Time s New Roman"/>
              <w:color w:val="auto"/>
              <w:kern w:val="2"/>
              <w:sz w:val="22"/>
              <w14:ligatures w14:val="standardContextual"/>
            </w:rPr>
          </w:pPr>
          <w:r w:rsidRPr="002106F8">
            <w:rPr>
              <w:rFonts w:ascii="Time s New Roman" w:hAnsi="Time s New Roman"/>
              <w:szCs w:val="32"/>
            </w:rPr>
            <w:fldChar w:fldCharType="end"/>
          </w:r>
        </w:p>
      </w:sdtContent>
    </w:sdt>
    <w:p w14:paraId="27BC8173" w14:textId="77777777" w:rsidR="00CE3277" w:rsidRPr="002106F8" w:rsidRDefault="00CE3277" w:rsidP="00CE3277">
      <w:pPr>
        <w:rPr>
          <w:rFonts w:ascii="Time s New Roman" w:hAnsi="Time s New Roman" w:cs="Times New Roman"/>
          <w:b/>
          <w:bCs/>
          <w:color w:val="000000" w:themeColor="text1"/>
          <w:sz w:val="28"/>
          <w:szCs w:val="28"/>
        </w:rPr>
      </w:pPr>
    </w:p>
    <w:p w14:paraId="6833DB15" w14:textId="77777777" w:rsidR="00CC365C" w:rsidRPr="002106F8" w:rsidRDefault="00CC365C">
      <w:pPr>
        <w:spacing w:line="259" w:lineRule="auto"/>
        <w:jc w:val="left"/>
        <w:rPr>
          <w:rFonts w:ascii="Time s New Roman" w:hAnsi="Time s New Roman" w:cs="Times New Roman"/>
        </w:rPr>
      </w:pPr>
      <w:r w:rsidRPr="002106F8">
        <w:rPr>
          <w:rFonts w:ascii="Time s New Roman" w:hAnsi="Time s New Roman" w:cs="Times New Roman"/>
        </w:rPr>
        <w:br w:type="page"/>
      </w:r>
    </w:p>
    <w:p w14:paraId="08437686" w14:textId="594FDF3C" w:rsidR="00CE3277" w:rsidRPr="002106F8" w:rsidRDefault="00CE3277" w:rsidP="008D2D7A">
      <w:pPr>
        <w:pStyle w:val="Heading1"/>
        <w:numPr>
          <w:ilvl w:val="0"/>
          <w:numId w:val="0"/>
        </w:numPr>
        <w:ind w:left="1701" w:hanging="1701"/>
        <w:jc w:val="center"/>
        <w:rPr>
          <w:rFonts w:ascii="Time s New Roman" w:hAnsi="Time s New Roman" w:cs="Times New Roman"/>
        </w:rPr>
      </w:pPr>
      <w:r w:rsidRPr="002106F8">
        <w:rPr>
          <w:rFonts w:ascii="Time s New Roman" w:hAnsi="Time s New Roman" w:cs="Times New Roman"/>
        </w:rPr>
        <w:lastRenderedPageBreak/>
        <w:t>MỤC LỤC BẢNG VÀ BIỂU ĐỒ</w:t>
      </w:r>
    </w:p>
    <w:p w14:paraId="2E15B858" w14:textId="77777777"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68" w:history="1">
        <w:r w:rsidR="00CC365C" w:rsidRPr="002106F8">
          <w:rPr>
            <w:rStyle w:val="Hyperlink"/>
            <w:rFonts w:ascii="Time s New Roman" w:hAnsi="Time s New Roman"/>
            <w:iCs/>
            <w:color w:val="auto"/>
            <w:u w:val="none"/>
          </w:rPr>
          <w:t>Bảng 2.1  : Bảng dãy phòng</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_Toc184426468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12</w:t>
        </w:r>
        <w:r w:rsidR="00CC365C" w:rsidRPr="002106F8">
          <w:rPr>
            <w:rFonts w:ascii="Time s New Roman" w:hAnsi="Time s New Roman"/>
            <w:webHidden/>
          </w:rPr>
          <w:fldChar w:fldCharType="end"/>
        </w:r>
      </w:hyperlink>
    </w:p>
    <w:p w14:paraId="124DCAF5" w14:textId="77777777"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69" w:history="1">
        <w:r w:rsidR="00CC365C" w:rsidRPr="002106F8">
          <w:rPr>
            <w:rStyle w:val="Hyperlink"/>
            <w:rFonts w:ascii="Time s New Roman" w:hAnsi="Time s New Roman"/>
            <w:iCs/>
            <w:color w:val="auto"/>
            <w:u w:val="none"/>
          </w:rPr>
          <w:t>Bảng 2.2  : Bảng  phòng</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_Toc184426469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12</w:t>
        </w:r>
        <w:r w:rsidR="00CC365C" w:rsidRPr="002106F8">
          <w:rPr>
            <w:rFonts w:ascii="Time s New Roman" w:hAnsi="Time s New Roman"/>
            <w:webHidden/>
          </w:rPr>
          <w:fldChar w:fldCharType="end"/>
        </w:r>
      </w:hyperlink>
    </w:p>
    <w:p w14:paraId="4D6FDB51" w14:textId="77777777"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70" w:history="1">
        <w:r w:rsidR="00CC365C" w:rsidRPr="002106F8">
          <w:rPr>
            <w:rStyle w:val="Hyperlink"/>
            <w:rFonts w:ascii="Time s New Roman" w:hAnsi="Time s New Roman"/>
            <w:iCs/>
            <w:color w:val="auto"/>
            <w:u w:val="none"/>
          </w:rPr>
          <w:t>Bảng 2.3: Bảng đơn giá</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_Toc184426470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13</w:t>
        </w:r>
        <w:r w:rsidR="00CC365C" w:rsidRPr="002106F8">
          <w:rPr>
            <w:rFonts w:ascii="Time s New Roman" w:hAnsi="Time s New Roman"/>
            <w:webHidden/>
          </w:rPr>
          <w:fldChar w:fldCharType="end"/>
        </w:r>
      </w:hyperlink>
    </w:p>
    <w:p w14:paraId="573D82BF" w14:textId="77777777"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71" w:history="1">
        <w:r w:rsidR="00CC365C" w:rsidRPr="002106F8">
          <w:rPr>
            <w:rStyle w:val="Hyperlink"/>
            <w:rFonts w:ascii="Time s New Roman" w:hAnsi="Time s New Roman"/>
            <w:iCs/>
            <w:color w:val="auto"/>
            <w:u w:val="none"/>
          </w:rPr>
          <w:t>Bảng 2.4  : Bảng CONGTODIEN</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_Toc184426471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13</w:t>
        </w:r>
        <w:r w:rsidR="00CC365C" w:rsidRPr="002106F8">
          <w:rPr>
            <w:rFonts w:ascii="Time s New Roman" w:hAnsi="Time s New Roman"/>
            <w:webHidden/>
          </w:rPr>
          <w:fldChar w:fldCharType="end"/>
        </w:r>
      </w:hyperlink>
    </w:p>
    <w:p w14:paraId="6DCDCECC" w14:textId="77777777"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72" w:history="1">
        <w:r w:rsidR="00CC365C" w:rsidRPr="002106F8">
          <w:rPr>
            <w:rStyle w:val="Hyperlink"/>
            <w:rFonts w:ascii="Time s New Roman" w:hAnsi="Time s New Roman"/>
            <w:iCs/>
            <w:color w:val="auto"/>
            <w:u w:val="none"/>
          </w:rPr>
          <w:t>Bảng 2.5 : Bảng Công tơ nước</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_Toc184426472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14</w:t>
        </w:r>
        <w:r w:rsidR="00CC365C" w:rsidRPr="002106F8">
          <w:rPr>
            <w:rFonts w:ascii="Time s New Roman" w:hAnsi="Time s New Roman"/>
            <w:webHidden/>
          </w:rPr>
          <w:fldChar w:fldCharType="end"/>
        </w:r>
      </w:hyperlink>
    </w:p>
    <w:p w14:paraId="0B835A27" w14:textId="77777777"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73" w:history="1">
        <w:r w:rsidR="00CC365C" w:rsidRPr="002106F8">
          <w:rPr>
            <w:rStyle w:val="Hyperlink"/>
            <w:rFonts w:ascii="Time s New Roman" w:hAnsi="Time s New Roman"/>
            <w:iCs/>
            <w:color w:val="auto"/>
            <w:u w:val="none"/>
          </w:rPr>
          <w:t>Bảng 2.6  : Bảng HOADON_DIENNUOC</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_Toc184426473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14</w:t>
        </w:r>
        <w:r w:rsidR="00CC365C" w:rsidRPr="002106F8">
          <w:rPr>
            <w:rFonts w:ascii="Time s New Roman" w:hAnsi="Time s New Roman"/>
            <w:webHidden/>
          </w:rPr>
          <w:fldChar w:fldCharType="end"/>
        </w:r>
      </w:hyperlink>
    </w:p>
    <w:p w14:paraId="49264F54" w14:textId="77777777"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74" w:history="1">
        <w:r w:rsidR="00CC365C" w:rsidRPr="002106F8">
          <w:rPr>
            <w:rStyle w:val="Hyperlink"/>
            <w:rFonts w:ascii="Time s New Roman" w:hAnsi="Time s New Roman"/>
            <w:iCs/>
            <w:color w:val="auto"/>
            <w:u w:val="none"/>
          </w:rPr>
          <w:t>Bảng 2.7  : Bảng Hóa đơn phòng</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_Toc184426474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15</w:t>
        </w:r>
        <w:r w:rsidR="00CC365C" w:rsidRPr="002106F8">
          <w:rPr>
            <w:rFonts w:ascii="Time s New Roman" w:hAnsi="Time s New Roman"/>
            <w:webHidden/>
          </w:rPr>
          <w:fldChar w:fldCharType="end"/>
        </w:r>
      </w:hyperlink>
    </w:p>
    <w:p w14:paraId="5DBE1617" w14:textId="77777777"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75" w:history="1">
        <w:r w:rsidR="00CC365C" w:rsidRPr="002106F8">
          <w:rPr>
            <w:rStyle w:val="Hyperlink"/>
            <w:rFonts w:ascii="Time s New Roman" w:hAnsi="Time s New Roman"/>
            <w:iCs/>
            <w:color w:val="auto"/>
            <w:u w:val="none"/>
          </w:rPr>
          <w:t>Bảng 2.8  : Bảng hỗ trợ</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_Toc184426475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15</w:t>
        </w:r>
        <w:r w:rsidR="00CC365C" w:rsidRPr="002106F8">
          <w:rPr>
            <w:rFonts w:ascii="Time s New Roman" w:hAnsi="Time s New Roman"/>
            <w:webHidden/>
          </w:rPr>
          <w:fldChar w:fldCharType="end"/>
        </w:r>
      </w:hyperlink>
    </w:p>
    <w:p w14:paraId="6062629F" w14:textId="77777777"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76" w:history="1">
        <w:r w:rsidR="00CC365C" w:rsidRPr="002106F8">
          <w:rPr>
            <w:rStyle w:val="Hyperlink"/>
            <w:rFonts w:ascii="Time s New Roman" w:hAnsi="Time s New Roman"/>
            <w:iCs/>
            <w:color w:val="auto"/>
            <w:u w:val="none"/>
          </w:rPr>
          <w:t>Bảng 2.9  : Bảng Cán bộ</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_Toc184426476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16</w:t>
        </w:r>
        <w:r w:rsidR="00CC365C" w:rsidRPr="002106F8">
          <w:rPr>
            <w:rFonts w:ascii="Time s New Roman" w:hAnsi="Time s New Roman"/>
            <w:webHidden/>
          </w:rPr>
          <w:fldChar w:fldCharType="end"/>
        </w:r>
      </w:hyperlink>
    </w:p>
    <w:p w14:paraId="396E47AD" w14:textId="77777777"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77" w:history="1">
        <w:r w:rsidR="00CC365C" w:rsidRPr="002106F8">
          <w:rPr>
            <w:rStyle w:val="Hyperlink"/>
            <w:rFonts w:ascii="Time s New Roman" w:hAnsi="Time s New Roman"/>
            <w:iCs/>
            <w:color w:val="auto"/>
            <w:u w:val="none"/>
          </w:rPr>
          <w:t>Bảng 2.10  : Bảng Nhân viên</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_Toc184426477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17</w:t>
        </w:r>
        <w:r w:rsidR="00CC365C" w:rsidRPr="002106F8">
          <w:rPr>
            <w:rFonts w:ascii="Time s New Roman" w:hAnsi="Time s New Roman"/>
            <w:webHidden/>
          </w:rPr>
          <w:fldChar w:fldCharType="end"/>
        </w:r>
      </w:hyperlink>
    </w:p>
    <w:p w14:paraId="56C0907D" w14:textId="77777777"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78" w:history="1">
        <w:r w:rsidR="00CC365C" w:rsidRPr="002106F8">
          <w:rPr>
            <w:rStyle w:val="Hyperlink"/>
            <w:rFonts w:ascii="Time s New Roman" w:hAnsi="Time s New Roman"/>
            <w:iCs/>
            <w:color w:val="auto"/>
            <w:u w:val="none"/>
          </w:rPr>
          <w:t>Bảng 2.11  : Bảng Sinh viên</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_Toc184426478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18</w:t>
        </w:r>
        <w:r w:rsidR="00CC365C" w:rsidRPr="002106F8">
          <w:rPr>
            <w:rFonts w:ascii="Time s New Roman" w:hAnsi="Time s New Roman"/>
            <w:webHidden/>
          </w:rPr>
          <w:fldChar w:fldCharType="end"/>
        </w:r>
      </w:hyperlink>
    </w:p>
    <w:p w14:paraId="2FB34DF6" w14:textId="3473E0AE"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79" w:history="1">
        <w:r w:rsidR="00CC365C" w:rsidRPr="002106F8">
          <w:rPr>
            <w:rStyle w:val="Hyperlink"/>
            <w:rFonts w:ascii="Time s New Roman" w:hAnsi="Time s New Roman"/>
            <w:iCs/>
            <w:color w:val="auto"/>
            <w:u w:val="none"/>
          </w:rPr>
          <w:t>Bảng 2.12  : Bảng Thân nhân</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_Toc184426479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19</w:t>
        </w:r>
        <w:r w:rsidR="00CC365C" w:rsidRPr="002106F8">
          <w:rPr>
            <w:rFonts w:ascii="Time s New Roman" w:hAnsi="Time s New Roman"/>
            <w:webHidden/>
          </w:rPr>
          <w:fldChar w:fldCharType="end"/>
        </w:r>
      </w:hyperlink>
    </w:p>
    <w:p w14:paraId="49232894" w14:textId="70A91632" w:rsidR="00CC365C" w:rsidRPr="002106F8" w:rsidRDefault="00CC365C" w:rsidP="00CC365C">
      <w:pPr>
        <w:pStyle w:val="TOC3"/>
        <w:rPr>
          <w:rFonts w:ascii="Time s New Roman" w:eastAsiaTheme="minorEastAsia" w:hAnsi="Time s New Roman" w:cstheme="minorBidi"/>
          <w:kern w:val="2"/>
          <w:sz w:val="22"/>
          <w14:ligatures w14:val="standardContextual"/>
        </w:rPr>
      </w:pPr>
    </w:p>
    <w:p w14:paraId="2331448D" w14:textId="77777777" w:rsidR="00CE3277" w:rsidRPr="002106F8" w:rsidRDefault="00CE3277" w:rsidP="0004185F">
      <w:pPr>
        <w:pStyle w:val="Heading1"/>
        <w:numPr>
          <w:ilvl w:val="0"/>
          <w:numId w:val="0"/>
        </w:numPr>
        <w:ind w:left="1701" w:hanging="1701"/>
        <w:jc w:val="center"/>
        <w:rPr>
          <w:rFonts w:ascii="Time s New Roman" w:hAnsi="Time s New Roman" w:cs="Times New Roman"/>
          <w:lang w:val="vi-VN"/>
        </w:rPr>
      </w:pPr>
      <w:bookmarkStart w:id="8" w:name="_Toc184426457"/>
      <w:r w:rsidRPr="002106F8">
        <w:rPr>
          <w:rFonts w:ascii="Time s New Roman" w:hAnsi="Time s New Roman" w:cs="Times New Roman"/>
        </w:rPr>
        <w:lastRenderedPageBreak/>
        <w:t>MỤC LỤC HÌNH ẢNH SƠ ĐỒ</w:t>
      </w:r>
      <w:bookmarkEnd w:id="8"/>
    </w:p>
    <w:p w14:paraId="4E22BA00" w14:textId="77777777"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85" w:history="1">
        <w:r w:rsidR="00CC365C" w:rsidRPr="002106F8">
          <w:rPr>
            <w:rStyle w:val="Hyperlink"/>
            <w:rFonts w:ascii="Time s New Roman" w:hAnsi="Time s New Roman"/>
            <w:iCs/>
            <w:color w:val="auto"/>
            <w:u w:val="none"/>
          </w:rPr>
          <w:t>Hình 2.1 : Giao diện trang chủ</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_Toc184426485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20</w:t>
        </w:r>
        <w:r w:rsidR="00CC365C" w:rsidRPr="002106F8">
          <w:rPr>
            <w:rFonts w:ascii="Time s New Roman" w:hAnsi="Time s New Roman"/>
            <w:webHidden/>
          </w:rPr>
          <w:fldChar w:fldCharType="end"/>
        </w:r>
      </w:hyperlink>
    </w:p>
    <w:p w14:paraId="25466EFD" w14:textId="77777777"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86" w:history="1">
        <w:r w:rsidR="00CC365C" w:rsidRPr="002106F8">
          <w:rPr>
            <w:rStyle w:val="Hyperlink"/>
            <w:rFonts w:ascii="Time s New Roman" w:hAnsi="Time s New Roman"/>
            <w:iCs/>
            <w:color w:val="auto"/>
            <w:u w:val="none"/>
          </w:rPr>
          <w:t>Hình 2.2 : Giao diện CanBo</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_Toc184426486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21</w:t>
        </w:r>
        <w:r w:rsidR="00CC365C" w:rsidRPr="002106F8">
          <w:rPr>
            <w:rFonts w:ascii="Time s New Roman" w:hAnsi="Time s New Roman"/>
            <w:webHidden/>
          </w:rPr>
          <w:fldChar w:fldCharType="end"/>
        </w:r>
      </w:hyperlink>
    </w:p>
    <w:p w14:paraId="1A1CA359" w14:textId="77777777"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87" w:history="1">
        <w:r w:rsidR="00CC365C" w:rsidRPr="002106F8">
          <w:rPr>
            <w:rStyle w:val="Hyperlink"/>
            <w:rFonts w:ascii="Time s New Roman" w:hAnsi="Time s New Roman"/>
            <w:iCs/>
            <w:color w:val="auto"/>
            <w:u w:val="none"/>
          </w:rPr>
          <w:t>Hình 2.3 : Giao diện thêm CanBo</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_Toc184426487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21</w:t>
        </w:r>
        <w:r w:rsidR="00CC365C" w:rsidRPr="002106F8">
          <w:rPr>
            <w:rFonts w:ascii="Time s New Roman" w:hAnsi="Time s New Roman"/>
            <w:webHidden/>
          </w:rPr>
          <w:fldChar w:fldCharType="end"/>
        </w:r>
      </w:hyperlink>
    </w:p>
    <w:p w14:paraId="57B35317" w14:textId="77777777"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88" w:history="1">
        <w:r w:rsidR="00CC365C" w:rsidRPr="002106F8">
          <w:rPr>
            <w:rStyle w:val="Hyperlink"/>
            <w:rFonts w:ascii="Time s New Roman" w:hAnsi="Time s New Roman"/>
            <w:iCs/>
            <w:color w:val="auto"/>
            <w:u w:val="none"/>
          </w:rPr>
          <w:t>Hình 2.4 : Giao diện Nhân Viên</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_Toc184426488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22</w:t>
        </w:r>
        <w:r w:rsidR="00CC365C" w:rsidRPr="002106F8">
          <w:rPr>
            <w:rFonts w:ascii="Time s New Roman" w:hAnsi="Time s New Roman"/>
            <w:webHidden/>
          </w:rPr>
          <w:fldChar w:fldCharType="end"/>
        </w:r>
      </w:hyperlink>
    </w:p>
    <w:p w14:paraId="15877752" w14:textId="77777777"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89" w:history="1">
        <w:r w:rsidR="00CC365C" w:rsidRPr="002106F8">
          <w:rPr>
            <w:rStyle w:val="Hyperlink"/>
            <w:rFonts w:ascii="Time s New Roman" w:hAnsi="Time s New Roman"/>
            <w:iCs/>
            <w:color w:val="auto"/>
            <w:u w:val="none"/>
          </w:rPr>
          <w:t>Hình 2.5 : Giao diện sửa thông tin nhân viên</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_Toc184426489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22</w:t>
        </w:r>
        <w:r w:rsidR="00CC365C" w:rsidRPr="002106F8">
          <w:rPr>
            <w:rFonts w:ascii="Time s New Roman" w:hAnsi="Time s New Roman"/>
            <w:webHidden/>
          </w:rPr>
          <w:fldChar w:fldCharType="end"/>
        </w:r>
      </w:hyperlink>
    </w:p>
    <w:p w14:paraId="08F92FBA" w14:textId="77777777"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90" w:history="1">
        <w:r w:rsidR="00CC365C" w:rsidRPr="002106F8">
          <w:rPr>
            <w:rStyle w:val="Hyperlink"/>
            <w:rFonts w:ascii="Time s New Roman" w:hAnsi="Time s New Roman"/>
            <w:iCs/>
            <w:color w:val="auto"/>
            <w:u w:val="none"/>
          </w:rPr>
          <w:t>Hình 2.6 : Giao diện Dãy phòng</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_Toc184426490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23</w:t>
        </w:r>
        <w:r w:rsidR="00CC365C" w:rsidRPr="002106F8">
          <w:rPr>
            <w:rFonts w:ascii="Time s New Roman" w:hAnsi="Time s New Roman"/>
            <w:webHidden/>
          </w:rPr>
          <w:fldChar w:fldCharType="end"/>
        </w:r>
      </w:hyperlink>
    </w:p>
    <w:p w14:paraId="5AA8A91E" w14:textId="77777777"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91" w:history="1">
        <w:r w:rsidR="00CC365C" w:rsidRPr="002106F8">
          <w:rPr>
            <w:rStyle w:val="Hyperlink"/>
            <w:rFonts w:ascii="Time s New Roman" w:hAnsi="Time s New Roman"/>
            <w:iCs/>
            <w:color w:val="auto"/>
            <w:u w:val="none"/>
          </w:rPr>
          <w:t>Hình 2.7 : Giao diện Phòng</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_Toc184426491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23</w:t>
        </w:r>
        <w:r w:rsidR="00CC365C" w:rsidRPr="002106F8">
          <w:rPr>
            <w:rFonts w:ascii="Time s New Roman" w:hAnsi="Time s New Roman"/>
            <w:webHidden/>
          </w:rPr>
          <w:fldChar w:fldCharType="end"/>
        </w:r>
      </w:hyperlink>
    </w:p>
    <w:p w14:paraId="136CC6BB" w14:textId="77777777"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92" w:history="1">
        <w:r w:rsidR="00CC365C" w:rsidRPr="002106F8">
          <w:rPr>
            <w:rStyle w:val="Hyperlink"/>
            <w:rFonts w:ascii="Time s New Roman" w:hAnsi="Time s New Roman"/>
            <w:iCs/>
            <w:color w:val="auto"/>
            <w:u w:val="none"/>
          </w:rPr>
          <w:t>Hình 2.8 : Giao diện chi tiết phòng</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_Toc184426492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24</w:t>
        </w:r>
        <w:r w:rsidR="00CC365C" w:rsidRPr="002106F8">
          <w:rPr>
            <w:rFonts w:ascii="Time s New Roman" w:hAnsi="Time s New Roman"/>
            <w:webHidden/>
          </w:rPr>
          <w:fldChar w:fldCharType="end"/>
        </w:r>
      </w:hyperlink>
    </w:p>
    <w:p w14:paraId="4F10BDD0" w14:textId="77777777"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93" w:history="1">
        <w:r w:rsidR="00CC365C" w:rsidRPr="002106F8">
          <w:rPr>
            <w:rStyle w:val="Hyperlink"/>
            <w:rFonts w:ascii="Time s New Roman" w:hAnsi="Time s New Roman"/>
            <w:iCs/>
            <w:color w:val="auto"/>
            <w:u w:val="none"/>
          </w:rPr>
          <w:t>Hình 2.9 : Giao diện Đơn giá</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_Toc184426493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24</w:t>
        </w:r>
        <w:r w:rsidR="00CC365C" w:rsidRPr="002106F8">
          <w:rPr>
            <w:rFonts w:ascii="Time s New Roman" w:hAnsi="Time s New Roman"/>
            <w:webHidden/>
          </w:rPr>
          <w:fldChar w:fldCharType="end"/>
        </w:r>
      </w:hyperlink>
    </w:p>
    <w:p w14:paraId="504EB226" w14:textId="77777777"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94" w:history="1">
        <w:r w:rsidR="00CC365C" w:rsidRPr="002106F8">
          <w:rPr>
            <w:rStyle w:val="Hyperlink"/>
            <w:rFonts w:ascii="Time s New Roman" w:hAnsi="Time s New Roman"/>
            <w:iCs/>
            <w:color w:val="auto"/>
            <w:u w:val="none"/>
          </w:rPr>
          <w:t>Hình 2.10 : Giao diện Hỗ trợ</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_Toc184426494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25</w:t>
        </w:r>
        <w:r w:rsidR="00CC365C" w:rsidRPr="002106F8">
          <w:rPr>
            <w:rFonts w:ascii="Time s New Roman" w:hAnsi="Time s New Roman"/>
            <w:webHidden/>
          </w:rPr>
          <w:fldChar w:fldCharType="end"/>
        </w:r>
      </w:hyperlink>
    </w:p>
    <w:p w14:paraId="7615309F" w14:textId="77777777"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95" w:history="1">
        <w:r w:rsidR="00CC365C" w:rsidRPr="002106F8">
          <w:rPr>
            <w:rStyle w:val="Hyperlink"/>
            <w:rFonts w:ascii="Time s New Roman" w:hAnsi="Time s New Roman"/>
            <w:iCs/>
            <w:color w:val="auto"/>
            <w:u w:val="none"/>
          </w:rPr>
          <w:t>Hình 2.11 : Giao diện Hóa đơn phòng</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_Toc184426495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25</w:t>
        </w:r>
        <w:r w:rsidR="00CC365C" w:rsidRPr="002106F8">
          <w:rPr>
            <w:rFonts w:ascii="Time s New Roman" w:hAnsi="Time s New Roman"/>
            <w:webHidden/>
          </w:rPr>
          <w:fldChar w:fldCharType="end"/>
        </w:r>
      </w:hyperlink>
    </w:p>
    <w:p w14:paraId="25F73548" w14:textId="77777777"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96" w:history="1">
        <w:r w:rsidR="00CC365C" w:rsidRPr="002106F8">
          <w:rPr>
            <w:rStyle w:val="Hyperlink"/>
            <w:rFonts w:ascii="Time s New Roman" w:hAnsi="Time s New Roman"/>
            <w:iCs/>
            <w:color w:val="auto"/>
            <w:u w:val="none"/>
          </w:rPr>
          <w:t>Hình 2.12 : Giao diện Thêm chỉ số</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_Toc184426496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26</w:t>
        </w:r>
        <w:r w:rsidR="00CC365C" w:rsidRPr="002106F8">
          <w:rPr>
            <w:rFonts w:ascii="Time s New Roman" w:hAnsi="Time s New Roman"/>
            <w:webHidden/>
          </w:rPr>
          <w:fldChar w:fldCharType="end"/>
        </w:r>
      </w:hyperlink>
    </w:p>
    <w:p w14:paraId="17C3C5D4" w14:textId="77777777" w:rsidR="00CC365C" w:rsidRPr="002106F8" w:rsidRDefault="00777A1B" w:rsidP="00CC365C">
      <w:pPr>
        <w:pStyle w:val="TOC3"/>
        <w:rPr>
          <w:rFonts w:ascii="Time s New Roman" w:eastAsiaTheme="minorEastAsia" w:hAnsi="Time s New Roman" w:cstheme="minorBidi"/>
          <w:kern w:val="2"/>
          <w:sz w:val="22"/>
          <w14:ligatures w14:val="standardContextual"/>
        </w:rPr>
      </w:pPr>
      <w:hyperlink w:anchor="_Toc184426497" w:history="1">
        <w:r w:rsidR="00CC365C" w:rsidRPr="002106F8">
          <w:rPr>
            <w:rStyle w:val="Hyperlink"/>
            <w:rFonts w:ascii="Time s New Roman" w:hAnsi="Time s New Roman"/>
            <w:iCs/>
            <w:color w:val="auto"/>
            <w:u w:val="none"/>
          </w:rPr>
          <w:t>Hình 2.13 : Giao diện Hóa đơn điện nước</w:t>
        </w:r>
        <w:r w:rsidR="00CC365C" w:rsidRPr="002106F8">
          <w:rPr>
            <w:rFonts w:ascii="Time s New Roman" w:hAnsi="Time s New Roman"/>
            <w:webHidden/>
          </w:rPr>
          <w:tab/>
        </w:r>
        <w:r w:rsidR="00CC365C" w:rsidRPr="002106F8">
          <w:rPr>
            <w:rFonts w:ascii="Time s New Roman" w:hAnsi="Time s New Roman"/>
            <w:webHidden/>
          </w:rPr>
          <w:fldChar w:fldCharType="begin"/>
        </w:r>
        <w:r w:rsidR="00CC365C" w:rsidRPr="002106F8">
          <w:rPr>
            <w:rFonts w:ascii="Time s New Roman" w:hAnsi="Time s New Roman"/>
            <w:webHidden/>
          </w:rPr>
          <w:instrText xml:space="preserve"> PAGEREF _Toc184426497 \h </w:instrText>
        </w:r>
        <w:r w:rsidR="00CC365C" w:rsidRPr="002106F8">
          <w:rPr>
            <w:rFonts w:ascii="Time s New Roman" w:hAnsi="Time s New Roman"/>
            <w:webHidden/>
          </w:rPr>
        </w:r>
        <w:r w:rsidR="00CC365C" w:rsidRPr="002106F8">
          <w:rPr>
            <w:rFonts w:ascii="Time s New Roman" w:hAnsi="Time s New Roman"/>
            <w:webHidden/>
          </w:rPr>
          <w:fldChar w:fldCharType="separate"/>
        </w:r>
        <w:r w:rsidR="00CC365C" w:rsidRPr="002106F8">
          <w:rPr>
            <w:rFonts w:ascii="Time s New Roman" w:hAnsi="Time s New Roman"/>
            <w:webHidden/>
          </w:rPr>
          <w:t>26</w:t>
        </w:r>
        <w:r w:rsidR="00CC365C" w:rsidRPr="002106F8">
          <w:rPr>
            <w:rFonts w:ascii="Time s New Roman" w:hAnsi="Time s New Roman"/>
            <w:webHidden/>
          </w:rPr>
          <w:fldChar w:fldCharType="end"/>
        </w:r>
      </w:hyperlink>
    </w:p>
    <w:p w14:paraId="53390933" w14:textId="77777777" w:rsidR="00CC365C" w:rsidRPr="002106F8" w:rsidRDefault="00CC365C" w:rsidP="00CC365C">
      <w:pPr>
        <w:rPr>
          <w:rFonts w:ascii="Time s New Roman" w:hAnsi="Time s New Roman"/>
          <w:lang w:val="vi-VN"/>
        </w:rPr>
      </w:pPr>
    </w:p>
    <w:p w14:paraId="7A01E3B1" w14:textId="6A6366A2" w:rsidR="00CE3277" w:rsidRPr="002106F8" w:rsidRDefault="00187D30" w:rsidP="0004185F">
      <w:pPr>
        <w:pStyle w:val="Heading1"/>
        <w:numPr>
          <w:ilvl w:val="0"/>
          <w:numId w:val="0"/>
        </w:numPr>
        <w:ind w:left="1701" w:hanging="1701"/>
        <w:jc w:val="center"/>
        <w:rPr>
          <w:rFonts w:ascii="Time s New Roman" w:hAnsi="Time s New Roman" w:cs="Times New Roman"/>
        </w:rPr>
      </w:pPr>
      <w:bookmarkStart w:id="9" w:name="_Toc103336819"/>
      <w:bookmarkStart w:id="10" w:name="_Toc134733400"/>
      <w:bookmarkStart w:id="11" w:name="_Toc184426458"/>
      <w:r w:rsidRPr="002106F8">
        <w:rPr>
          <w:rFonts w:ascii="Time s New Roman" w:hAnsi="Time s New Roman" w:cs="Times New Roman"/>
        </w:rPr>
        <w:lastRenderedPageBreak/>
        <w:t xml:space="preserve">Chương 1. </w:t>
      </w:r>
      <w:r w:rsidR="00CE3277" w:rsidRPr="002106F8">
        <w:rPr>
          <w:rFonts w:ascii="Time s New Roman" w:hAnsi="Time s New Roman" w:cs="Times New Roman"/>
        </w:rPr>
        <w:t>MỞ ĐẦU</w:t>
      </w:r>
      <w:bookmarkEnd w:id="9"/>
      <w:bookmarkEnd w:id="10"/>
      <w:bookmarkEnd w:id="11"/>
    </w:p>
    <w:p w14:paraId="578A83A4" w14:textId="77777777" w:rsidR="002D181D" w:rsidRPr="002106F8" w:rsidRDefault="002D181D" w:rsidP="00962D09">
      <w:pPr>
        <w:pStyle w:val="DoanVB"/>
        <w:rPr>
          <w:rStyle w:val="Hyperlink"/>
          <w:rFonts w:ascii="Time s New Roman" w:hAnsi="Time s New Roman"/>
          <w:color w:val="000000" w:themeColor="text1"/>
          <w:sz w:val="28"/>
          <w:szCs w:val="28"/>
          <w:u w:val="none"/>
        </w:rPr>
      </w:pPr>
      <w:r w:rsidRPr="002106F8">
        <w:rPr>
          <w:rStyle w:val="Hyperlink"/>
          <w:rFonts w:ascii="Time s New Roman" w:hAnsi="Time s New Roman"/>
          <w:color w:val="000000" w:themeColor="text1"/>
          <w:sz w:val="28"/>
          <w:szCs w:val="28"/>
          <w:u w:val="none"/>
        </w:rPr>
        <w:t>Trong thời đại công nghệ phát triển mạnh mẽ, việc ứng dụng các giải pháp công nghệ thông tin vào quản lý và vận hành đã trở thành một nhu cầu cấp thiết trong nhiều lĩnh vực. Đối với quản lý ký túc xá, một môi trường với số lượng lớn sinh viên, nhân sự, và các hoạt động liên quan, việc xây dựng một hệ thống quản lý trực tuyến không chỉ nâng cao hiệu quả làm việc mà còn cải thiện trải nghiệm của sinh viên. Đồ án "Xây dựng website quản lý ký túc xá" được thực hiện với mục tiêu đáp ứng nhu cầu này, góp phần vào quá trình số hóa trong công tác quản lý.</w:t>
      </w:r>
    </w:p>
    <w:p w14:paraId="1ED35979" w14:textId="149E295C" w:rsidR="002D181D" w:rsidRPr="002106F8" w:rsidRDefault="002D181D" w:rsidP="00962D09">
      <w:pPr>
        <w:pStyle w:val="Heading2"/>
        <w:rPr>
          <w:rFonts w:ascii="Time s New Roman" w:hAnsi="Time s New Roman" w:cs="Times New Roman"/>
        </w:rPr>
      </w:pPr>
      <w:r w:rsidRPr="002106F8">
        <w:rPr>
          <w:rFonts w:ascii="Time s New Roman" w:hAnsi="Time s New Roman" w:cs="Times New Roman"/>
        </w:rPr>
        <w:t xml:space="preserve"> </w:t>
      </w:r>
      <w:bookmarkStart w:id="12" w:name="_Toc184426459"/>
      <w:r w:rsidRPr="002106F8">
        <w:rPr>
          <w:rFonts w:ascii="Time s New Roman" w:hAnsi="Time s New Roman" w:cs="Times New Roman"/>
        </w:rPr>
        <w:t>Mục tiêu</w:t>
      </w:r>
      <w:bookmarkEnd w:id="12"/>
    </w:p>
    <w:p w14:paraId="2C94B5FF" w14:textId="19FBA161" w:rsidR="002D181D" w:rsidRPr="002106F8" w:rsidRDefault="002D181D" w:rsidP="00962D09">
      <w:pPr>
        <w:pStyle w:val="DoanVB"/>
        <w:rPr>
          <w:rStyle w:val="Hyperlink"/>
          <w:rFonts w:ascii="Time s New Roman" w:hAnsi="Time s New Roman"/>
          <w:color w:val="000000" w:themeColor="text1"/>
          <w:sz w:val="28"/>
          <w:szCs w:val="28"/>
          <w:u w:val="none"/>
        </w:rPr>
      </w:pPr>
      <w:r w:rsidRPr="002106F8">
        <w:rPr>
          <w:rFonts w:ascii="Time s New Roman" w:eastAsiaTheme="majorEastAsia" w:hAnsi="Time s New Roman" w:cs="Times New Roman"/>
          <w:b/>
          <w:szCs w:val="26"/>
        </w:rPr>
        <w:t xml:space="preserve">  </w:t>
      </w:r>
      <w:r w:rsidRPr="002106F8">
        <w:rPr>
          <w:rStyle w:val="Hyperlink"/>
          <w:rFonts w:ascii="Time s New Roman" w:hAnsi="Time s New Roman"/>
          <w:color w:val="000000" w:themeColor="text1"/>
          <w:sz w:val="28"/>
          <w:szCs w:val="28"/>
          <w:u w:val="none"/>
        </w:rPr>
        <w:t>Xây dựng một hệ thống quản lý ký túc xá trực tuyến giúp dễ dàng theo dõi, cập nhật thông tin sinh viên, phòng ở, và các hoạt động liên quan.</w:t>
      </w:r>
    </w:p>
    <w:p w14:paraId="665DC7C4" w14:textId="4B3B0974" w:rsidR="002D181D" w:rsidRPr="002106F8" w:rsidRDefault="002D181D" w:rsidP="00962D09">
      <w:pPr>
        <w:pStyle w:val="DoanVB"/>
        <w:rPr>
          <w:rStyle w:val="Hyperlink"/>
          <w:rFonts w:ascii="Time s New Roman" w:hAnsi="Time s New Roman"/>
          <w:color w:val="000000" w:themeColor="text1"/>
          <w:sz w:val="28"/>
          <w:szCs w:val="28"/>
          <w:u w:val="none"/>
        </w:rPr>
      </w:pPr>
      <w:r w:rsidRPr="002106F8">
        <w:rPr>
          <w:rStyle w:val="Hyperlink"/>
          <w:rFonts w:ascii="Time s New Roman" w:hAnsi="Time s New Roman"/>
          <w:color w:val="000000" w:themeColor="text1"/>
          <w:sz w:val="28"/>
          <w:szCs w:val="28"/>
          <w:u w:val="none"/>
        </w:rPr>
        <w:t xml:space="preserve">  Tối ưu hóa công tác quản lý, giảm thiểu sai sót, và tiết kiệm thời gian xử lý. </w:t>
      </w:r>
    </w:p>
    <w:p w14:paraId="560AC1C4" w14:textId="4F8A5362" w:rsidR="002D181D" w:rsidRPr="002106F8" w:rsidRDefault="002D181D" w:rsidP="00962D09">
      <w:pPr>
        <w:pStyle w:val="DoanVB"/>
        <w:rPr>
          <w:rStyle w:val="Hyperlink"/>
          <w:rFonts w:ascii="Time s New Roman" w:hAnsi="Time s New Roman"/>
          <w:color w:val="000000" w:themeColor="text1"/>
          <w:sz w:val="28"/>
          <w:szCs w:val="28"/>
          <w:u w:val="none"/>
        </w:rPr>
      </w:pPr>
      <w:r w:rsidRPr="002106F8">
        <w:rPr>
          <w:rStyle w:val="Hyperlink"/>
          <w:rFonts w:ascii="Time s New Roman" w:hAnsi="Time s New Roman"/>
          <w:color w:val="000000" w:themeColor="text1"/>
          <w:sz w:val="28"/>
          <w:szCs w:val="28"/>
          <w:u w:val="none"/>
        </w:rPr>
        <w:t xml:space="preserve"> Cung cấp giao diện thân thiện với người dùng, phù hợp với các đối tượng như ban quản lý, sinh viên, và nhân viên kỹ thuật. </w:t>
      </w:r>
    </w:p>
    <w:p w14:paraId="3CD7E983" w14:textId="294B26B4" w:rsidR="002D181D" w:rsidRPr="002106F8" w:rsidRDefault="002D181D" w:rsidP="00962D09">
      <w:pPr>
        <w:pStyle w:val="DoanVB"/>
        <w:rPr>
          <w:rStyle w:val="Hyperlink"/>
          <w:rFonts w:ascii="Time s New Roman" w:hAnsi="Time s New Roman"/>
          <w:color w:val="000000" w:themeColor="text1"/>
          <w:sz w:val="28"/>
          <w:szCs w:val="28"/>
          <w:u w:val="none"/>
        </w:rPr>
      </w:pPr>
      <w:r w:rsidRPr="002106F8">
        <w:rPr>
          <w:rStyle w:val="Hyperlink"/>
          <w:rFonts w:ascii="Time s New Roman" w:hAnsi="Time s New Roman"/>
          <w:color w:val="000000" w:themeColor="text1"/>
          <w:sz w:val="28"/>
          <w:szCs w:val="28"/>
          <w:u w:val="none"/>
        </w:rPr>
        <w:t xml:space="preserve">Ứng dụng các kiến thức và kỹ năng đã học vào thực tế, nâng cao kỹ năng lập trình và tư duy hệ thống. </w:t>
      </w:r>
    </w:p>
    <w:p w14:paraId="4B15F4E0" w14:textId="0B4011FE" w:rsidR="002D181D" w:rsidRPr="002106F8" w:rsidRDefault="002D181D" w:rsidP="00962D09">
      <w:pPr>
        <w:pStyle w:val="Heading2"/>
        <w:rPr>
          <w:rFonts w:ascii="Time s New Roman" w:hAnsi="Time s New Roman" w:cs="Times New Roman"/>
        </w:rPr>
      </w:pPr>
      <w:bookmarkStart w:id="13" w:name="_Toc184426460"/>
      <w:r w:rsidRPr="002106F8">
        <w:rPr>
          <w:rFonts w:ascii="Time s New Roman" w:hAnsi="Time s New Roman" w:cs="Times New Roman"/>
        </w:rPr>
        <w:t>Phạm vi đề tài</w:t>
      </w:r>
      <w:bookmarkEnd w:id="13"/>
    </w:p>
    <w:p w14:paraId="143A4266" w14:textId="78B49A30" w:rsidR="002D181D" w:rsidRPr="002106F8" w:rsidRDefault="002D181D" w:rsidP="00962D09">
      <w:pPr>
        <w:pStyle w:val="DoanVB"/>
        <w:rPr>
          <w:rStyle w:val="Hyperlink"/>
          <w:rFonts w:ascii="Time s New Roman" w:hAnsi="Time s New Roman"/>
          <w:color w:val="000000" w:themeColor="text1"/>
          <w:sz w:val="28"/>
          <w:szCs w:val="28"/>
          <w:u w:val="none"/>
        </w:rPr>
      </w:pPr>
      <w:r w:rsidRPr="002106F8">
        <w:rPr>
          <w:rStyle w:val="Hyperlink"/>
          <w:rFonts w:ascii="Time s New Roman" w:hAnsi="Time s New Roman"/>
          <w:color w:val="000000" w:themeColor="text1"/>
          <w:sz w:val="28"/>
          <w:szCs w:val="28"/>
          <w:u w:val="none"/>
        </w:rPr>
        <w:t xml:space="preserve"> Quản lý thông tin sinh viên, bao gồm đăng ký phòng, cập nhật thông tin cá nhân, và theo dõi lịch sử thuê phòng. </w:t>
      </w:r>
    </w:p>
    <w:p w14:paraId="504F11E7" w14:textId="77777777" w:rsidR="002D181D" w:rsidRPr="002106F8" w:rsidRDefault="002D181D" w:rsidP="00962D09">
      <w:pPr>
        <w:pStyle w:val="DoanVB"/>
        <w:rPr>
          <w:rStyle w:val="Hyperlink"/>
          <w:rFonts w:ascii="Time s New Roman" w:hAnsi="Time s New Roman"/>
          <w:color w:val="000000" w:themeColor="text1"/>
          <w:sz w:val="28"/>
          <w:szCs w:val="28"/>
          <w:u w:val="none"/>
        </w:rPr>
      </w:pPr>
      <w:r w:rsidRPr="002106F8">
        <w:rPr>
          <w:rStyle w:val="Hyperlink"/>
          <w:rFonts w:ascii="Time s New Roman" w:hAnsi="Time s New Roman"/>
          <w:color w:val="000000" w:themeColor="text1"/>
          <w:sz w:val="28"/>
          <w:szCs w:val="28"/>
          <w:u w:val="none"/>
        </w:rPr>
        <w:t xml:space="preserve"> Quản lý thông tin ký túc xá như danh sách phòng, tình trạng phòng, và các dịch vụ đi kèm. </w:t>
      </w:r>
    </w:p>
    <w:p w14:paraId="74A4F4BC" w14:textId="410206FD" w:rsidR="002D181D" w:rsidRPr="002106F8" w:rsidRDefault="002D181D" w:rsidP="00962D09">
      <w:pPr>
        <w:pStyle w:val="DoanVB"/>
        <w:rPr>
          <w:rStyle w:val="Hyperlink"/>
          <w:rFonts w:ascii="Time s New Roman" w:hAnsi="Time s New Roman"/>
          <w:color w:val="000000" w:themeColor="text1"/>
          <w:sz w:val="28"/>
          <w:szCs w:val="28"/>
          <w:u w:val="none"/>
        </w:rPr>
      </w:pPr>
      <w:r w:rsidRPr="002106F8">
        <w:rPr>
          <w:rStyle w:val="Hyperlink"/>
          <w:rFonts w:ascii="Time s New Roman" w:hAnsi="Time s New Roman"/>
          <w:color w:val="000000" w:themeColor="text1"/>
          <w:sz w:val="28"/>
          <w:szCs w:val="28"/>
          <w:u w:val="none"/>
        </w:rPr>
        <w:t xml:space="preserve">Tích hợp tính năng thống kê, báo cáo hỗ trợ ban quản lý. </w:t>
      </w:r>
    </w:p>
    <w:p w14:paraId="7B22BFD6" w14:textId="51E45E49" w:rsidR="002D181D" w:rsidRPr="002106F8" w:rsidRDefault="002D181D" w:rsidP="00962D09">
      <w:pPr>
        <w:pStyle w:val="DoanVB"/>
        <w:rPr>
          <w:rStyle w:val="Hyperlink"/>
          <w:rFonts w:ascii="Time s New Roman" w:hAnsi="Time s New Roman"/>
          <w:color w:val="000000" w:themeColor="text1"/>
          <w:sz w:val="28"/>
          <w:szCs w:val="28"/>
          <w:u w:val="none"/>
        </w:rPr>
      </w:pPr>
      <w:r w:rsidRPr="002106F8">
        <w:rPr>
          <w:rStyle w:val="Hyperlink"/>
          <w:rFonts w:ascii="Time s New Roman" w:hAnsi="Time s New Roman"/>
          <w:color w:val="000000" w:themeColor="text1"/>
          <w:sz w:val="28"/>
          <w:szCs w:val="28"/>
          <w:u w:val="none"/>
        </w:rPr>
        <w:t xml:space="preserve">Không bao gồm các tính năng thanh toán trực tuyến hoặc tích hợp với các hệ thống bên ngoài. </w:t>
      </w:r>
    </w:p>
    <w:p w14:paraId="7FAC4D51" w14:textId="541C61CE" w:rsidR="002D181D" w:rsidRPr="002106F8" w:rsidRDefault="002D181D" w:rsidP="00962D09">
      <w:pPr>
        <w:pStyle w:val="Heading2"/>
        <w:rPr>
          <w:rFonts w:ascii="Time s New Roman" w:hAnsi="Time s New Roman" w:cs="Times New Roman"/>
        </w:rPr>
      </w:pPr>
      <w:bookmarkStart w:id="14" w:name="_Toc184426461"/>
      <w:r w:rsidRPr="002106F8">
        <w:rPr>
          <w:rFonts w:ascii="Time s New Roman" w:hAnsi="Time s New Roman" w:cs="Times New Roman"/>
        </w:rPr>
        <w:t>Lợi ích</w:t>
      </w:r>
      <w:bookmarkEnd w:id="14"/>
    </w:p>
    <w:p w14:paraId="11BA3F58" w14:textId="4D75E139" w:rsidR="002D181D" w:rsidRPr="002106F8" w:rsidRDefault="002D181D" w:rsidP="00962D09">
      <w:pPr>
        <w:pStyle w:val="DoanVB"/>
        <w:rPr>
          <w:rStyle w:val="Hyperlink"/>
          <w:rFonts w:ascii="Time s New Roman" w:hAnsi="Time s New Roman"/>
          <w:color w:val="000000" w:themeColor="text1"/>
          <w:sz w:val="28"/>
          <w:szCs w:val="28"/>
          <w:u w:val="none"/>
        </w:rPr>
      </w:pPr>
      <w:r w:rsidRPr="002106F8">
        <w:rPr>
          <w:rStyle w:val="Hyperlink"/>
          <w:rFonts w:ascii="Time s New Roman" w:hAnsi="Time s New Roman"/>
          <w:color w:val="000000" w:themeColor="text1"/>
          <w:sz w:val="28"/>
          <w:szCs w:val="28"/>
          <w:u w:val="none"/>
        </w:rPr>
        <w:t xml:space="preserve">Đối với ban quản lý: Tiết kiệm thời gian, quản lý thông tin chính xác, hiệu quả. </w:t>
      </w:r>
    </w:p>
    <w:p w14:paraId="3BCFC8BA" w14:textId="7C6C2AC8" w:rsidR="002D181D" w:rsidRPr="002106F8" w:rsidRDefault="002D181D" w:rsidP="00962D09">
      <w:pPr>
        <w:pStyle w:val="DoanVB"/>
        <w:rPr>
          <w:rStyle w:val="Hyperlink"/>
          <w:rFonts w:ascii="Time s New Roman" w:hAnsi="Time s New Roman"/>
          <w:color w:val="000000" w:themeColor="text1"/>
          <w:sz w:val="28"/>
          <w:szCs w:val="28"/>
          <w:u w:val="none"/>
        </w:rPr>
      </w:pPr>
      <w:r w:rsidRPr="002106F8">
        <w:rPr>
          <w:rStyle w:val="Hyperlink"/>
          <w:rFonts w:ascii="Time s New Roman" w:hAnsi="Time s New Roman"/>
          <w:color w:val="000000" w:themeColor="text1"/>
          <w:sz w:val="28"/>
          <w:szCs w:val="28"/>
          <w:u w:val="none"/>
        </w:rPr>
        <w:t xml:space="preserve">Đối với sinh viên: Truy cập thông tin nhanh chóng, minh bạch, thuận tiện trong việc đăng ký phòng và phản ánh thông tin. </w:t>
      </w:r>
    </w:p>
    <w:p w14:paraId="79568CBC" w14:textId="3E7465A1" w:rsidR="00A42D6E" w:rsidRPr="002106F8" w:rsidRDefault="002D181D" w:rsidP="00962D09">
      <w:pPr>
        <w:pStyle w:val="DoanVB"/>
        <w:rPr>
          <w:rStyle w:val="Hyperlink"/>
          <w:rFonts w:ascii="Time s New Roman" w:hAnsi="Time s New Roman"/>
          <w:color w:val="000000" w:themeColor="text1"/>
          <w:sz w:val="28"/>
          <w:szCs w:val="28"/>
          <w:u w:val="none"/>
        </w:rPr>
      </w:pPr>
      <w:r w:rsidRPr="002106F8">
        <w:rPr>
          <w:rStyle w:val="Hyperlink"/>
          <w:rFonts w:ascii="Time s New Roman" w:hAnsi="Time s New Roman"/>
          <w:color w:val="000000" w:themeColor="text1"/>
          <w:sz w:val="28"/>
          <w:szCs w:val="28"/>
          <w:u w:val="none"/>
        </w:rPr>
        <w:lastRenderedPageBreak/>
        <w:t xml:space="preserve"> Đối với công tác vận hành: Tăng tính chuyên nghiệp và hiện đại trong quản lý ký túc xá.</w:t>
      </w:r>
    </w:p>
    <w:p w14:paraId="44D8710C" w14:textId="1962694A" w:rsidR="00A42D6E" w:rsidRPr="002106F8" w:rsidRDefault="00A42D6E" w:rsidP="00962D09">
      <w:pPr>
        <w:pStyle w:val="DoanVB"/>
        <w:rPr>
          <w:rStyle w:val="Hyperlink"/>
          <w:rFonts w:ascii="Time s New Roman" w:hAnsi="Time s New Roman"/>
          <w:color w:val="000000" w:themeColor="text1"/>
          <w:sz w:val="28"/>
          <w:szCs w:val="28"/>
        </w:rPr>
      </w:pPr>
    </w:p>
    <w:p w14:paraId="0733B813" w14:textId="77777777" w:rsidR="00CE3277" w:rsidRPr="002106F8" w:rsidRDefault="00CE3277" w:rsidP="00CE3277">
      <w:pPr>
        <w:spacing w:line="259" w:lineRule="auto"/>
        <w:jc w:val="left"/>
        <w:rPr>
          <w:rFonts w:ascii="Time s New Roman" w:hAnsi="Time s New Roman" w:cs="Times New Roman"/>
          <w:b/>
          <w:bCs/>
          <w:color w:val="000000" w:themeColor="text1"/>
          <w:sz w:val="32"/>
          <w:szCs w:val="32"/>
          <w:lang w:val="vi-VN"/>
        </w:rPr>
      </w:pPr>
    </w:p>
    <w:p w14:paraId="2C9FD860" w14:textId="4154AFE4" w:rsidR="00CE3277" w:rsidRPr="002106F8" w:rsidRDefault="00CE3277" w:rsidP="005B4EDD">
      <w:pPr>
        <w:pStyle w:val="Heading1"/>
        <w:jc w:val="center"/>
        <w:rPr>
          <w:rFonts w:ascii="Time s New Roman" w:hAnsi="Time s New Roman" w:cs="Times New Roman"/>
          <w:lang w:val="vi-VN"/>
        </w:rPr>
      </w:pPr>
      <w:bookmarkStart w:id="15" w:name="_Toc104727606"/>
      <w:bookmarkStart w:id="16" w:name="_Toc184426462"/>
      <w:r w:rsidRPr="002106F8">
        <w:rPr>
          <w:rFonts w:ascii="Time s New Roman" w:hAnsi="Time s New Roman" w:cs="Times New Roman"/>
          <w:lang w:val="vi-VN"/>
        </w:rPr>
        <w:lastRenderedPageBreak/>
        <w:t>PHÂN TÍCH VÀ THIẾT KẾ HỆ THỐNG</w:t>
      </w:r>
      <w:bookmarkEnd w:id="15"/>
      <w:bookmarkEnd w:id="16"/>
    </w:p>
    <w:p w14:paraId="202F485A" w14:textId="638B0B03" w:rsidR="008A78E8" w:rsidRPr="002106F8" w:rsidRDefault="008A78E8" w:rsidP="008A78E8">
      <w:pPr>
        <w:pStyle w:val="Heading2"/>
        <w:rPr>
          <w:rFonts w:ascii="Time s New Roman" w:hAnsi="Time s New Roman"/>
        </w:rPr>
      </w:pPr>
      <w:bookmarkStart w:id="17" w:name="_Toc184426463"/>
      <w:r w:rsidRPr="002106F8">
        <w:rPr>
          <w:rFonts w:ascii="Time s New Roman" w:hAnsi="Time s New Roman"/>
        </w:rPr>
        <w:t>Phân tích yêu cầu:</w:t>
      </w:r>
      <w:bookmarkEnd w:id="17"/>
    </w:p>
    <w:p w14:paraId="50F770F9" w14:textId="77777777" w:rsidR="008A78E8" w:rsidRPr="002106F8" w:rsidRDefault="008A78E8" w:rsidP="00057D5B">
      <w:pPr>
        <w:pStyle w:val="Heading3"/>
        <w:numPr>
          <w:ilvl w:val="0"/>
          <w:numId w:val="0"/>
        </w:numPr>
        <w:rPr>
          <w:rFonts w:ascii="Time s New Roman" w:hAnsi="Time s New Roman" w:cs="Times New Roman"/>
        </w:rPr>
      </w:pPr>
      <w:bookmarkStart w:id="18" w:name="_Toc184426464"/>
      <w:r w:rsidRPr="002106F8">
        <w:rPr>
          <w:rFonts w:ascii="Time s New Roman" w:hAnsi="Time s New Roman" w:cs="Times New Roman"/>
        </w:rPr>
        <w:t>Mục tiêu hệ thống:</w:t>
      </w:r>
      <w:bookmarkEnd w:id="18"/>
    </w:p>
    <w:p w14:paraId="3FB5D6DA" w14:textId="77777777" w:rsidR="008A78E8" w:rsidRPr="002106F8" w:rsidRDefault="008A78E8" w:rsidP="00777A1B">
      <w:pPr>
        <w:numPr>
          <w:ilvl w:val="0"/>
          <w:numId w:val="5"/>
        </w:numPr>
        <w:spacing w:line="259" w:lineRule="auto"/>
        <w:jc w:val="left"/>
        <w:rPr>
          <w:rFonts w:ascii="Time s New Roman" w:hAnsi="Time s New Roman" w:cs="Times New Roman"/>
        </w:rPr>
      </w:pPr>
      <w:r w:rsidRPr="002106F8">
        <w:rPr>
          <w:rFonts w:ascii="Time s New Roman" w:hAnsi="Time s New Roman" w:cs="Times New Roman"/>
        </w:rPr>
        <w:t>Hệ thống quản lý các phòng trong ký túc xá, bao gồm các thông tin về phòng, sinh viên, hóa đơn (tiền điện, nước), hỗ trợ, cán bộ quản lý.</w:t>
      </w:r>
    </w:p>
    <w:p w14:paraId="3E002D3B" w14:textId="77777777" w:rsidR="008A78E8" w:rsidRPr="002106F8" w:rsidRDefault="008A78E8" w:rsidP="00777A1B">
      <w:pPr>
        <w:numPr>
          <w:ilvl w:val="0"/>
          <w:numId w:val="5"/>
        </w:numPr>
        <w:spacing w:line="259" w:lineRule="auto"/>
        <w:jc w:val="left"/>
        <w:rPr>
          <w:rFonts w:ascii="Time s New Roman" w:hAnsi="Time s New Roman" w:cs="Times New Roman"/>
        </w:rPr>
      </w:pPr>
      <w:r w:rsidRPr="002106F8">
        <w:rPr>
          <w:rFonts w:ascii="Time s New Roman" w:hAnsi="Time s New Roman" w:cs="Times New Roman"/>
        </w:rPr>
        <w:t>Cung cấp các tính năng để thêm, sửa, xóa và truy vấn dữ liệu về các phòng, sinh viên, hóa đơn, hỗ trợ và cán bộ.</w:t>
      </w:r>
    </w:p>
    <w:p w14:paraId="27D40794" w14:textId="77777777" w:rsidR="008A78E8" w:rsidRPr="002106F8" w:rsidRDefault="008A78E8" w:rsidP="00057D5B">
      <w:pPr>
        <w:pStyle w:val="Heading3"/>
        <w:numPr>
          <w:ilvl w:val="0"/>
          <w:numId w:val="0"/>
        </w:numPr>
        <w:rPr>
          <w:rFonts w:ascii="Time s New Roman" w:hAnsi="Time s New Roman" w:cs="Times New Roman"/>
        </w:rPr>
      </w:pPr>
      <w:bookmarkStart w:id="19" w:name="_Toc184426465"/>
      <w:r w:rsidRPr="002106F8">
        <w:rPr>
          <w:rFonts w:ascii="Time s New Roman" w:hAnsi="Time s New Roman" w:cs="Times New Roman"/>
        </w:rPr>
        <w:t>Các yêu cầu chức năng chính:</w:t>
      </w:r>
      <w:bookmarkEnd w:id="19"/>
    </w:p>
    <w:p w14:paraId="0C3375C3" w14:textId="77777777" w:rsidR="008A78E8" w:rsidRPr="002106F8" w:rsidRDefault="008A78E8" w:rsidP="00777A1B">
      <w:pPr>
        <w:numPr>
          <w:ilvl w:val="0"/>
          <w:numId w:val="6"/>
        </w:numPr>
        <w:spacing w:line="259" w:lineRule="auto"/>
        <w:jc w:val="left"/>
        <w:rPr>
          <w:rFonts w:ascii="Time s New Roman" w:hAnsi="Time s New Roman" w:cs="Times New Roman"/>
        </w:rPr>
      </w:pPr>
      <w:r w:rsidRPr="002106F8">
        <w:rPr>
          <w:rFonts w:ascii="Time s New Roman" w:hAnsi="Time s New Roman" w:cs="Times New Roman"/>
          <w:b/>
          <w:bCs/>
        </w:rPr>
        <w:t>Quản lý phòng:</w:t>
      </w:r>
    </w:p>
    <w:p w14:paraId="2D3967C6" w14:textId="77777777" w:rsidR="008A78E8" w:rsidRPr="002106F8" w:rsidRDefault="008A78E8" w:rsidP="00777A1B">
      <w:pPr>
        <w:numPr>
          <w:ilvl w:val="1"/>
          <w:numId w:val="6"/>
        </w:numPr>
        <w:spacing w:line="259" w:lineRule="auto"/>
        <w:jc w:val="left"/>
        <w:rPr>
          <w:rFonts w:ascii="Time s New Roman" w:hAnsi="Time s New Roman" w:cs="Times New Roman"/>
        </w:rPr>
      </w:pPr>
      <w:r w:rsidRPr="002106F8">
        <w:rPr>
          <w:rFonts w:ascii="Time s New Roman" w:hAnsi="Time s New Roman" w:cs="Times New Roman"/>
        </w:rPr>
        <w:t>Mỗi phòng có các thuộc tính như mã phòng, tài khoản, mật khẩu, số lượng sinh viên, đơn giá, tình trạng phòng, mô tả, trạng thái xóa.</w:t>
      </w:r>
    </w:p>
    <w:p w14:paraId="0E4ED7AC" w14:textId="77777777" w:rsidR="008A78E8" w:rsidRPr="002106F8" w:rsidRDefault="008A78E8" w:rsidP="00777A1B">
      <w:pPr>
        <w:numPr>
          <w:ilvl w:val="1"/>
          <w:numId w:val="6"/>
        </w:numPr>
        <w:spacing w:line="259" w:lineRule="auto"/>
        <w:jc w:val="left"/>
        <w:rPr>
          <w:rFonts w:ascii="Time s New Roman" w:hAnsi="Time s New Roman" w:cs="Times New Roman"/>
        </w:rPr>
      </w:pPr>
      <w:r w:rsidRPr="002106F8">
        <w:rPr>
          <w:rFonts w:ascii="Time s New Roman" w:hAnsi="Time s New Roman" w:cs="Times New Roman"/>
        </w:rPr>
        <w:t>Phòng có thể được thay đổi tình trạng (trống hoặc đầy), thông tin về số sinh viên cần được cập nhật khi có sự thay đổi.</w:t>
      </w:r>
    </w:p>
    <w:p w14:paraId="01B49291" w14:textId="77777777" w:rsidR="008A78E8" w:rsidRPr="002106F8" w:rsidRDefault="008A78E8" w:rsidP="00777A1B">
      <w:pPr>
        <w:numPr>
          <w:ilvl w:val="0"/>
          <w:numId w:val="6"/>
        </w:numPr>
        <w:spacing w:line="259" w:lineRule="auto"/>
        <w:jc w:val="left"/>
        <w:rPr>
          <w:rFonts w:ascii="Time s New Roman" w:hAnsi="Time s New Roman" w:cs="Times New Roman"/>
        </w:rPr>
      </w:pPr>
      <w:r w:rsidRPr="002106F8">
        <w:rPr>
          <w:rFonts w:ascii="Time s New Roman" w:hAnsi="Time s New Roman" w:cs="Times New Roman"/>
          <w:b/>
          <w:bCs/>
        </w:rPr>
        <w:t>Quản lý sinh viên:</w:t>
      </w:r>
    </w:p>
    <w:p w14:paraId="0767772E" w14:textId="77777777" w:rsidR="008A78E8" w:rsidRPr="002106F8" w:rsidRDefault="008A78E8" w:rsidP="00777A1B">
      <w:pPr>
        <w:numPr>
          <w:ilvl w:val="1"/>
          <w:numId w:val="6"/>
        </w:numPr>
        <w:spacing w:line="259" w:lineRule="auto"/>
        <w:jc w:val="left"/>
        <w:rPr>
          <w:rFonts w:ascii="Time s New Roman" w:hAnsi="Time s New Roman" w:cs="Times New Roman"/>
        </w:rPr>
      </w:pPr>
      <w:r w:rsidRPr="002106F8">
        <w:rPr>
          <w:rFonts w:ascii="Time s New Roman" w:hAnsi="Time s New Roman" w:cs="Times New Roman"/>
        </w:rPr>
        <w:t>Quản lý thông tin sinh viên, bao gồm mã sinh viên, tên, giới tính, CMND/CCCD, email, số điện thoại và ngày làm hợp đồng.</w:t>
      </w:r>
    </w:p>
    <w:p w14:paraId="2753E386" w14:textId="77777777" w:rsidR="008A78E8" w:rsidRPr="002106F8" w:rsidRDefault="008A78E8" w:rsidP="00777A1B">
      <w:pPr>
        <w:numPr>
          <w:ilvl w:val="1"/>
          <w:numId w:val="6"/>
        </w:numPr>
        <w:spacing w:line="259" w:lineRule="auto"/>
        <w:jc w:val="left"/>
        <w:rPr>
          <w:rFonts w:ascii="Time s New Roman" w:hAnsi="Time s New Roman" w:cs="Times New Roman"/>
        </w:rPr>
      </w:pPr>
      <w:r w:rsidRPr="002106F8">
        <w:rPr>
          <w:rFonts w:ascii="Time s New Roman" w:hAnsi="Time s New Roman" w:cs="Times New Roman"/>
        </w:rPr>
        <w:t>Sinh viên được phân bổ vào các phòng, và có thể có thông tin về người thân.</w:t>
      </w:r>
    </w:p>
    <w:p w14:paraId="584C64E9" w14:textId="77777777" w:rsidR="008A78E8" w:rsidRPr="002106F8" w:rsidRDefault="008A78E8" w:rsidP="00777A1B">
      <w:pPr>
        <w:numPr>
          <w:ilvl w:val="1"/>
          <w:numId w:val="6"/>
        </w:numPr>
        <w:spacing w:line="259" w:lineRule="auto"/>
        <w:jc w:val="left"/>
        <w:rPr>
          <w:rFonts w:ascii="Time s New Roman" w:hAnsi="Time s New Roman" w:cs="Times New Roman"/>
        </w:rPr>
      </w:pPr>
      <w:r w:rsidRPr="002106F8">
        <w:rPr>
          <w:rFonts w:ascii="Time s New Roman" w:hAnsi="Time s New Roman" w:cs="Times New Roman"/>
        </w:rPr>
        <w:t>Mỗi sinh viên có thể bị xóa khỏi hệ thống khi không còn sử dụng dịch vụ.</w:t>
      </w:r>
    </w:p>
    <w:p w14:paraId="05C8160D" w14:textId="77777777" w:rsidR="008A78E8" w:rsidRPr="002106F8" w:rsidRDefault="008A78E8" w:rsidP="00777A1B">
      <w:pPr>
        <w:numPr>
          <w:ilvl w:val="0"/>
          <w:numId w:val="6"/>
        </w:numPr>
        <w:spacing w:line="259" w:lineRule="auto"/>
        <w:jc w:val="left"/>
        <w:rPr>
          <w:rFonts w:ascii="Time s New Roman" w:hAnsi="Time s New Roman" w:cs="Times New Roman"/>
        </w:rPr>
      </w:pPr>
      <w:r w:rsidRPr="002106F8">
        <w:rPr>
          <w:rFonts w:ascii="Time s New Roman" w:hAnsi="Time s New Roman" w:cs="Times New Roman"/>
          <w:b/>
          <w:bCs/>
        </w:rPr>
        <w:t>Quản lý hóa đơn:</w:t>
      </w:r>
    </w:p>
    <w:p w14:paraId="6802B2F5" w14:textId="77777777" w:rsidR="008A78E8" w:rsidRPr="002106F8" w:rsidRDefault="008A78E8" w:rsidP="00777A1B">
      <w:pPr>
        <w:numPr>
          <w:ilvl w:val="1"/>
          <w:numId w:val="6"/>
        </w:numPr>
        <w:spacing w:line="259" w:lineRule="auto"/>
        <w:jc w:val="left"/>
        <w:rPr>
          <w:rFonts w:ascii="Time s New Roman" w:hAnsi="Time s New Roman" w:cs="Times New Roman"/>
        </w:rPr>
      </w:pPr>
      <w:r w:rsidRPr="002106F8">
        <w:rPr>
          <w:rFonts w:ascii="Time s New Roman" w:hAnsi="Time s New Roman" w:cs="Times New Roman"/>
        </w:rPr>
        <w:t>Hóa đơn tiền điện, nước của phòng sinh viên, với thông tin về chỉ số công tơ đầu vào và đầu ra, tháng và năm.</w:t>
      </w:r>
    </w:p>
    <w:p w14:paraId="4A9850B9" w14:textId="77777777" w:rsidR="008A78E8" w:rsidRPr="002106F8" w:rsidRDefault="008A78E8" w:rsidP="00777A1B">
      <w:pPr>
        <w:numPr>
          <w:ilvl w:val="1"/>
          <w:numId w:val="6"/>
        </w:numPr>
        <w:spacing w:line="259" w:lineRule="auto"/>
        <w:jc w:val="left"/>
        <w:rPr>
          <w:rFonts w:ascii="Time s New Roman" w:hAnsi="Time s New Roman" w:cs="Times New Roman"/>
        </w:rPr>
      </w:pPr>
      <w:r w:rsidRPr="002106F8">
        <w:rPr>
          <w:rFonts w:ascii="Time s New Roman" w:hAnsi="Time s New Roman" w:cs="Times New Roman"/>
        </w:rPr>
        <w:t>Hóa đơn được tính toán dựa trên đơn giá điện, nước và sự thay đổi chỉ số công tơ.</w:t>
      </w:r>
    </w:p>
    <w:p w14:paraId="505D9C60" w14:textId="77777777" w:rsidR="008A78E8" w:rsidRPr="002106F8" w:rsidRDefault="008A78E8" w:rsidP="00777A1B">
      <w:pPr>
        <w:numPr>
          <w:ilvl w:val="0"/>
          <w:numId w:val="6"/>
        </w:numPr>
        <w:spacing w:line="259" w:lineRule="auto"/>
        <w:jc w:val="left"/>
        <w:rPr>
          <w:rFonts w:ascii="Time s New Roman" w:hAnsi="Time s New Roman" w:cs="Times New Roman"/>
        </w:rPr>
      </w:pPr>
      <w:r w:rsidRPr="002106F8">
        <w:rPr>
          <w:rFonts w:ascii="Time s New Roman" w:hAnsi="Time s New Roman" w:cs="Times New Roman"/>
          <w:b/>
          <w:bCs/>
        </w:rPr>
        <w:t>Quản lý hỗ trợ:</w:t>
      </w:r>
    </w:p>
    <w:p w14:paraId="3245008B" w14:textId="77777777" w:rsidR="008A78E8" w:rsidRPr="002106F8" w:rsidRDefault="008A78E8" w:rsidP="00777A1B">
      <w:pPr>
        <w:numPr>
          <w:ilvl w:val="1"/>
          <w:numId w:val="6"/>
        </w:numPr>
        <w:spacing w:line="259" w:lineRule="auto"/>
        <w:jc w:val="left"/>
        <w:rPr>
          <w:rFonts w:ascii="Time s New Roman" w:hAnsi="Time s New Roman" w:cs="Times New Roman"/>
        </w:rPr>
      </w:pPr>
      <w:r w:rsidRPr="002106F8">
        <w:rPr>
          <w:rFonts w:ascii="Time s New Roman" w:hAnsi="Time s New Roman" w:cs="Times New Roman"/>
        </w:rPr>
        <w:t>Các yêu cầu hỗ trợ từ sinh viên, bao gồm nội dung yêu cầu, ngày gửi và tình trạng xử lý.</w:t>
      </w:r>
    </w:p>
    <w:p w14:paraId="1C329D07" w14:textId="77777777" w:rsidR="008A78E8" w:rsidRPr="002106F8" w:rsidRDefault="008A78E8" w:rsidP="00777A1B">
      <w:pPr>
        <w:numPr>
          <w:ilvl w:val="0"/>
          <w:numId w:val="6"/>
        </w:numPr>
        <w:spacing w:line="259" w:lineRule="auto"/>
        <w:jc w:val="left"/>
        <w:rPr>
          <w:rFonts w:ascii="Time s New Roman" w:hAnsi="Time s New Roman" w:cs="Times New Roman"/>
        </w:rPr>
      </w:pPr>
      <w:r w:rsidRPr="002106F8">
        <w:rPr>
          <w:rFonts w:ascii="Time s New Roman" w:hAnsi="Time s New Roman" w:cs="Times New Roman"/>
          <w:b/>
          <w:bCs/>
        </w:rPr>
        <w:t>Quản lý cán bộ và nhân viên:</w:t>
      </w:r>
    </w:p>
    <w:p w14:paraId="5CBEE8C9" w14:textId="77777777" w:rsidR="008A78E8" w:rsidRPr="002106F8" w:rsidRDefault="008A78E8" w:rsidP="00777A1B">
      <w:pPr>
        <w:numPr>
          <w:ilvl w:val="1"/>
          <w:numId w:val="6"/>
        </w:numPr>
        <w:spacing w:line="259" w:lineRule="auto"/>
        <w:jc w:val="left"/>
        <w:rPr>
          <w:rFonts w:ascii="Time s New Roman" w:hAnsi="Time s New Roman" w:cs="Times New Roman"/>
        </w:rPr>
      </w:pPr>
      <w:r w:rsidRPr="002106F8">
        <w:rPr>
          <w:rFonts w:ascii="Time s New Roman" w:hAnsi="Time s New Roman" w:cs="Times New Roman"/>
        </w:rPr>
        <w:t>Quản lý thông tin về cán bộ và nhân viên quản lý phòng (có thể có quyền quản trị hoặc không).</w:t>
      </w:r>
    </w:p>
    <w:p w14:paraId="22F55FA8" w14:textId="77777777" w:rsidR="008A78E8" w:rsidRPr="002106F8" w:rsidRDefault="008A78E8" w:rsidP="00777A1B">
      <w:pPr>
        <w:numPr>
          <w:ilvl w:val="0"/>
          <w:numId w:val="6"/>
        </w:numPr>
        <w:spacing w:line="259" w:lineRule="auto"/>
        <w:jc w:val="left"/>
        <w:rPr>
          <w:rFonts w:ascii="Time s New Roman" w:hAnsi="Time s New Roman" w:cs="Times New Roman"/>
        </w:rPr>
      </w:pPr>
      <w:r w:rsidRPr="002106F8">
        <w:rPr>
          <w:rFonts w:ascii="Time s New Roman" w:hAnsi="Time s New Roman" w:cs="Times New Roman"/>
          <w:b/>
          <w:bCs/>
        </w:rPr>
        <w:t>Các tính năng bổ sung:</w:t>
      </w:r>
    </w:p>
    <w:p w14:paraId="3A637471" w14:textId="77777777" w:rsidR="008A78E8" w:rsidRPr="002106F8" w:rsidRDefault="008A78E8" w:rsidP="00777A1B">
      <w:pPr>
        <w:numPr>
          <w:ilvl w:val="1"/>
          <w:numId w:val="6"/>
        </w:numPr>
        <w:spacing w:line="259" w:lineRule="auto"/>
        <w:jc w:val="left"/>
        <w:rPr>
          <w:rFonts w:ascii="Time s New Roman" w:hAnsi="Time s New Roman" w:cs="Times New Roman"/>
        </w:rPr>
      </w:pPr>
      <w:r w:rsidRPr="002106F8">
        <w:rPr>
          <w:rFonts w:ascii="Time s New Roman" w:hAnsi="Time s New Roman" w:cs="Times New Roman"/>
        </w:rPr>
        <w:t>Cập nhật số lượng sinh viên trong phòng khi có sự thay đổi.</w:t>
      </w:r>
    </w:p>
    <w:p w14:paraId="1476E6AC" w14:textId="77777777" w:rsidR="008A78E8" w:rsidRPr="002106F8" w:rsidRDefault="008A78E8" w:rsidP="00777A1B">
      <w:pPr>
        <w:numPr>
          <w:ilvl w:val="1"/>
          <w:numId w:val="6"/>
        </w:numPr>
        <w:spacing w:line="259" w:lineRule="auto"/>
        <w:jc w:val="left"/>
        <w:rPr>
          <w:rFonts w:ascii="Time s New Roman" w:hAnsi="Time s New Roman" w:cs="Times New Roman"/>
        </w:rPr>
      </w:pPr>
      <w:r w:rsidRPr="002106F8">
        <w:rPr>
          <w:rFonts w:ascii="Time s New Roman" w:hAnsi="Time s New Roman" w:cs="Times New Roman"/>
        </w:rPr>
        <w:lastRenderedPageBreak/>
        <w:t>Kiểm tra tình trạng phòng (trống hay đầy).</w:t>
      </w:r>
    </w:p>
    <w:p w14:paraId="59B21728" w14:textId="2CB9327D" w:rsidR="008A78E8" w:rsidRPr="002106F8" w:rsidRDefault="008A78E8" w:rsidP="00777A1B">
      <w:pPr>
        <w:numPr>
          <w:ilvl w:val="1"/>
          <w:numId w:val="6"/>
        </w:numPr>
        <w:spacing w:line="259" w:lineRule="auto"/>
        <w:jc w:val="left"/>
        <w:rPr>
          <w:rFonts w:ascii="Time s New Roman" w:hAnsi="Time s New Roman" w:cs="Times New Roman"/>
        </w:rPr>
      </w:pPr>
      <w:r w:rsidRPr="002106F8">
        <w:rPr>
          <w:rFonts w:ascii="Time s New Roman" w:hAnsi="Time s New Roman" w:cs="Times New Roman"/>
        </w:rPr>
        <w:t>Tự động cập nhật số lượng sinh viên trong phòng khi có sinh viên vào hoặc ra.</w:t>
      </w:r>
    </w:p>
    <w:p w14:paraId="2C46E6DC" w14:textId="6E0631B0" w:rsidR="008A78E8" w:rsidRPr="002106F8" w:rsidRDefault="008A78E8" w:rsidP="00E83A8A">
      <w:pPr>
        <w:pStyle w:val="Heading2"/>
        <w:rPr>
          <w:rFonts w:ascii="Time s New Roman" w:hAnsi="Time s New Roman"/>
        </w:rPr>
      </w:pPr>
      <w:r w:rsidRPr="002106F8">
        <w:rPr>
          <w:rFonts w:ascii="Time s New Roman" w:hAnsi="Time s New Roman"/>
        </w:rPr>
        <w:t xml:space="preserve"> </w:t>
      </w:r>
      <w:bookmarkStart w:id="20" w:name="_Toc184426466"/>
      <w:r w:rsidRPr="002106F8">
        <w:rPr>
          <w:rFonts w:ascii="Time s New Roman" w:hAnsi="Time s New Roman"/>
        </w:rPr>
        <w:t>Thiết kế hệ thống:</w:t>
      </w:r>
      <w:bookmarkEnd w:id="20"/>
    </w:p>
    <w:p w14:paraId="3ABB3072" w14:textId="7C71FCFF" w:rsidR="0055247F" w:rsidRPr="002106F8" w:rsidRDefault="00057D5B" w:rsidP="00057D5B">
      <w:pPr>
        <w:pStyle w:val="Heading3"/>
        <w:numPr>
          <w:ilvl w:val="0"/>
          <w:numId w:val="0"/>
        </w:numPr>
        <w:rPr>
          <w:rFonts w:ascii="Time s New Roman" w:hAnsi="Time s New Roman" w:cs="Times New Roman"/>
        </w:rPr>
      </w:pPr>
      <w:bookmarkStart w:id="21" w:name="_Toc184426467"/>
      <w:bookmarkStart w:id="22" w:name="_Toc101370358"/>
      <w:bookmarkStart w:id="23" w:name="_Toc101467904"/>
      <w:bookmarkStart w:id="24" w:name="_Toc101618397"/>
      <w:bookmarkStart w:id="25" w:name="_Toc101618528"/>
      <w:bookmarkStart w:id="26" w:name="_Toc104727609"/>
      <w:r w:rsidRPr="002106F8">
        <w:rPr>
          <w:rFonts w:ascii="Time s New Roman" w:hAnsi="Time s New Roman" w:cs="Times New Roman"/>
        </w:rPr>
        <w:t xml:space="preserve">2.1. </w:t>
      </w:r>
      <w:r w:rsidR="0055247F" w:rsidRPr="002106F8">
        <w:rPr>
          <w:rFonts w:ascii="Time s New Roman" w:hAnsi="Time s New Roman" w:cs="Times New Roman"/>
        </w:rPr>
        <w:t>Xây dựng Cơ Sở Dữ Liệu:</w:t>
      </w:r>
      <w:bookmarkEnd w:id="21"/>
    </w:p>
    <w:p w14:paraId="5B984DA1" w14:textId="6ED78A96" w:rsidR="008A78E8" w:rsidRPr="002106F8" w:rsidRDefault="0055247F" w:rsidP="0055247F">
      <w:pPr>
        <w:rPr>
          <w:rFonts w:ascii="Time s New Roman" w:hAnsi="Time s New Roman" w:cs="Times New Roman"/>
          <w:szCs w:val="26"/>
          <w:lang w:val="vi-VN"/>
        </w:rPr>
      </w:pPr>
      <w:r w:rsidRPr="002106F8">
        <w:rPr>
          <w:rFonts w:ascii="Time s New Roman" w:hAnsi="Time s New Roman" w:cs="Times New Roman"/>
          <w:szCs w:val="26"/>
        </w:rPr>
        <w:t>Bảng DayPhong</w:t>
      </w:r>
      <w:r w:rsidR="008A78E8" w:rsidRPr="002106F8">
        <w:rPr>
          <w:rFonts w:ascii="Time s New Roman" w:hAnsi="Time s New Roman" w:cs="Times New Roman"/>
        </w:rPr>
        <w:t xml:space="preserve">: Lưu thông tin về từng dãy phòng (ID, mã dãy phòng, trạng </w:t>
      </w:r>
      <w:r w:rsidR="00E83A8A" w:rsidRPr="002106F8">
        <w:rPr>
          <w:rFonts w:ascii="Time s New Roman" w:hAnsi="Time s New Roman" w:cs="Times New Roman"/>
        </w:rPr>
        <w:t>thái</w:t>
      </w:r>
      <w:r w:rsidR="00E83A8A" w:rsidRPr="002106F8">
        <w:rPr>
          <w:rFonts w:ascii="Time s New Roman" w:hAnsi="Time s New Roman" w:cs="Times New Roman"/>
          <w:lang w:val="vi-V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1981"/>
        <w:gridCol w:w="1776"/>
        <w:gridCol w:w="2762"/>
      </w:tblGrid>
      <w:tr w:rsidR="0055247F" w:rsidRPr="002106F8" w14:paraId="6151108E" w14:textId="77777777" w:rsidTr="0055247F">
        <w:tc>
          <w:tcPr>
            <w:tcW w:w="1743"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41D94045"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STT</w:t>
            </w:r>
          </w:p>
        </w:tc>
        <w:tc>
          <w:tcPr>
            <w:tcW w:w="1981"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468376F9"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Thuộc tính</w:t>
            </w:r>
          </w:p>
        </w:tc>
        <w:tc>
          <w:tcPr>
            <w:tcW w:w="1776"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3C781B7A"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Kiểu</w:t>
            </w:r>
          </w:p>
        </w:tc>
        <w:tc>
          <w:tcPr>
            <w:tcW w:w="276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66C2FC2C"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Ý nghĩa</w:t>
            </w:r>
          </w:p>
        </w:tc>
      </w:tr>
      <w:tr w:rsidR="0055247F" w:rsidRPr="002106F8" w14:paraId="2A4BA5D9"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7DF4F8FD"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w:t>
            </w:r>
          </w:p>
        </w:tc>
        <w:tc>
          <w:tcPr>
            <w:tcW w:w="1981" w:type="dxa"/>
            <w:tcBorders>
              <w:top w:val="single" w:sz="4" w:space="0" w:color="auto"/>
              <w:left w:val="single" w:sz="4" w:space="0" w:color="auto"/>
              <w:bottom w:val="single" w:sz="4" w:space="0" w:color="auto"/>
              <w:right w:val="single" w:sz="4" w:space="0" w:color="auto"/>
            </w:tcBorders>
            <w:hideMark/>
          </w:tcPr>
          <w:p w14:paraId="3A010735" w14:textId="77777777" w:rsidR="0055247F" w:rsidRPr="002106F8" w:rsidRDefault="0055247F">
            <w:pPr>
              <w:spacing w:line="360" w:lineRule="auto"/>
              <w:rPr>
                <w:rFonts w:ascii="Time s New Roman" w:hAnsi="Time s New Roman" w:cs="Times New Roman"/>
                <w:b/>
                <w:bCs/>
                <w:color w:val="000000" w:themeColor="text1"/>
                <w:sz w:val="28"/>
                <w:szCs w:val="28"/>
                <w:u w:val="single"/>
              </w:rPr>
            </w:pPr>
            <w:r w:rsidRPr="002106F8">
              <w:rPr>
                <w:rFonts w:ascii="Time s New Roman" w:hAnsi="Time s New Roman" w:cs="Times New Roman"/>
                <w:b/>
                <w:bCs/>
                <w:color w:val="000000" w:themeColor="text1"/>
                <w:sz w:val="28"/>
                <w:szCs w:val="28"/>
                <w:u w:val="single"/>
              </w:rPr>
              <w:t xml:space="preserve">  ID_Day</w:t>
            </w:r>
          </w:p>
        </w:tc>
        <w:tc>
          <w:tcPr>
            <w:tcW w:w="1776" w:type="dxa"/>
            <w:tcBorders>
              <w:top w:val="single" w:sz="4" w:space="0" w:color="auto"/>
              <w:left w:val="single" w:sz="4" w:space="0" w:color="auto"/>
              <w:bottom w:val="single" w:sz="4" w:space="0" w:color="auto"/>
              <w:right w:val="single" w:sz="4" w:space="0" w:color="auto"/>
            </w:tcBorders>
            <w:hideMark/>
          </w:tcPr>
          <w:p w14:paraId="547E5B7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0E889F1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dãy Phòng</w:t>
            </w:r>
          </w:p>
        </w:tc>
      </w:tr>
      <w:tr w:rsidR="0055247F" w:rsidRPr="002106F8" w14:paraId="454747D7"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332638AB"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2</w:t>
            </w:r>
          </w:p>
        </w:tc>
        <w:tc>
          <w:tcPr>
            <w:tcW w:w="1981" w:type="dxa"/>
            <w:tcBorders>
              <w:top w:val="single" w:sz="4" w:space="0" w:color="auto"/>
              <w:left w:val="single" w:sz="4" w:space="0" w:color="auto"/>
              <w:bottom w:val="single" w:sz="4" w:space="0" w:color="auto"/>
              <w:right w:val="single" w:sz="4" w:space="0" w:color="auto"/>
            </w:tcBorders>
            <w:hideMark/>
          </w:tcPr>
          <w:p w14:paraId="5C58D2D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MaDayPhong</w:t>
            </w:r>
          </w:p>
        </w:tc>
        <w:tc>
          <w:tcPr>
            <w:tcW w:w="1776" w:type="dxa"/>
            <w:tcBorders>
              <w:top w:val="single" w:sz="4" w:space="0" w:color="auto"/>
              <w:left w:val="single" w:sz="4" w:space="0" w:color="auto"/>
              <w:bottom w:val="single" w:sz="4" w:space="0" w:color="auto"/>
              <w:right w:val="single" w:sz="4" w:space="0" w:color="auto"/>
            </w:tcBorders>
            <w:hideMark/>
          </w:tcPr>
          <w:p w14:paraId="569E1A7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Char</w:t>
            </w:r>
          </w:p>
        </w:tc>
        <w:tc>
          <w:tcPr>
            <w:tcW w:w="2762" w:type="dxa"/>
            <w:tcBorders>
              <w:top w:val="single" w:sz="4" w:space="0" w:color="auto"/>
              <w:left w:val="single" w:sz="4" w:space="0" w:color="auto"/>
              <w:bottom w:val="single" w:sz="4" w:space="0" w:color="auto"/>
              <w:right w:val="single" w:sz="4" w:space="0" w:color="auto"/>
            </w:tcBorders>
            <w:hideMark/>
          </w:tcPr>
          <w:p w14:paraId="0A6AFBB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Mã Dãy Phòng</w:t>
            </w:r>
          </w:p>
        </w:tc>
      </w:tr>
    </w:tbl>
    <w:p w14:paraId="38C48596" w14:textId="402F8A14" w:rsidR="0055247F" w:rsidRPr="002106F8" w:rsidRDefault="00A94706" w:rsidP="00B87D9F">
      <w:pPr>
        <w:pStyle w:val="Heading3"/>
        <w:numPr>
          <w:ilvl w:val="0"/>
          <w:numId w:val="0"/>
        </w:numPr>
        <w:spacing w:line="240" w:lineRule="auto"/>
        <w:jc w:val="center"/>
        <w:rPr>
          <w:rFonts w:ascii="Time s New Roman" w:hAnsi="Time s New Roman" w:cs="Times New Roman"/>
          <w:iCs/>
          <w:szCs w:val="26"/>
          <w:lang w:val="vi-VN"/>
        </w:rPr>
      </w:pPr>
      <w:bookmarkStart w:id="27" w:name="_Toc184383673"/>
      <w:bookmarkStart w:id="28" w:name="_Toc184426468"/>
      <w:r w:rsidRPr="002106F8">
        <w:rPr>
          <w:rFonts w:ascii="Time s New Roman" w:hAnsi="Time s New Roman" w:cs="Times New Roman"/>
          <w:iCs/>
          <w:szCs w:val="26"/>
        </w:rPr>
        <w:t xml:space="preserve">Bảng </w:t>
      </w:r>
      <w:proofErr w:type="gramStart"/>
      <w:r w:rsidR="00E83A8A" w:rsidRPr="002106F8">
        <w:rPr>
          <w:rFonts w:ascii="Time s New Roman" w:hAnsi="Time s New Roman" w:cs="Times New Roman"/>
          <w:i w:val="0"/>
          <w:iCs/>
          <w:szCs w:val="26"/>
        </w:rPr>
        <w:t>2</w:t>
      </w:r>
      <w:r w:rsidRPr="002106F8">
        <w:rPr>
          <w:rFonts w:ascii="Time s New Roman" w:hAnsi="Time s New Roman" w:cs="Times New Roman"/>
          <w:iCs/>
          <w:szCs w:val="26"/>
        </w:rPr>
        <w:t>.</w:t>
      </w:r>
      <w:r w:rsidR="00E83A8A" w:rsidRPr="002106F8">
        <w:rPr>
          <w:rFonts w:ascii="Time s New Roman" w:hAnsi="Time s New Roman" w:cs="Times New Roman"/>
          <w:i w:val="0"/>
          <w:iCs/>
          <w:szCs w:val="26"/>
        </w:rPr>
        <w:t>1</w:t>
      </w:r>
      <w:r w:rsidR="00455502" w:rsidRPr="002106F8">
        <w:rPr>
          <w:rFonts w:ascii="Time s New Roman" w:hAnsi="Time s New Roman" w:cs="Times New Roman"/>
          <w:iCs/>
          <w:szCs w:val="26"/>
        </w:rPr>
        <w:t xml:space="preserve">  :</w:t>
      </w:r>
      <w:proofErr w:type="gramEnd"/>
      <w:r w:rsidR="00455502" w:rsidRPr="002106F8">
        <w:rPr>
          <w:rFonts w:ascii="Time s New Roman" w:hAnsi="Time s New Roman" w:cs="Times New Roman"/>
          <w:iCs/>
          <w:szCs w:val="26"/>
        </w:rPr>
        <w:t xml:space="preserve"> Bảng dãy phòng</w:t>
      </w:r>
      <w:bookmarkEnd w:id="27"/>
      <w:bookmarkEnd w:id="28"/>
    </w:p>
    <w:p w14:paraId="5A9BCAF6" w14:textId="2F51C1E2" w:rsidR="0055247F" w:rsidRPr="002106F8" w:rsidRDefault="0055247F" w:rsidP="00E83A8A">
      <w:pPr>
        <w:spacing w:line="259" w:lineRule="auto"/>
        <w:jc w:val="left"/>
        <w:rPr>
          <w:rFonts w:ascii="Time s New Roman" w:hAnsi="Time s New Roman" w:cs="Times New Roman"/>
          <w:lang w:val="vi-VN"/>
        </w:rPr>
      </w:pPr>
      <w:r w:rsidRPr="002106F8">
        <w:rPr>
          <w:rFonts w:ascii="Time s New Roman" w:hAnsi="Time s New Roman" w:cs="Times New Roman"/>
          <w:szCs w:val="26"/>
          <w:lang w:val="vi-VN"/>
        </w:rPr>
        <w:t>Bảng Phòng</w:t>
      </w:r>
      <w:r w:rsidR="008A78E8" w:rsidRPr="002106F8">
        <w:rPr>
          <w:rFonts w:ascii="Time s New Roman" w:hAnsi="Time s New Roman" w:cs="Times New Roman"/>
          <w:lang w:val="vi-VN"/>
        </w:rPr>
        <w:t>: Lưu thông tin về các phòng trong ký túc xá (ID phòng, mã phòng, tài khoản, mật khẩu, số lượng sinh viên, đơn giá, tình trạng, mô tả, trạng thái xóa).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1981"/>
        <w:gridCol w:w="1776"/>
        <w:gridCol w:w="2762"/>
      </w:tblGrid>
      <w:tr w:rsidR="0055247F" w:rsidRPr="002106F8" w14:paraId="74867F7F" w14:textId="77777777" w:rsidTr="0055247F">
        <w:tc>
          <w:tcPr>
            <w:tcW w:w="1743"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25C620A0"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STT</w:t>
            </w:r>
          </w:p>
        </w:tc>
        <w:tc>
          <w:tcPr>
            <w:tcW w:w="1981"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3CDE6B1F"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Thuộc tính</w:t>
            </w:r>
          </w:p>
        </w:tc>
        <w:tc>
          <w:tcPr>
            <w:tcW w:w="1776"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3BC06BAA"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Kiểu</w:t>
            </w:r>
          </w:p>
        </w:tc>
        <w:tc>
          <w:tcPr>
            <w:tcW w:w="276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5FEF25B5"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Ý nghĩa</w:t>
            </w:r>
          </w:p>
        </w:tc>
      </w:tr>
      <w:tr w:rsidR="0055247F" w:rsidRPr="002106F8" w14:paraId="6A237ED2"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66D616CE"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w:t>
            </w:r>
          </w:p>
        </w:tc>
        <w:tc>
          <w:tcPr>
            <w:tcW w:w="1981" w:type="dxa"/>
            <w:tcBorders>
              <w:top w:val="single" w:sz="4" w:space="0" w:color="auto"/>
              <w:left w:val="single" w:sz="4" w:space="0" w:color="auto"/>
              <w:bottom w:val="single" w:sz="4" w:space="0" w:color="auto"/>
              <w:right w:val="single" w:sz="4" w:space="0" w:color="auto"/>
            </w:tcBorders>
            <w:hideMark/>
          </w:tcPr>
          <w:p w14:paraId="3E35DDCA" w14:textId="77777777" w:rsidR="0055247F" w:rsidRPr="002106F8" w:rsidRDefault="0055247F">
            <w:pPr>
              <w:spacing w:line="360" w:lineRule="auto"/>
              <w:jc w:val="center"/>
              <w:rPr>
                <w:rFonts w:ascii="Time s New Roman" w:hAnsi="Time s New Roman" w:cs="Times New Roman"/>
                <w:b/>
                <w:bCs/>
                <w:color w:val="000000" w:themeColor="text1"/>
                <w:sz w:val="28"/>
                <w:szCs w:val="28"/>
              </w:rPr>
            </w:pPr>
            <w:r w:rsidRPr="002106F8">
              <w:rPr>
                <w:rFonts w:ascii="Time s New Roman" w:hAnsi="Time s New Roman" w:cs="Times New Roman"/>
                <w:b/>
                <w:bCs/>
                <w:color w:val="000000" w:themeColor="text1"/>
                <w:sz w:val="28"/>
                <w:szCs w:val="28"/>
              </w:rPr>
              <w:t>ID Day</w:t>
            </w:r>
          </w:p>
        </w:tc>
        <w:tc>
          <w:tcPr>
            <w:tcW w:w="1776" w:type="dxa"/>
            <w:tcBorders>
              <w:top w:val="single" w:sz="4" w:space="0" w:color="auto"/>
              <w:left w:val="single" w:sz="4" w:space="0" w:color="auto"/>
              <w:bottom w:val="single" w:sz="4" w:space="0" w:color="auto"/>
              <w:right w:val="single" w:sz="4" w:space="0" w:color="auto"/>
            </w:tcBorders>
            <w:hideMark/>
          </w:tcPr>
          <w:p w14:paraId="338A5903"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5D859EA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dãy phòng</w:t>
            </w:r>
          </w:p>
        </w:tc>
      </w:tr>
      <w:tr w:rsidR="0055247F" w:rsidRPr="002106F8" w14:paraId="028631B2"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6EC5338D"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2</w:t>
            </w:r>
          </w:p>
        </w:tc>
        <w:tc>
          <w:tcPr>
            <w:tcW w:w="1981" w:type="dxa"/>
            <w:tcBorders>
              <w:top w:val="single" w:sz="4" w:space="0" w:color="auto"/>
              <w:left w:val="single" w:sz="4" w:space="0" w:color="auto"/>
              <w:bottom w:val="single" w:sz="4" w:space="0" w:color="auto"/>
              <w:right w:val="single" w:sz="4" w:space="0" w:color="auto"/>
            </w:tcBorders>
            <w:hideMark/>
          </w:tcPr>
          <w:p w14:paraId="1E578C54" w14:textId="77777777" w:rsidR="0055247F" w:rsidRPr="002106F8" w:rsidRDefault="0055247F">
            <w:pPr>
              <w:spacing w:line="360" w:lineRule="auto"/>
              <w:rPr>
                <w:rFonts w:ascii="Time s New Roman" w:hAnsi="Time s New Roman" w:cs="Times New Roman"/>
                <w:b/>
                <w:bCs/>
                <w:color w:val="000000" w:themeColor="text1"/>
                <w:sz w:val="28"/>
                <w:szCs w:val="28"/>
                <w:u w:val="single"/>
              </w:rPr>
            </w:pPr>
            <w:r w:rsidRPr="002106F8">
              <w:rPr>
                <w:rFonts w:ascii="Time s New Roman" w:hAnsi="Time s New Roman" w:cs="Times New Roman"/>
                <w:b/>
                <w:bCs/>
                <w:color w:val="000000" w:themeColor="text1"/>
                <w:sz w:val="28"/>
                <w:szCs w:val="28"/>
              </w:rPr>
              <w:t xml:space="preserve">     </w:t>
            </w:r>
            <w:r w:rsidRPr="002106F8">
              <w:rPr>
                <w:rFonts w:ascii="Time s New Roman" w:hAnsi="Time s New Roman" w:cs="Times New Roman"/>
                <w:b/>
                <w:bCs/>
                <w:color w:val="000000" w:themeColor="text1"/>
                <w:sz w:val="28"/>
                <w:szCs w:val="28"/>
                <w:u w:val="single"/>
              </w:rPr>
              <w:t>ID_Phong</w:t>
            </w:r>
          </w:p>
        </w:tc>
        <w:tc>
          <w:tcPr>
            <w:tcW w:w="1776" w:type="dxa"/>
            <w:tcBorders>
              <w:top w:val="single" w:sz="4" w:space="0" w:color="auto"/>
              <w:left w:val="single" w:sz="4" w:space="0" w:color="auto"/>
              <w:bottom w:val="single" w:sz="4" w:space="0" w:color="auto"/>
              <w:right w:val="single" w:sz="4" w:space="0" w:color="auto"/>
            </w:tcBorders>
            <w:hideMark/>
          </w:tcPr>
          <w:p w14:paraId="1FAF3FC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212E2676"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Phòng</w:t>
            </w:r>
          </w:p>
        </w:tc>
      </w:tr>
      <w:tr w:rsidR="0055247F" w:rsidRPr="002106F8" w14:paraId="488BE72B"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712D2F4F"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3</w:t>
            </w:r>
          </w:p>
        </w:tc>
        <w:tc>
          <w:tcPr>
            <w:tcW w:w="1981" w:type="dxa"/>
            <w:tcBorders>
              <w:top w:val="single" w:sz="4" w:space="0" w:color="auto"/>
              <w:left w:val="single" w:sz="4" w:space="0" w:color="auto"/>
              <w:bottom w:val="single" w:sz="4" w:space="0" w:color="auto"/>
              <w:right w:val="single" w:sz="4" w:space="0" w:color="auto"/>
            </w:tcBorders>
            <w:hideMark/>
          </w:tcPr>
          <w:p w14:paraId="6D7CEC0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MAPHONG</w:t>
            </w:r>
          </w:p>
        </w:tc>
        <w:tc>
          <w:tcPr>
            <w:tcW w:w="1776" w:type="dxa"/>
            <w:tcBorders>
              <w:top w:val="single" w:sz="4" w:space="0" w:color="auto"/>
              <w:left w:val="single" w:sz="4" w:space="0" w:color="auto"/>
              <w:bottom w:val="single" w:sz="4" w:space="0" w:color="auto"/>
              <w:right w:val="single" w:sz="4" w:space="0" w:color="auto"/>
            </w:tcBorders>
            <w:hideMark/>
          </w:tcPr>
          <w:p w14:paraId="6C76A7F8"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Char</w:t>
            </w:r>
          </w:p>
        </w:tc>
        <w:tc>
          <w:tcPr>
            <w:tcW w:w="2762" w:type="dxa"/>
            <w:tcBorders>
              <w:top w:val="single" w:sz="4" w:space="0" w:color="auto"/>
              <w:left w:val="single" w:sz="4" w:space="0" w:color="auto"/>
              <w:bottom w:val="single" w:sz="4" w:space="0" w:color="auto"/>
              <w:right w:val="single" w:sz="4" w:space="0" w:color="auto"/>
            </w:tcBorders>
            <w:hideMark/>
          </w:tcPr>
          <w:p w14:paraId="1F16CB8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Mã Phòng</w:t>
            </w:r>
          </w:p>
        </w:tc>
      </w:tr>
      <w:tr w:rsidR="0055247F" w:rsidRPr="002106F8" w14:paraId="6AB44B7E"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3A303BA1"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4</w:t>
            </w:r>
          </w:p>
        </w:tc>
        <w:tc>
          <w:tcPr>
            <w:tcW w:w="1981" w:type="dxa"/>
            <w:tcBorders>
              <w:top w:val="single" w:sz="4" w:space="0" w:color="auto"/>
              <w:left w:val="single" w:sz="4" w:space="0" w:color="auto"/>
              <w:bottom w:val="single" w:sz="4" w:space="0" w:color="auto"/>
              <w:right w:val="single" w:sz="4" w:space="0" w:color="auto"/>
            </w:tcBorders>
            <w:hideMark/>
          </w:tcPr>
          <w:p w14:paraId="676C759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TAIKHOAN</w:t>
            </w:r>
          </w:p>
        </w:tc>
        <w:tc>
          <w:tcPr>
            <w:tcW w:w="1776" w:type="dxa"/>
            <w:tcBorders>
              <w:top w:val="single" w:sz="4" w:space="0" w:color="auto"/>
              <w:left w:val="single" w:sz="4" w:space="0" w:color="auto"/>
              <w:bottom w:val="single" w:sz="4" w:space="0" w:color="auto"/>
              <w:right w:val="single" w:sz="4" w:space="0" w:color="auto"/>
            </w:tcBorders>
            <w:hideMark/>
          </w:tcPr>
          <w:p w14:paraId="46E8F7F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62" w:type="dxa"/>
            <w:tcBorders>
              <w:top w:val="single" w:sz="4" w:space="0" w:color="auto"/>
              <w:left w:val="single" w:sz="4" w:space="0" w:color="auto"/>
              <w:bottom w:val="single" w:sz="4" w:space="0" w:color="auto"/>
              <w:right w:val="single" w:sz="4" w:space="0" w:color="auto"/>
            </w:tcBorders>
            <w:hideMark/>
          </w:tcPr>
          <w:p w14:paraId="727E19E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Tài Khoản</w:t>
            </w:r>
          </w:p>
        </w:tc>
      </w:tr>
      <w:tr w:rsidR="0055247F" w:rsidRPr="002106F8" w14:paraId="57CF1918"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21C110CB"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5</w:t>
            </w:r>
          </w:p>
        </w:tc>
        <w:tc>
          <w:tcPr>
            <w:tcW w:w="1981" w:type="dxa"/>
            <w:tcBorders>
              <w:top w:val="single" w:sz="4" w:space="0" w:color="auto"/>
              <w:left w:val="single" w:sz="4" w:space="0" w:color="auto"/>
              <w:bottom w:val="single" w:sz="4" w:space="0" w:color="auto"/>
              <w:right w:val="single" w:sz="4" w:space="0" w:color="auto"/>
            </w:tcBorders>
            <w:hideMark/>
          </w:tcPr>
          <w:p w14:paraId="06AE046E" w14:textId="77777777" w:rsidR="0055247F" w:rsidRPr="002106F8" w:rsidRDefault="0055247F">
            <w:pPr>
              <w:spacing w:line="360" w:lineRule="auto"/>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 xml:space="preserve">    MATKHAU </w:t>
            </w:r>
          </w:p>
        </w:tc>
        <w:tc>
          <w:tcPr>
            <w:tcW w:w="1776" w:type="dxa"/>
            <w:tcBorders>
              <w:top w:val="single" w:sz="4" w:space="0" w:color="auto"/>
              <w:left w:val="single" w:sz="4" w:space="0" w:color="auto"/>
              <w:bottom w:val="single" w:sz="4" w:space="0" w:color="auto"/>
              <w:right w:val="single" w:sz="4" w:space="0" w:color="auto"/>
            </w:tcBorders>
            <w:hideMark/>
          </w:tcPr>
          <w:p w14:paraId="5CECAAC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62" w:type="dxa"/>
            <w:tcBorders>
              <w:top w:val="single" w:sz="4" w:space="0" w:color="auto"/>
              <w:left w:val="single" w:sz="4" w:space="0" w:color="auto"/>
              <w:bottom w:val="single" w:sz="4" w:space="0" w:color="auto"/>
              <w:right w:val="single" w:sz="4" w:space="0" w:color="auto"/>
            </w:tcBorders>
            <w:hideMark/>
          </w:tcPr>
          <w:p w14:paraId="7E6084A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Mật Khẩu</w:t>
            </w:r>
          </w:p>
        </w:tc>
      </w:tr>
      <w:tr w:rsidR="0055247F" w:rsidRPr="002106F8" w14:paraId="6A6A2F6D"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3F02A0BC"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6</w:t>
            </w:r>
          </w:p>
        </w:tc>
        <w:tc>
          <w:tcPr>
            <w:tcW w:w="1981" w:type="dxa"/>
            <w:tcBorders>
              <w:top w:val="single" w:sz="4" w:space="0" w:color="auto"/>
              <w:left w:val="single" w:sz="4" w:space="0" w:color="auto"/>
              <w:bottom w:val="single" w:sz="4" w:space="0" w:color="auto"/>
              <w:right w:val="single" w:sz="4" w:space="0" w:color="auto"/>
            </w:tcBorders>
            <w:hideMark/>
          </w:tcPr>
          <w:p w14:paraId="62DD1F2A" w14:textId="77777777" w:rsidR="0055247F" w:rsidRPr="002106F8" w:rsidRDefault="0055247F">
            <w:pPr>
              <w:spacing w:line="360" w:lineRule="auto"/>
              <w:jc w:val="right"/>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SOLUONGSV</w:t>
            </w:r>
          </w:p>
        </w:tc>
        <w:tc>
          <w:tcPr>
            <w:tcW w:w="1776" w:type="dxa"/>
            <w:tcBorders>
              <w:top w:val="single" w:sz="4" w:space="0" w:color="auto"/>
              <w:left w:val="single" w:sz="4" w:space="0" w:color="auto"/>
              <w:bottom w:val="single" w:sz="4" w:space="0" w:color="auto"/>
              <w:right w:val="single" w:sz="4" w:space="0" w:color="auto"/>
            </w:tcBorders>
            <w:hideMark/>
          </w:tcPr>
          <w:p w14:paraId="58018A6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4E27DD86"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Số Lương sinh viên phòng</w:t>
            </w:r>
          </w:p>
        </w:tc>
      </w:tr>
      <w:tr w:rsidR="0055247F" w:rsidRPr="002106F8" w14:paraId="44A68131" w14:textId="77777777" w:rsidTr="0055247F">
        <w:tc>
          <w:tcPr>
            <w:tcW w:w="1743" w:type="dxa"/>
            <w:tcBorders>
              <w:top w:val="single" w:sz="4" w:space="0" w:color="auto"/>
              <w:left w:val="single" w:sz="4" w:space="0" w:color="auto"/>
              <w:bottom w:val="single" w:sz="4" w:space="0" w:color="auto"/>
              <w:right w:val="single" w:sz="4" w:space="0" w:color="auto"/>
            </w:tcBorders>
          </w:tcPr>
          <w:p w14:paraId="06AA48F6"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p>
          <w:p w14:paraId="4DBDA91C"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7</w:t>
            </w:r>
          </w:p>
        </w:tc>
        <w:tc>
          <w:tcPr>
            <w:tcW w:w="1981" w:type="dxa"/>
            <w:tcBorders>
              <w:top w:val="single" w:sz="4" w:space="0" w:color="auto"/>
              <w:left w:val="single" w:sz="4" w:space="0" w:color="auto"/>
              <w:bottom w:val="single" w:sz="4" w:space="0" w:color="auto"/>
              <w:right w:val="single" w:sz="4" w:space="0" w:color="auto"/>
            </w:tcBorders>
            <w:hideMark/>
          </w:tcPr>
          <w:p w14:paraId="000D634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DONGIA</w:t>
            </w:r>
          </w:p>
        </w:tc>
        <w:tc>
          <w:tcPr>
            <w:tcW w:w="1776" w:type="dxa"/>
            <w:tcBorders>
              <w:top w:val="single" w:sz="4" w:space="0" w:color="auto"/>
              <w:left w:val="single" w:sz="4" w:space="0" w:color="auto"/>
              <w:bottom w:val="single" w:sz="4" w:space="0" w:color="auto"/>
              <w:right w:val="single" w:sz="4" w:space="0" w:color="auto"/>
            </w:tcBorders>
            <w:hideMark/>
          </w:tcPr>
          <w:p w14:paraId="1CA7496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58B8CD3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Đơn giá Phòng</w:t>
            </w:r>
          </w:p>
        </w:tc>
      </w:tr>
      <w:tr w:rsidR="0055247F" w:rsidRPr="002106F8" w14:paraId="032FB6C9"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42B6FB15"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8</w:t>
            </w:r>
          </w:p>
        </w:tc>
        <w:tc>
          <w:tcPr>
            <w:tcW w:w="1981" w:type="dxa"/>
            <w:tcBorders>
              <w:top w:val="single" w:sz="4" w:space="0" w:color="auto"/>
              <w:left w:val="single" w:sz="4" w:space="0" w:color="auto"/>
              <w:bottom w:val="single" w:sz="4" w:space="0" w:color="auto"/>
              <w:right w:val="single" w:sz="4" w:space="0" w:color="auto"/>
            </w:tcBorders>
            <w:hideMark/>
          </w:tcPr>
          <w:p w14:paraId="00CB3D02"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TINHTRANG</w:t>
            </w:r>
          </w:p>
        </w:tc>
        <w:tc>
          <w:tcPr>
            <w:tcW w:w="1776" w:type="dxa"/>
            <w:tcBorders>
              <w:top w:val="single" w:sz="4" w:space="0" w:color="auto"/>
              <w:left w:val="single" w:sz="4" w:space="0" w:color="auto"/>
              <w:bottom w:val="single" w:sz="4" w:space="0" w:color="auto"/>
              <w:right w:val="single" w:sz="4" w:space="0" w:color="auto"/>
            </w:tcBorders>
            <w:hideMark/>
          </w:tcPr>
          <w:p w14:paraId="0FF02A2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62" w:type="dxa"/>
            <w:tcBorders>
              <w:top w:val="single" w:sz="4" w:space="0" w:color="auto"/>
              <w:left w:val="single" w:sz="4" w:space="0" w:color="auto"/>
              <w:bottom w:val="single" w:sz="4" w:space="0" w:color="auto"/>
              <w:right w:val="single" w:sz="4" w:space="0" w:color="auto"/>
            </w:tcBorders>
            <w:hideMark/>
          </w:tcPr>
          <w:p w14:paraId="0B8EDFE3"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Tình trạng Phòng</w:t>
            </w:r>
          </w:p>
        </w:tc>
      </w:tr>
      <w:tr w:rsidR="0055247F" w:rsidRPr="002106F8" w14:paraId="73C5484C"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5883F866"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 xml:space="preserve">9 </w:t>
            </w:r>
          </w:p>
        </w:tc>
        <w:tc>
          <w:tcPr>
            <w:tcW w:w="1981" w:type="dxa"/>
            <w:tcBorders>
              <w:top w:val="single" w:sz="4" w:space="0" w:color="auto"/>
              <w:left w:val="single" w:sz="4" w:space="0" w:color="auto"/>
              <w:bottom w:val="single" w:sz="4" w:space="0" w:color="auto"/>
              <w:right w:val="single" w:sz="4" w:space="0" w:color="auto"/>
            </w:tcBorders>
            <w:hideMark/>
          </w:tcPr>
          <w:p w14:paraId="59DD4C2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MOTAKHAC</w:t>
            </w:r>
          </w:p>
        </w:tc>
        <w:tc>
          <w:tcPr>
            <w:tcW w:w="1776" w:type="dxa"/>
            <w:tcBorders>
              <w:top w:val="single" w:sz="4" w:space="0" w:color="auto"/>
              <w:left w:val="single" w:sz="4" w:space="0" w:color="auto"/>
              <w:bottom w:val="single" w:sz="4" w:space="0" w:color="auto"/>
              <w:right w:val="single" w:sz="4" w:space="0" w:color="auto"/>
            </w:tcBorders>
            <w:hideMark/>
          </w:tcPr>
          <w:p w14:paraId="19BFDE06"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62" w:type="dxa"/>
            <w:tcBorders>
              <w:top w:val="single" w:sz="4" w:space="0" w:color="auto"/>
              <w:left w:val="single" w:sz="4" w:space="0" w:color="auto"/>
              <w:bottom w:val="single" w:sz="4" w:space="0" w:color="auto"/>
              <w:right w:val="single" w:sz="4" w:space="0" w:color="auto"/>
            </w:tcBorders>
            <w:hideMark/>
          </w:tcPr>
          <w:p w14:paraId="70B53BD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Mô tả Phòng</w:t>
            </w:r>
          </w:p>
        </w:tc>
      </w:tr>
    </w:tbl>
    <w:p w14:paraId="5E1F0126" w14:textId="39A65EF6" w:rsidR="0055247F" w:rsidRPr="002106F8" w:rsidRDefault="00455502" w:rsidP="00E83A8A">
      <w:pPr>
        <w:pStyle w:val="Heading3"/>
        <w:numPr>
          <w:ilvl w:val="0"/>
          <w:numId w:val="0"/>
        </w:numPr>
        <w:jc w:val="center"/>
        <w:rPr>
          <w:rFonts w:ascii="Time s New Roman" w:hAnsi="Time s New Roman" w:cs="Times New Roman"/>
          <w:iCs/>
          <w:szCs w:val="26"/>
        </w:rPr>
      </w:pPr>
      <w:bookmarkStart w:id="29" w:name="_Toc184383674"/>
      <w:bookmarkStart w:id="30" w:name="_Toc184426469"/>
      <w:r w:rsidRPr="002106F8">
        <w:rPr>
          <w:rFonts w:ascii="Time s New Roman" w:hAnsi="Time s New Roman" w:cs="Times New Roman"/>
          <w:iCs/>
          <w:szCs w:val="26"/>
        </w:rPr>
        <w:t xml:space="preserve">Bảng </w:t>
      </w:r>
      <w:proofErr w:type="gramStart"/>
      <w:r w:rsidR="00E83A8A" w:rsidRPr="002106F8">
        <w:rPr>
          <w:rFonts w:ascii="Time s New Roman" w:hAnsi="Time s New Roman" w:cs="Times New Roman"/>
          <w:iCs/>
          <w:szCs w:val="26"/>
        </w:rPr>
        <w:t>2</w:t>
      </w:r>
      <w:r w:rsidRPr="002106F8">
        <w:rPr>
          <w:rFonts w:ascii="Time s New Roman" w:hAnsi="Time s New Roman" w:cs="Times New Roman"/>
          <w:iCs/>
          <w:szCs w:val="26"/>
        </w:rPr>
        <w:t>.</w:t>
      </w:r>
      <w:r w:rsidR="00E83A8A" w:rsidRPr="002106F8">
        <w:rPr>
          <w:rFonts w:ascii="Time s New Roman" w:hAnsi="Time s New Roman" w:cs="Times New Roman"/>
          <w:iCs/>
          <w:szCs w:val="26"/>
        </w:rPr>
        <w:t>2</w:t>
      </w:r>
      <w:r w:rsidRPr="002106F8">
        <w:rPr>
          <w:rFonts w:ascii="Time s New Roman" w:hAnsi="Time s New Roman" w:cs="Times New Roman"/>
          <w:iCs/>
          <w:szCs w:val="26"/>
        </w:rPr>
        <w:t xml:space="preserve">  :</w:t>
      </w:r>
      <w:proofErr w:type="gramEnd"/>
      <w:r w:rsidRPr="002106F8">
        <w:rPr>
          <w:rFonts w:ascii="Time s New Roman" w:hAnsi="Time s New Roman" w:cs="Times New Roman"/>
          <w:iCs/>
          <w:szCs w:val="26"/>
        </w:rPr>
        <w:t xml:space="preserve"> Bảng  phòng</w:t>
      </w:r>
      <w:bookmarkEnd w:id="29"/>
      <w:bookmarkEnd w:id="30"/>
    </w:p>
    <w:p w14:paraId="56F1251B" w14:textId="77777777" w:rsidR="00E83A8A" w:rsidRPr="002106F8" w:rsidRDefault="00E83A8A" w:rsidP="0055247F">
      <w:pPr>
        <w:rPr>
          <w:rFonts w:ascii="Time s New Roman" w:hAnsi="Time s New Roman" w:cs="Times New Roman"/>
          <w:szCs w:val="26"/>
          <w:lang w:val="vi-VN"/>
        </w:rPr>
      </w:pPr>
    </w:p>
    <w:p w14:paraId="7273776E" w14:textId="5DEC8D2F" w:rsidR="0055247F" w:rsidRPr="002106F8" w:rsidRDefault="0055247F" w:rsidP="0055247F">
      <w:pPr>
        <w:rPr>
          <w:rFonts w:ascii="Time s New Roman" w:hAnsi="Time s New Roman" w:cs="Times New Roman"/>
          <w:kern w:val="2"/>
          <w:szCs w:val="26"/>
          <w:lang w:val="vi-VN"/>
          <w14:ligatures w14:val="standardContextual"/>
        </w:rPr>
      </w:pPr>
      <w:r w:rsidRPr="002106F8">
        <w:rPr>
          <w:rFonts w:ascii="Time s New Roman" w:hAnsi="Time s New Roman" w:cs="Times New Roman"/>
          <w:szCs w:val="26"/>
          <w:lang w:val="vi-VN"/>
        </w:rPr>
        <w:lastRenderedPageBreak/>
        <w:t>Bảng Đơn Giá:</w:t>
      </w:r>
      <w:r w:rsidR="008A78E8" w:rsidRPr="002106F8">
        <w:rPr>
          <w:rFonts w:ascii="Time s New Roman" w:hAnsi="Time s New Roman" w:cs="Times New Roman"/>
          <w:lang w:val="vi-VN"/>
        </w:rPr>
        <w:t xml:space="preserve"> Lưu thông tin về đơn giá điện nước áp dụng cho các phòng.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2469"/>
        <w:gridCol w:w="1776"/>
        <w:gridCol w:w="2762"/>
      </w:tblGrid>
      <w:tr w:rsidR="0055247F" w:rsidRPr="002106F8" w14:paraId="21A73597" w14:textId="77777777" w:rsidTr="0055247F">
        <w:tc>
          <w:tcPr>
            <w:tcW w:w="1743"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52B99F7C"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STT</w:t>
            </w:r>
          </w:p>
        </w:tc>
        <w:tc>
          <w:tcPr>
            <w:tcW w:w="2469"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362840DF"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Thuộc tính</w:t>
            </w:r>
          </w:p>
        </w:tc>
        <w:tc>
          <w:tcPr>
            <w:tcW w:w="1776"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414D8946"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Kiểu</w:t>
            </w:r>
          </w:p>
        </w:tc>
        <w:tc>
          <w:tcPr>
            <w:tcW w:w="276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5698093C"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Ý nghĩa</w:t>
            </w:r>
          </w:p>
        </w:tc>
      </w:tr>
      <w:tr w:rsidR="0055247F" w:rsidRPr="002106F8" w14:paraId="44E833C0"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26BF9FD3"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w:t>
            </w:r>
          </w:p>
        </w:tc>
        <w:tc>
          <w:tcPr>
            <w:tcW w:w="2469" w:type="dxa"/>
            <w:tcBorders>
              <w:top w:val="single" w:sz="4" w:space="0" w:color="auto"/>
              <w:left w:val="single" w:sz="4" w:space="0" w:color="auto"/>
              <w:bottom w:val="single" w:sz="4" w:space="0" w:color="auto"/>
              <w:right w:val="single" w:sz="4" w:space="0" w:color="auto"/>
            </w:tcBorders>
            <w:hideMark/>
          </w:tcPr>
          <w:p w14:paraId="20631D73" w14:textId="77777777" w:rsidR="0055247F" w:rsidRPr="002106F8" w:rsidRDefault="0055247F">
            <w:pPr>
              <w:spacing w:line="360" w:lineRule="auto"/>
              <w:jc w:val="center"/>
              <w:rPr>
                <w:rFonts w:ascii="Time s New Roman" w:hAnsi="Time s New Roman" w:cs="Times New Roman"/>
                <w:b/>
                <w:bCs/>
                <w:color w:val="000000" w:themeColor="text1"/>
                <w:sz w:val="28"/>
                <w:szCs w:val="28"/>
                <w:u w:val="single"/>
              </w:rPr>
            </w:pPr>
            <w:r w:rsidRPr="002106F8">
              <w:rPr>
                <w:rFonts w:ascii="Time s New Roman" w:hAnsi="Time s New Roman" w:cs="Times New Roman"/>
                <w:b/>
                <w:bCs/>
                <w:color w:val="000000" w:themeColor="text1"/>
                <w:sz w:val="28"/>
                <w:szCs w:val="28"/>
                <w:u w:val="single"/>
              </w:rPr>
              <w:t>ID_DonGia</w:t>
            </w:r>
          </w:p>
        </w:tc>
        <w:tc>
          <w:tcPr>
            <w:tcW w:w="1776" w:type="dxa"/>
            <w:tcBorders>
              <w:top w:val="single" w:sz="4" w:space="0" w:color="auto"/>
              <w:left w:val="single" w:sz="4" w:space="0" w:color="auto"/>
              <w:bottom w:val="single" w:sz="4" w:space="0" w:color="auto"/>
              <w:right w:val="single" w:sz="4" w:space="0" w:color="auto"/>
            </w:tcBorders>
            <w:hideMark/>
          </w:tcPr>
          <w:p w14:paraId="156D764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23606AA6"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Đơn Giá</w:t>
            </w:r>
          </w:p>
        </w:tc>
      </w:tr>
      <w:tr w:rsidR="0055247F" w:rsidRPr="002106F8" w14:paraId="4DEF89D0"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1B16379A"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2</w:t>
            </w:r>
          </w:p>
        </w:tc>
        <w:tc>
          <w:tcPr>
            <w:tcW w:w="2469" w:type="dxa"/>
            <w:tcBorders>
              <w:top w:val="single" w:sz="4" w:space="0" w:color="auto"/>
              <w:left w:val="single" w:sz="4" w:space="0" w:color="auto"/>
              <w:bottom w:val="single" w:sz="4" w:space="0" w:color="auto"/>
              <w:right w:val="single" w:sz="4" w:space="0" w:color="auto"/>
            </w:tcBorders>
            <w:hideMark/>
          </w:tcPr>
          <w:p w14:paraId="3E5FC32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MADONGIA</w:t>
            </w:r>
          </w:p>
        </w:tc>
        <w:tc>
          <w:tcPr>
            <w:tcW w:w="1776" w:type="dxa"/>
            <w:tcBorders>
              <w:top w:val="single" w:sz="4" w:space="0" w:color="auto"/>
              <w:left w:val="single" w:sz="4" w:space="0" w:color="auto"/>
              <w:bottom w:val="single" w:sz="4" w:space="0" w:color="auto"/>
              <w:right w:val="single" w:sz="4" w:space="0" w:color="auto"/>
            </w:tcBorders>
            <w:hideMark/>
          </w:tcPr>
          <w:p w14:paraId="7ACF399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Char</w:t>
            </w:r>
          </w:p>
        </w:tc>
        <w:tc>
          <w:tcPr>
            <w:tcW w:w="2762" w:type="dxa"/>
            <w:tcBorders>
              <w:top w:val="single" w:sz="4" w:space="0" w:color="auto"/>
              <w:left w:val="single" w:sz="4" w:space="0" w:color="auto"/>
              <w:bottom w:val="single" w:sz="4" w:space="0" w:color="auto"/>
              <w:right w:val="single" w:sz="4" w:space="0" w:color="auto"/>
            </w:tcBorders>
            <w:hideMark/>
          </w:tcPr>
          <w:p w14:paraId="7AE21293"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Mã Đơn Giá</w:t>
            </w:r>
          </w:p>
        </w:tc>
      </w:tr>
      <w:tr w:rsidR="0055247F" w:rsidRPr="002106F8" w14:paraId="3F101262"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7986C681"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3</w:t>
            </w:r>
          </w:p>
        </w:tc>
        <w:tc>
          <w:tcPr>
            <w:tcW w:w="2469" w:type="dxa"/>
            <w:tcBorders>
              <w:top w:val="single" w:sz="4" w:space="0" w:color="auto"/>
              <w:left w:val="single" w:sz="4" w:space="0" w:color="auto"/>
              <w:bottom w:val="single" w:sz="4" w:space="0" w:color="auto"/>
              <w:right w:val="single" w:sz="4" w:space="0" w:color="auto"/>
            </w:tcBorders>
            <w:hideMark/>
          </w:tcPr>
          <w:p w14:paraId="427A29D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DONGIADIEN</w:t>
            </w:r>
          </w:p>
        </w:tc>
        <w:tc>
          <w:tcPr>
            <w:tcW w:w="1776" w:type="dxa"/>
            <w:tcBorders>
              <w:top w:val="single" w:sz="4" w:space="0" w:color="auto"/>
              <w:left w:val="single" w:sz="4" w:space="0" w:color="auto"/>
              <w:bottom w:val="single" w:sz="4" w:space="0" w:color="auto"/>
              <w:right w:val="single" w:sz="4" w:space="0" w:color="auto"/>
            </w:tcBorders>
            <w:hideMark/>
          </w:tcPr>
          <w:p w14:paraId="63A30094"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7F5A1CC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Đơn giá Điện</w:t>
            </w:r>
          </w:p>
        </w:tc>
      </w:tr>
      <w:tr w:rsidR="0055247F" w:rsidRPr="002106F8" w14:paraId="4FE3F976"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669E03B4"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4</w:t>
            </w:r>
          </w:p>
        </w:tc>
        <w:tc>
          <w:tcPr>
            <w:tcW w:w="2469" w:type="dxa"/>
            <w:tcBorders>
              <w:top w:val="single" w:sz="4" w:space="0" w:color="auto"/>
              <w:left w:val="single" w:sz="4" w:space="0" w:color="auto"/>
              <w:bottom w:val="single" w:sz="4" w:space="0" w:color="auto"/>
              <w:right w:val="single" w:sz="4" w:space="0" w:color="auto"/>
            </w:tcBorders>
            <w:hideMark/>
          </w:tcPr>
          <w:p w14:paraId="570102E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DONGIANUOC</w:t>
            </w:r>
          </w:p>
        </w:tc>
        <w:tc>
          <w:tcPr>
            <w:tcW w:w="1776" w:type="dxa"/>
            <w:tcBorders>
              <w:top w:val="single" w:sz="4" w:space="0" w:color="auto"/>
              <w:left w:val="single" w:sz="4" w:space="0" w:color="auto"/>
              <w:bottom w:val="single" w:sz="4" w:space="0" w:color="auto"/>
              <w:right w:val="single" w:sz="4" w:space="0" w:color="auto"/>
            </w:tcBorders>
            <w:hideMark/>
          </w:tcPr>
          <w:p w14:paraId="5CD8608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73FD1A39"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Đơn giá Nước</w:t>
            </w:r>
          </w:p>
        </w:tc>
      </w:tr>
      <w:tr w:rsidR="0055247F" w:rsidRPr="002106F8" w14:paraId="54C70662"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77E60E56"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5</w:t>
            </w:r>
          </w:p>
        </w:tc>
        <w:tc>
          <w:tcPr>
            <w:tcW w:w="2469" w:type="dxa"/>
            <w:tcBorders>
              <w:top w:val="single" w:sz="4" w:space="0" w:color="auto"/>
              <w:left w:val="single" w:sz="4" w:space="0" w:color="auto"/>
              <w:bottom w:val="single" w:sz="4" w:space="0" w:color="auto"/>
              <w:right w:val="single" w:sz="4" w:space="0" w:color="auto"/>
            </w:tcBorders>
            <w:hideMark/>
          </w:tcPr>
          <w:p w14:paraId="4FC0FDB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NGAYAPDUNG</w:t>
            </w:r>
          </w:p>
        </w:tc>
        <w:tc>
          <w:tcPr>
            <w:tcW w:w="1776" w:type="dxa"/>
            <w:tcBorders>
              <w:top w:val="single" w:sz="4" w:space="0" w:color="auto"/>
              <w:left w:val="single" w:sz="4" w:space="0" w:color="auto"/>
              <w:bottom w:val="single" w:sz="4" w:space="0" w:color="auto"/>
              <w:right w:val="single" w:sz="4" w:space="0" w:color="auto"/>
            </w:tcBorders>
            <w:hideMark/>
          </w:tcPr>
          <w:p w14:paraId="39D234B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DateTime</w:t>
            </w:r>
          </w:p>
        </w:tc>
        <w:tc>
          <w:tcPr>
            <w:tcW w:w="2762" w:type="dxa"/>
            <w:tcBorders>
              <w:top w:val="single" w:sz="4" w:space="0" w:color="auto"/>
              <w:left w:val="single" w:sz="4" w:space="0" w:color="auto"/>
              <w:bottom w:val="single" w:sz="4" w:space="0" w:color="auto"/>
              <w:right w:val="single" w:sz="4" w:space="0" w:color="auto"/>
            </w:tcBorders>
            <w:hideMark/>
          </w:tcPr>
          <w:p w14:paraId="503D2526"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Ngày Áp Dụng</w:t>
            </w:r>
          </w:p>
        </w:tc>
      </w:tr>
    </w:tbl>
    <w:p w14:paraId="4EE08F5E" w14:textId="7B710233" w:rsidR="0055247F" w:rsidRPr="002106F8" w:rsidRDefault="00455502" w:rsidP="00B87D9F">
      <w:pPr>
        <w:pStyle w:val="Heading3"/>
        <w:numPr>
          <w:ilvl w:val="0"/>
          <w:numId w:val="0"/>
        </w:numPr>
        <w:jc w:val="center"/>
        <w:rPr>
          <w:rFonts w:ascii="Time s New Roman" w:hAnsi="Time s New Roman" w:cs="Times New Roman"/>
          <w:iCs/>
          <w:szCs w:val="26"/>
        </w:rPr>
      </w:pPr>
      <w:bookmarkStart w:id="31" w:name="_Toc184383675"/>
      <w:bookmarkStart w:id="32" w:name="_Toc184426470"/>
      <w:r w:rsidRPr="002106F8">
        <w:rPr>
          <w:rFonts w:ascii="Time s New Roman" w:hAnsi="Time s New Roman" w:cs="Times New Roman"/>
          <w:iCs/>
          <w:szCs w:val="26"/>
        </w:rPr>
        <w:t xml:space="preserve">Bảng </w:t>
      </w:r>
      <w:r w:rsidR="00E83A8A" w:rsidRPr="002106F8">
        <w:rPr>
          <w:rFonts w:ascii="Time s New Roman" w:hAnsi="Time s New Roman" w:cs="Times New Roman"/>
          <w:iCs/>
          <w:szCs w:val="26"/>
        </w:rPr>
        <w:t>2.3</w:t>
      </w:r>
      <w:r w:rsidRPr="002106F8">
        <w:rPr>
          <w:rFonts w:ascii="Time s New Roman" w:hAnsi="Time s New Roman" w:cs="Times New Roman"/>
          <w:iCs/>
          <w:szCs w:val="26"/>
        </w:rPr>
        <w:t>: Bảng đơn giá</w:t>
      </w:r>
      <w:bookmarkEnd w:id="31"/>
      <w:bookmarkEnd w:id="32"/>
    </w:p>
    <w:p w14:paraId="724CC6CC" w14:textId="5333B20C" w:rsidR="0055247F" w:rsidRPr="002106F8" w:rsidRDefault="0055247F" w:rsidP="004111C4">
      <w:pPr>
        <w:spacing w:line="259" w:lineRule="auto"/>
        <w:jc w:val="left"/>
        <w:rPr>
          <w:rFonts w:ascii="Time s New Roman" w:hAnsi="Time s New Roman" w:cs="Times New Roman"/>
          <w:lang w:val="vi-VN"/>
        </w:rPr>
      </w:pPr>
      <w:r w:rsidRPr="002106F8">
        <w:rPr>
          <w:rFonts w:ascii="Time s New Roman" w:hAnsi="Time s New Roman" w:cs="Times New Roman"/>
          <w:szCs w:val="26"/>
        </w:rPr>
        <w:t>Bảng CONGTODIEN</w:t>
      </w:r>
      <w:r w:rsidR="008A78E8" w:rsidRPr="002106F8">
        <w:rPr>
          <w:rFonts w:ascii="Time s New Roman" w:hAnsi="Time s New Roman" w:cs="Times New Roman"/>
        </w:rPr>
        <w:t>: Lưu thông tin về chỉ số công tơ điện</w:t>
      </w:r>
      <w:r w:rsidR="00195DB7" w:rsidRPr="002106F8">
        <w:rPr>
          <w:rFonts w:ascii="Time s New Roman" w:hAnsi="Time s New Roman" w:cs="Times New Roman"/>
          <w:lang w:val="vi-VN"/>
        </w:rPr>
        <w:t xml:space="preserve"> </w:t>
      </w:r>
      <w:r w:rsidR="008A78E8" w:rsidRPr="002106F8">
        <w:rPr>
          <w:rFonts w:ascii="Time s New Roman" w:hAnsi="Time s New Roman" w:cs="Times New Roman"/>
        </w:rPr>
        <w:t>của các phòng.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2469"/>
        <w:gridCol w:w="1776"/>
        <w:gridCol w:w="2762"/>
      </w:tblGrid>
      <w:tr w:rsidR="0055247F" w:rsidRPr="002106F8" w14:paraId="6216A8A4" w14:textId="77777777" w:rsidTr="0055247F">
        <w:tc>
          <w:tcPr>
            <w:tcW w:w="1743"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06738137"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STT</w:t>
            </w:r>
          </w:p>
        </w:tc>
        <w:tc>
          <w:tcPr>
            <w:tcW w:w="2469"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1830CD43"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Thuộc tính</w:t>
            </w:r>
          </w:p>
        </w:tc>
        <w:tc>
          <w:tcPr>
            <w:tcW w:w="1776"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233F323F"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Kiểu</w:t>
            </w:r>
          </w:p>
        </w:tc>
        <w:tc>
          <w:tcPr>
            <w:tcW w:w="276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4A77697C"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Ý nghĩa</w:t>
            </w:r>
          </w:p>
        </w:tc>
      </w:tr>
      <w:tr w:rsidR="0055247F" w:rsidRPr="002106F8" w14:paraId="3ECDF73E"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1A507951"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w:t>
            </w:r>
          </w:p>
        </w:tc>
        <w:tc>
          <w:tcPr>
            <w:tcW w:w="2469" w:type="dxa"/>
            <w:tcBorders>
              <w:top w:val="single" w:sz="4" w:space="0" w:color="auto"/>
              <w:left w:val="single" w:sz="4" w:space="0" w:color="auto"/>
              <w:bottom w:val="single" w:sz="4" w:space="0" w:color="auto"/>
              <w:right w:val="single" w:sz="4" w:space="0" w:color="auto"/>
            </w:tcBorders>
            <w:hideMark/>
          </w:tcPr>
          <w:p w14:paraId="1C4AD4D2" w14:textId="77777777" w:rsidR="0055247F" w:rsidRPr="002106F8" w:rsidRDefault="0055247F">
            <w:pPr>
              <w:spacing w:line="360" w:lineRule="auto"/>
              <w:jc w:val="center"/>
              <w:rPr>
                <w:rFonts w:ascii="Time s New Roman" w:hAnsi="Time s New Roman" w:cs="Times New Roman"/>
                <w:b/>
                <w:bCs/>
                <w:color w:val="000000" w:themeColor="text1"/>
                <w:sz w:val="28"/>
                <w:szCs w:val="28"/>
                <w:u w:val="single"/>
              </w:rPr>
            </w:pPr>
            <w:r w:rsidRPr="002106F8">
              <w:rPr>
                <w:rFonts w:ascii="Time s New Roman" w:hAnsi="Time s New Roman" w:cs="Times New Roman"/>
                <w:b/>
                <w:bCs/>
                <w:color w:val="000000" w:themeColor="text1"/>
                <w:sz w:val="28"/>
                <w:szCs w:val="28"/>
                <w:u w:val="single"/>
              </w:rPr>
              <w:t>ID_DIEN</w:t>
            </w:r>
          </w:p>
        </w:tc>
        <w:tc>
          <w:tcPr>
            <w:tcW w:w="1776" w:type="dxa"/>
            <w:tcBorders>
              <w:top w:val="single" w:sz="4" w:space="0" w:color="auto"/>
              <w:left w:val="single" w:sz="4" w:space="0" w:color="auto"/>
              <w:bottom w:val="single" w:sz="4" w:space="0" w:color="auto"/>
              <w:right w:val="single" w:sz="4" w:space="0" w:color="auto"/>
            </w:tcBorders>
            <w:hideMark/>
          </w:tcPr>
          <w:p w14:paraId="7DD33F32"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2C2C693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công tơ điện</w:t>
            </w:r>
          </w:p>
        </w:tc>
      </w:tr>
      <w:tr w:rsidR="0055247F" w:rsidRPr="002106F8" w14:paraId="72E42488"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7E92D432"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2</w:t>
            </w:r>
          </w:p>
        </w:tc>
        <w:tc>
          <w:tcPr>
            <w:tcW w:w="2469" w:type="dxa"/>
            <w:tcBorders>
              <w:top w:val="single" w:sz="4" w:space="0" w:color="auto"/>
              <w:left w:val="single" w:sz="4" w:space="0" w:color="auto"/>
              <w:bottom w:val="single" w:sz="4" w:space="0" w:color="auto"/>
              <w:right w:val="single" w:sz="4" w:space="0" w:color="auto"/>
            </w:tcBorders>
            <w:hideMark/>
          </w:tcPr>
          <w:p w14:paraId="61E377B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u w:val="single"/>
              </w:rPr>
              <w:t>ID_PHONG</w:t>
            </w:r>
          </w:p>
        </w:tc>
        <w:tc>
          <w:tcPr>
            <w:tcW w:w="1776" w:type="dxa"/>
            <w:tcBorders>
              <w:top w:val="single" w:sz="4" w:space="0" w:color="auto"/>
              <w:left w:val="single" w:sz="4" w:space="0" w:color="auto"/>
              <w:bottom w:val="single" w:sz="4" w:space="0" w:color="auto"/>
              <w:right w:val="single" w:sz="4" w:space="0" w:color="auto"/>
            </w:tcBorders>
            <w:hideMark/>
          </w:tcPr>
          <w:p w14:paraId="6E74F442"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17CB7214"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Mã phòng</w:t>
            </w:r>
          </w:p>
        </w:tc>
      </w:tr>
      <w:tr w:rsidR="0055247F" w:rsidRPr="002106F8" w14:paraId="76EDE793"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355A693F"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3</w:t>
            </w:r>
          </w:p>
        </w:tc>
        <w:tc>
          <w:tcPr>
            <w:tcW w:w="2469" w:type="dxa"/>
            <w:tcBorders>
              <w:top w:val="single" w:sz="4" w:space="0" w:color="auto"/>
              <w:left w:val="single" w:sz="4" w:space="0" w:color="auto"/>
              <w:bottom w:val="single" w:sz="4" w:space="0" w:color="auto"/>
              <w:right w:val="single" w:sz="4" w:space="0" w:color="auto"/>
            </w:tcBorders>
            <w:hideMark/>
          </w:tcPr>
          <w:p w14:paraId="688468D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CHISODAU</w:t>
            </w:r>
          </w:p>
        </w:tc>
        <w:tc>
          <w:tcPr>
            <w:tcW w:w="1776" w:type="dxa"/>
            <w:tcBorders>
              <w:top w:val="single" w:sz="4" w:space="0" w:color="auto"/>
              <w:left w:val="single" w:sz="4" w:space="0" w:color="auto"/>
              <w:bottom w:val="single" w:sz="4" w:space="0" w:color="auto"/>
              <w:right w:val="single" w:sz="4" w:space="0" w:color="auto"/>
            </w:tcBorders>
            <w:hideMark/>
          </w:tcPr>
          <w:p w14:paraId="3AB69024"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08C489F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Chỉ số đầu của công tơ điện</w:t>
            </w:r>
          </w:p>
        </w:tc>
      </w:tr>
      <w:tr w:rsidR="0055247F" w:rsidRPr="002106F8" w14:paraId="072DB335"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1FD9F59B"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4</w:t>
            </w:r>
          </w:p>
        </w:tc>
        <w:tc>
          <w:tcPr>
            <w:tcW w:w="2469" w:type="dxa"/>
            <w:tcBorders>
              <w:top w:val="single" w:sz="4" w:space="0" w:color="auto"/>
              <w:left w:val="single" w:sz="4" w:space="0" w:color="auto"/>
              <w:bottom w:val="single" w:sz="4" w:space="0" w:color="auto"/>
              <w:right w:val="single" w:sz="4" w:space="0" w:color="auto"/>
            </w:tcBorders>
            <w:hideMark/>
          </w:tcPr>
          <w:p w14:paraId="07AFF0E3"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CHISOCUOI</w:t>
            </w:r>
          </w:p>
        </w:tc>
        <w:tc>
          <w:tcPr>
            <w:tcW w:w="1776" w:type="dxa"/>
            <w:tcBorders>
              <w:top w:val="single" w:sz="4" w:space="0" w:color="auto"/>
              <w:left w:val="single" w:sz="4" w:space="0" w:color="auto"/>
              <w:bottom w:val="single" w:sz="4" w:space="0" w:color="auto"/>
              <w:right w:val="single" w:sz="4" w:space="0" w:color="auto"/>
            </w:tcBorders>
            <w:hideMark/>
          </w:tcPr>
          <w:p w14:paraId="03B8E313"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66EC02A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Chỉ số cuối của công tơ điện</w:t>
            </w:r>
          </w:p>
        </w:tc>
      </w:tr>
      <w:tr w:rsidR="0055247F" w:rsidRPr="002106F8" w14:paraId="16C35ED4"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7F40AE20"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5</w:t>
            </w:r>
          </w:p>
        </w:tc>
        <w:tc>
          <w:tcPr>
            <w:tcW w:w="2469" w:type="dxa"/>
            <w:tcBorders>
              <w:top w:val="single" w:sz="4" w:space="0" w:color="auto"/>
              <w:left w:val="single" w:sz="4" w:space="0" w:color="auto"/>
              <w:bottom w:val="single" w:sz="4" w:space="0" w:color="auto"/>
              <w:right w:val="single" w:sz="4" w:space="0" w:color="auto"/>
            </w:tcBorders>
            <w:hideMark/>
          </w:tcPr>
          <w:p w14:paraId="6F64F27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THANG</w:t>
            </w:r>
          </w:p>
        </w:tc>
        <w:tc>
          <w:tcPr>
            <w:tcW w:w="1776" w:type="dxa"/>
            <w:tcBorders>
              <w:top w:val="single" w:sz="4" w:space="0" w:color="auto"/>
              <w:left w:val="single" w:sz="4" w:space="0" w:color="auto"/>
              <w:bottom w:val="single" w:sz="4" w:space="0" w:color="auto"/>
              <w:right w:val="single" w:sz="4" w:space="0" w:color="auto"/>
            </w:tcBorders>
            <w:hideMark/>
          </w:tcPr>
          <w:p w14:paraId="0EB6AE5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114B748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Tháng để tính hóa đơn</w:t>
            </w:r>
          </w:p>
        </w:tc>
      </w:tr>
      <w:tr w:rsidR="0055247F" w:rsidRPr="002106F8" w14:paraId="139FE034"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6019AC6D"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6</w:t>
            </w:r>
          </w:p>
        </w:tc>
        <w:tc>
          <w:tcPr>
            <w:tcW w:w="2469" w:type="dxa"/>
            <w:tcBorders>
              <w:top w:val="single" w:sz="4" w:space="0" w:color="auto"/>
              <w:left w:val="single" w:sz="4" w:space="0" w:color="auto"/>
              <w:bottom w:val="single" w:sz="4" w:space="0" w:color="auto"/>
              <w:right w:val="single" w:sz="4" w:space="0" w:color="auto"/>
            </w:tcBorders>
            <w:hideMark/>
          </w:tcPr>
          <w:p w14:paraId="53F8C164"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Năm</w:t>
            </w:r>
          </w:p>
        </w:tc>
        <w:tc>
          <w:tcPr>
            <w:tcW w:w="1776" w:type="dxa"/>
            <w:tcBorders>
              <w:top w:val="single" w:sz="4" w:space="0" w:color="auto"/>
              <w:left w:val="single" w:sz="4" w:space="0" w:color="auto"/>
              <w:bottom w:val="single" w:sz="4" w:space="0" w:color="auto"/>
              <w:right w:val="single" w:sz="4" w:space="0" w:color="auto"/>
            </w:tcBorders>
            <w:hideMark/>
          </w:tcPr>
          <w:p w14:paraId="091FF378"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29CC09C7" w14:textId="77777777" w:rsidR="0055247F" w:rsidRPr="002106F8" w:rsidRDefault="0055247F">
            <w:pPr>
              <w:keepNext/>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Năm để tính hóa đơn</w:t>
            </w:r>
          </w:p>
        </w:tc>
      </w:tr>
    </w:tbl>
    <w:p w14:paraId="4D7D4B1E" w14:textId="54454514" w:rsidR="0055247F" w:rsidRPr="002106F8" w:rsidRDefault="00455502" w:rsidP="00B87D9F">
      <w:pPr>
        <w:pStyle w:val="Heading3"/>
        <w:numPr>
          <w:ilvl w:val="0"/>
          <w:numId w:val="0"/>
        </w:numPr>
        <w:spacing w:line="240" w:lineRule="auto"/>
        <w:jc w:val="center"/>
        <w:rPr>
          <w:rFonts w:ascii="Time s New Roman" w:hAnsi="Time s New Roman" w:cs="Times New Roman"/>
          <w:iCs/>
          <w:szCs w:val="26"/>
        </w:rPr>
      </w:pPr>
      <w:bookmarkStart w:id="33" w:name="_Toc184383676"/>
      <w:bookmarkStart w:id="34" w:name="_Toc184426471"/>
      <w:r w:rsidRPr="002106F8">
        <w:rPr>
          <w:rFonts w:ascii="Time s New Roman" w:hAnsi="Time s New Roman" w:cs="Times New Roman"/>
          <w:iCs/>
          <w:szCs w:val="26"/>
        </w:rPr>
        <w:t xml:space="preserve">Bảng </w:t>
      </w:r>
      <w:proofErr w:type="gramStart"/>
      <w:r w:rsidR="00E83A8A" w:rsidRPr="002106F8">
        <w:rPr>
          <w:rFonts w:ascii="Time s New Roman" w:hAnsi="Time s New Roman" w:cs="Times New Roman"/>
          <w:iCs/>
          <w:szCs w:val="26"/>
        </w:rPr>
        <w:t>2.4</w:t>
      </w:r>
      <w:r w:rsidRPr="002106F8">
        <w:rPr>
          <w:rFonts w:ascii="Time s New Roman" w:hAnsi="Time s New Roman" w:cs="Times New Roman"/>
          <w:iCs/>
          <w:szCs w:val="26"/>
        </w:rPr>
        <w:t xml:space="preserve">  :</w:t>
      </w:r>
      <w:proofErr w:type="gramEnd"/>
      <w:r w:rsidRPr="002106F8">
        <w:rPr>
          <w:rFonts w:ascii="Time s New Roman" w:hAnsi="Time s New Roman" w:cs="Times New Roman"/>
          <w:iCs/>
          <w:szCs w:val="26"/>
        </w:rPr>
        <w:t xml:space="preserve"> Bảng CONGTODIEN</w:t>
      </w:r>
      <w:bookmarkEnd w:id="33"/>
      <w:bookmarkEnd w:id="34"/>
    </w:p>
    <w:p w14:paraId="5A38811A" w14:textId="77777777" w:rsidR="00E83A8A" w:rsidRPr="002106F8" w:rsidRDefault="00E83A8A">
      <w:pPr>
        <w:spacing w:line="259" w:lineRule="auto"/>
        <w:jc w:val="left"/>
        <w:rPr>
          <w:rFonts w:ascii="Time s New Roman" w:hAnsi="Time s New Roman" w:cs="Times New Roman"/>
          <w:szCs w:val="26"/>
        </w:rPr>
      </w:pPr>
      <w:r w:rsidRPr="002106F8">
        <w:rPr>
          <w:rFonts w:ascii="Time s New Roman" w:hAnsi="Time s New Roman" w:cs="Times New Roman"/>
          <w:szCs w:val="26"/>
        </w:rPr>
        <w:br w:type="page"/>
      </w:r>
    </w:p>
    <w:p w14:paraId="7768D43F" w14:textId="7C295F43" w:rsidR="0055247F" w:rsidRPr="002106F8" w:rsidRDefault="0055247F" w:rsidP="008A78E8">
      <w:pPr>
        <w:spacing w:line="259" w:lineRule="auto"/>
        <w:jc w:val="left"/>
        <w:rPr>
          <w:rFonts w:ascii="Time s New Roman" w:hAnsi="Time s New Roman" w:cs="Times New Roman"/>
          <w:lang w:val="vi-VN"/>
        </w:rPr>
      </w:pPr>
      <w:r w:rsidRPr="002106F8">
        <w:rPr>
          <w:rFonts w:ascii="Time s New Roman" w:hAnsi="Time s New Roman" w:cs="Times New Roman"/>
          <w:szCs w:val="26"/>
        </w:rPr>
        <w:lastRenderedPageBreak/>
        <w:t xml:space="preserve">Bảng Công tơ </w:t>
      </w:r>
      <w:proofErr w:type="gramStart"/>
      <w:r w:rsidRPr="002106F8">
        <w:rPr>
          <w:rFonts w:ascii="Time s New Roman" w:hAnsi="Time s New Roman" w:cs="Times New Roman"/>
          <w:szCs w:val="26"/>
        </w:rPr>
        <w:t xml:space="preserve">Nước </w:t>
      </w:r>
      <w:r w:rsidR="008A78E8" w:rsidRPr="002106F8">
        <w:rPr>
          <w:rFonts w:ascii="Time s New Roman" w:hAnsi="Time s New Roman" w:cs="Times New Roman"/>
        </w:rPr>
        <w:t>:</w:t>
      </w:r>
      <w:proofErr w:type="gramEnd"/>
      <w:r w:rsidR="008A78E8" w:rsidRPr="002106F8">
        <w:rPr>
          <w:rFonts w:ascii="Time s New Roman" w:hAnsi="Time s New Roman" w:cs="Times New Roman"/>
        </w:rPr>
        <w:t xml:space="preserve"> Lưu thông tin về chỉ số công tơ nước của các phòng.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2469"/>
        <w:gridCol w:w="1776"/>
        <w:gridCol w:w="2762"/>
      </w:tblGrid>
      <w:tr w:rsidR="0055247F" w:rsidRPr="002106F8" w14:paraId="4401E1DD" w14:textId="77777777" w:rsidTr="0055247F">
        <w:tc>
          <w:tcPr>
            <w:tcW w:w="1743"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0BA37F48"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STT</w:t>
            </w:r>
          </w:p>
        </w:tc>
        <w:tc>
          <w:tcPr>
            <w:tcW w:w="2469"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1A56B384"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Thuộc tính</w:t>
            </w:r>
          </w:p>
        </w:tc>
        <w:tc>
          <w:tcPr>
            <w:tcW w:w="1776"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0B3197F0"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Kiểu</w:t>
            </w:r>
          </w:p>
        </w:tc>
        <w:tc>
          <w:tcPr>
            <w:tcW w:w="276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089E8285"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Ý nghĩa</w:t>
            </w:r>
          </w:p>
        </w:tc>
      </w:tr>
      <w:tr w:rsidR="0055247F" w:rsidRPr="002106F8" w14:paraId="07D58F3C"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1742A1F2"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w:t>
            </w:r>
          </w:p>
        </w:tc>
        <w:tc>
          <w:tcPr>
            <w:tcW w:w="2469" w:type="dxa"/>
            <w:tcBorders>
              <w:top w:val="single" w:sz="4" w:space="0" w:color="auto"/>
              <w:left w:val="single" w:sz="4" w:space="0" w:color="auto"/>
              <w:bottom w:val="single" w:sz="4" w:space="0" w:color="auto"/>
              <w:right w:val="single" w:sz="4" w:space="0" w:color="auto"/>
            </w:tcBorders>
            <w:hideMark/>
          </w:tcPr>
          <w:p w14:paraId="724B7F67" w14:textId="77777777" w:rsidR="0055247F" w:rsidRPr="002106F8" w:rsidRDefault="0055247F">
            <w:pPr>
              <w:spacing w:line="360" w:lineRule="auto"/>
              <w:jc w:val="center"/>
              <w:rPr>
                <w:rFonts w:ascii="Time s New Roman" w:hAnsi="Time s New Roman" w:cs="Times New Roman"/>
                <w:b/>
                <w:bCs/>
                <w:color w:val="000000" w:themeColor="text1"/>
                <w:sz w:val="28"/>
                <w:szCs w:val="28"/>
                <w:u w:val="single"/>
              </w:rPr>
            </w:pPr>
            <w:r w:rsidRPr="002106F8">
              <w:rPr>
                <w:rFonts w:ascii="Time s New Roman" w:hAnsi="Time s New Roman" w:cs="Times New Roman"/>
                <w:b/>
                <w:bCs/>
                <w:color w:val="000000" w:themeColor="text1"/>
                <w:sz w:val="28"/>
                <w:szCs w:val="28"/>
                <w:u w:val="single"/>
              </w:rPr>
              <w:t>ID_NUOC</w:t>
            </w:r>
          </w:p>
        </w:tc>
        <w:tc>
          <w:tcPr>
            <w:tcW w:w="1776" w:type="dxa"/>
            <w:tcBorders>
              <w:top w:val="single" w:sz="4" w:space="0" w:color="auto"/>
              <w:left w:val="single" w:sz="4" w:space="0" w:color="auto"/>
              <w:bottom w:val="single" w:sz="4" w:space="0" w:color="auto"/>
              <w:right w:val="single" w:sz="4" w:space="0" w:color="auto"/>
            </w:tcBorders>
            <w:hideMark/>
          </w:tcPr>
          <w:p w14:paraId="55637EF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650B9164"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công tơ nước</w:t>
            </w:r>
          </w:p>
        </w:tc>
      </w:tr>
      <w:tr w:rsidR="0055247F" w:rsidRPr="002106F8" w14:paraId="04E40BC1"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26E4A579"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2</w:t>
            </w:r>
          </w:p>
        </w:tc>
        <w:tc>
          <w:tcPr>
            <w:tcW w:w="2469" w:type="dxa"/>
            <w:tcBorders>
              <w:top w:val="single" w:sz="4" w:space="0" w:color="auto"/>
              <w:left w:val="single" w:sz="4" w:space="0" w:color="auto"/>
              <w:bottom w:val="single" w:sz="4" w:space="0" w:color="auto"/>
              <w:right w:val="single" w:sz="4" w:space="0" w:color="auto"/>
            </w:tcBorders>
            <w:hideMark/>
          </w:tcPr>
          <w:p w14:paraId="2CACE109"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u w:val="single"/>
              </w:rPr>
              <w:t>ID_PHONG</w:t>
            </w:r>
          </w:p>
        </w:tc>
        <w:tc>
          <w:tcPr>
            <w:tcW w:w="1776" w:type="dxa"/>
            <w:tcBorders>
              <w:top w:val="single" w:sz="4" w:space="0" w:color="auto"/>
              <w:left w:val="single" w:sz="4" w:space="0" w:color="auto"/>
              <w:bottom w:val="single" w:sz="4" w:space="0" w:color="auto"/>
              <w:right w:val="single" w:sz="4" w:space="0" w:color="auto"/>
            </w:tcBorders>
            <w:hideMark/>
          </w:tcPr>
          <w:p w14:paraId="7F41D41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1B72243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phòng có công tơ nước đó</w:t>
            </w:r>
          </w:p>
        </w:tc>
      </w:tr>
      <w:tr w:rsidR="0055247F" w:rsidRPr="002106F8" w14:paraId="048AE277"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3BA3A050"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3</w:t>
            </w:r>
          </w:p>
        </w:tc>
        <w:tc>
          <w:tcPr>
            <w:tcW w:w="2469" w:type="dxa"/>
            <w:tcBorders>
              <w:top w:val="single" w:sz="4" w:space="0" w:color="auto"/>
              <w:left w:val="single" w:sz="4" w:space="0" w:color="auto"/>
              <w:bottom w:val="single" w:sz="4" w:space="0" w:color="auto"/>
              <w:right w:val="single" w:sz="4" w:space="0" w:color="auto"/>
            </w:tcBorders>
            <w:hideMark/>
          </w:tcPr>
          <w:p w14:paraId="0F49F58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CHISODAU</w:t>
            </w:r>
          </w:p>
        </w:tc>
        <w:tc>
          <w:tcPr>
            <w:tcW w:w="1776" w:type="dxa"/>
            <w:tcBorders>
              <w:top w:val="single" w:sz="4" w:space="0" w:color="auto"/>
              <w:left w:val="single" w:sz="4" w:space="0" w:color="auto"/>
              <w:bottom w:val="single" w:sz="4" w:space="0" w:color="auto"/>
              <w:right w:val="single" w:sz="4" w:space="0" w:color="auto"/>
            </w:tcBorders>
            <w:hideMark/>
          </w:tcPr>
          <w:p w14:paraId="235E0FEB"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CHISODAU</w:t>
            </w:r>
          </w:p>
        </w:tc>
        <w:tc>
          <w:tcPr>
            <w:tcW w:w="2762" w:type="dxa"/>
            <w:tcBorders>
              <w:top w:val="single" w:sz="4" w:space="0" w:color="auto"/>
              <w:left w:val="single" w:sz="4" w:space="0" w:color="auto"/>
              <w:bottom w:val="single" w:sz="4" w:space="0" w:color="auto"/>
              <w:right w:val="single" w:sz="4" w:space="0" w:color="auto"/>
            </w:tcBorders>
            <w:hideMark/>
          </w:tcPr>
          <w:p w14:paraId="6A958136"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Chỉ số cuối của công tơ nước</w:t>
            </w:r>
          </w:p>
        </w:tc>
      </w:tr>
      <w:tr w:rsidR="0055247F" w:rsidRPr="002106F8" w14:paraId="0CA8CB7E"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5F1EADA5"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4</w:t>
            </w:r>
          </w:p>
        </w:tc>
        <w:tc>
          <w:tcPr>
            <w:tcW w:w="2469" w:type="dxa"/>
            <w:tcBorders>
              <w:top w:val="single" w:sz="4" w:space="0" w:color="auto"/>
              <w:left w:val="single" w:sz="4" w:space="0" w:color="auto"/>
              <w:bottom w:val="single" w:sz="4" w:space="0" w:color="auto"/>
              <w:right w:val="single" w:sz="4" w:space="0" w:color="auto"/>
            </w:tcBorders>
            <w:hideMark/>
          </w:tcPr>
          <w:p w14:paraId="36F8788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CHISOCUOI</w:t>
            </w:r>
          </w:p>
        </w:tc>
        <w:tc>
          <w:tcPr>
            <w:tcW w:w="1776" w:type="dxa"/>
            <w:tcBorders>
              <w:top w:val="single" w:sz="4" w:space="0" w:color="auto"/>
              <w:left w:val="single" w:sz="4" w:space="0" w:color="auto"/>
              <w:bottom w:val="single" w:sz="4" w:space="0" w:color="auto"/>
              <w:right w:val="single" w:sz="4" w:space="0" w:color="auto"/>
            </w:tcBorders>
            <w:hideMark/>
          </w:tcPr>
          <w:p w14:paraId="7535520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19988EB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Chỉ số cuối của công tơ nước</w:t>
            </w:r>
          </w:p>
        </w:tc>
      </w:tr>
      <w:tr w:rsidR="0055247F" w:rsidRPr="002106F8" w14:paraId="275D6248"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42936AA7"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5</w:t>
            </w:r>
          </w:p>
        </w:tc>
        <w:tc>
          <w:tcPr>
            <w:tcW w:w="2469" w:type="dxa"/>
            <w:tcBorders>
              <w:top w:val="single" w:sz="4" w:space="0" w:color="auto"/>
              <w:left w:val="single" w:sz="4" w:space="0" w:color="auto"/>
              <w:bottom w:val="single" w:sz="4" w:space="0" w:color="auto"/>
              <w:right w:val="single" w:sz="4" w:space="0" w:color="auto"/>
            </w:tcBorders>
            <w:hideMark/>
          </w:tcPr>
          <w:p w14:paraId="2C6F664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THANG</w:t>
            </w:r>
          </w:p>
        </w:tc>
        <w:tc>
          <w:tcPr>
            <w:tcW w:w="1776" w:type="dxa"/>
            <w:tcBorders>
              <w:top w:val="single" w:sz="4" w:space="0" w:color="auto"/>
              <w:left w:val="single" w:sz="4" w:space="0" w:color="auto"/>
              <w:bottom w:val="single" w:sz="4" w:space="0" w:color="auto"/>
              <w:right w:val="single" w:sz="4" w:space="0" w:color="auto"/>
            </w:tcBorders>
            <w:hideMark/>
          </w:tcPr>
          <w:p w14:paraId="48B2A06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07C18D7B"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Tháng tính hóa đơn</w:t>
            </w:r>
          </w:p>
        </w:tc>
      </w:tr>
      <w:tr w:rsidR="0055247F" w:rsidRPr="002106F8" w14:paraId="1A8C4A13"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44901948"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6</w:t>
            </w:r>
          </w:p>
        </w:tc>
        <w:tc>
          <w:tcPr>
            <w:tcW w:w="2469" w:type="dxa"/>
            <w:tcBorders>
              <w:top w:val="single" w:sz="4" w:space="0" w:color="auto"/>
              <w:left w:val="single" w:sz="4" w:space="0" w:color="auto"/>
              <w:bottom w:val="single" w:sz="4" w:space="0" w:color="auto"/>
              <w:right w:val="single" w:sz="4" w:space="0" w:color="auto"/>
            </w:tcBorders>
            <w:hideMark/>
          </w:tcPr>
          <w:p w14:paraId="6726B0A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 xml:space="preserve">Năm </w:t>
            </w:r>
          </w:p>
        </w:tc>
        <w:tc>
          <w:tcPr>
            <w:tcW w:w="1776" w:type="dxa"/>
            <w:tcBorders>
              <w:top w:val="single" w:sz="4" w:space="0" w:color="auto"/>
              <w:left w:val="single" w:sz="4" w:space="0" w:color="auto"/>
              <w:bottom w:val="single" w:sz="4" w:space="0" w:color="auto"/>
              <w:right w:val="single" w:sz="4" w:space="0" w:color="auto"/>
            </w:tcBorders>
            <w:hideMark/>
          </w:tcPr>
          <w:p w14:paraId="5254CEA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1A89263A" w14:textId="77777777" w:rsidR="0055247F" w:rsidRPr="002106F8" w:rsidRDefault="0055247F">
            <w:pPr>
              <w:keepNext/>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Năm tính hóa đơn</w:t>
            </w:r>
          </w:p>
        </w:tc>
      </w:tr>
    </w:tbl>
    <w:p w14:paraId="167D34A0" w14:textId="6C8FE94C" w:rsidR="0055247F" w:rsidRPr="002106F8" w:rsidRDefault="00455502" w:rsidP="00B87D9F">
      <w:pPr>
        <w:pStyle w:val="Heading3"/>
        <w:numPr>
          <w:ilvl w:val="0"/>
          <w:numId w:val="0"/>
        </w:numPr>
        <w:spacing w:line="240" w:lineRule="auto"/>
        <w:jc w:val="center"/>
        <w:rPr>
          <w:rFonts w:ascii="Time s New Roman" w:hAnsi="Time s New Roman" w:cs="Times New Roman"/>
          <w:iCs/>
          <w:szCs w:val="26"/>
        </w:rPr>
      </w:pPr>
      <w:bookmarkStart w:id="35" w:name="_Toc184383677"/>
      <w:bookmarkStart w:id="36" w:name="_Toc184426472"/>
      <w:r w:rsidRPr="002106F8">
        <w:rPr>
          <w:rFonts w:ascii="Time s New Roman" w:hAnsi="Time s New Roman" w:cs="Times New Roman"/>
          <w:iCs/>
          <w:szCs w:val="26"/>
        </w:rPr>
        <w:t>Bảng</w:t>
      </w:r>
      <w:r w:rsidR="00E83A8A" w:rsidRPr="002106F8">
        <w:rPr>
          <w:rFonts w:ascii="Time s New Roman" w:hAnsi="Time s New Roman" w:cs="Times New Roman"/>
          <w:iCs/>
          <w:szCs w:val="26"/>
        </w:rPr>
        <w:t xml:space="preserve"> </w:t>
      </w:r>
      <w:proofErr w:type="gramStart"/>
      <w:r w:rsidR="00E83A8A" w:rsidRPr="002106F8">
        <w:rPr>
          <w:rFonts w:ascii="Time s New Roman" w:hAnsi="Time s New Roman" w:cs="Times New Roman"/>
          <w:iCs/>
          <w:szCs w:val="26"/>
        </w:rPr>
        <w:t>2.5</w:t>
      </w:r>
      <w:r w:rsidRPr="002106F8">
        <w:rPr>
          <w:rFonts w:ascii="Time s New Roman" w:hAnsi="Time s New Roman" w:cs="Times New Roman"/>
          <w:iCs/>
          <w:szCs w:val="26"/>
        </w:rPr>
        <w:t xml:space="preserve"> :</w:t>
      </w:r>
      <w:proofErr w:type="gramEnd"/>
      <w:r w:rsidRPr="002106F8">
        <w:rPr>
          <w:rFonts w:ascii="Time s New Roman" w:hAnsi="Time s New Roman" w:cs="Times New Roman"/>
          <w:iCs/>
          <w:szCs w:val="26"/>
        </w:rPr>
        <w:t xml:space="preserve"> Bảng Công tơ nước</w:t>
      </w:r>
      <w:bookmarkEnd w:id="35"/>
      <w:bookmarkEnd w:id="36"/>
    </w:p>
    <w:p w14:paraId="13028DED" w14:textId="34B3B83D" w:rsidR="0055247F" w:rsidRPr="002106F8" w:rsidRDefault="0055247F" w:rsidP="0055247F">
      <w:pPr>
        <w:rPr>
          <w:rFonts w:ascii="Time s New Roman" w:hAnsi="Time s New Roman" w:cs="Times New Roman"/>
          <w:kern w:val="2"/>
          <w:szCs w:val="26"/>
          <w14:ligatures w14:val="standardContextual"/>
        </w:rPr>
      </w:pPr>
      <w:r w:rsidRPr="002106F8">
        <w:rPr>
          <w:rFonts w:ascii="Time s New Roman" w:hAnsi="Time s New Roman" w:cs="Times New Roman"/>
          <w:szCs w:val="26"/>
        </w:rPr>
        <w:t>Bảng HOADON_DIENNUOC</w:t>
      </w:r>
      <w:r w:rsidR="00195DB7" w:rsidRPr="002106F8">
        <w:rPr>
          <w:rFonts w:ascii="Time s New Roman" w:hAnsi="Time s New Roman" w:cs="Times New Roman"/>
        </w:rPr>
        <w:t>: Lưu thông tin về hóa đơn điện nước của các phòng (ID hóa đơn, ID phòng, ID dongia, ID điện, ID nước, tháng, năm, trạng thái).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2469"/>
        <w:gridCol w:w="1776"/>
        <w:gridCol w:w="2762"/>
      </w:tblGrid>
      <w:tr w:rsidR="0055247F" w:rsidRPr="002106F8" w14:paraId="76C5686A" w14:textId="77777777" w:rsidTr="0055247F">
        <w:tc>
          <w:tcPr>
            <w:tcW w:w="1743"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640B7A76"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STT</w:t>
            </w:r>
          </w:p>
        </w:tc>
        <w:tc>
          <w:tcPr>
            <w:tcW w:w="2469"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2765F801"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Thuộc tính</w:t>
            </w:r>
          </w:p>
        </w:tc>
        <w:tc>
          <w:tcPr>
            <w:tcW w:w="1776"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0DE810DD"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Kiểu</w:t>
            </w:r>
          </w:p>
        </w:tc>
        <w:tc>
          <w:tcPr>
            <w:tcW w:w="276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1ADBA13D"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Ý nghĩa</w:t>
            </w:r>
          </w:p>
        </w:tc>
      </w:tr>
      <w:tr w:rsidR="0055247F" w:rsidRPr="002106F8" w14:paraId="560AA39D" w14:textId="77777777" w:rsidTr="00392615">
        <w:trPr>
          <w:trHeight w:val="971"/>
        </w:trPr>
        <w:tc>
          <w:tcPr>
            <w:tcW w:w="1743" w:type="dxa"/>
            <w:tcBorders>
              <w:top w:val="single" w:sz="4" w:space="0" w:color="auto"/>
              <w:left w:val="single" w:sz="4" w:space="0" w:color="auto"/>
              <w:bottom w:val="single" w:sz="4" w:space="0" w:color="auto"/>
              <w:right w:val="single" w:sz="4" w:space="0" w:color="auto"/>
            </w:tcBorders>
            <w:hideMark/>
          </w:tcPr>
          <w:p w14:paraId="0E43A0BF"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w:t>
            </w:r>
          </w:p>
        </w:tc>
        <w:tc>
          <w:tcPr>
            <w:tcW w:w="2469" w:type="dxa"/>
            <w:tcBorders>
              <w:top w:val="single" w:sz="4" w:space="0" w:color="auto"/>
              <w:left w:val="single" w:sz="4" w:space="0" w:color="auto"/>
              <w:bottom w:val="single" w:sz="4" w:space="0" w:color="auto"/>
              <w:right w:val="single" w:sz="4" w:space="0" w:color="auto"/>
            </w:tcBorders>
            <w:hideMark/>
          </w:tcPr>
          <w:p w14:paraId="537A8B23" w14:textId="77777777" w:rsidR="0055247F" w:rsidRPr="002106F8" w:rsidRDefault="0055247F">
            <w:pPr>
              <w:spacing w:line="360" w:lineRule="auto"/>
              <w:jc w:val="center"/>
              <w:rPr>
                <w:rFonts w:ascii="Time s New Roman" w:hAnsi="Time s New Roman" w:cs="Times New Roman"/>
                <w:b/>
                <w:bCs/>
                <w:color w:val="000000" w:themeColor="text1"/>
                <w:sz w:val="28"/>
                <w:szCs w:val="28"/>
                <w:u w:val="single"/>
              </w:rPr>
            </w:pPr>
            <w:r w:rsidRPr="002106F8">
              <w:rPr>
                <w:rFonts w:ascii="Time s New Roman" w:hAnsi="Time s New Roman" w:cs="Times New Roman"/>
                <w:b/>
                <w:bCs/>
                <w:color w:val="000000" w:themeColor="text1"/>
                <w:sz w:val="28"/>
                <w:szCs w:val="28"/>
                <w:u w:val="single"/>
              </w:rPr>
              <w:t>ID_HDDN</w:t>
            </w:r>
          </w:p>
        </w:tc>
        <w:tc>
          <w:tcPr>
            <w:tcW w:w="1776" w:type="dxa"/>
            <w:tcBorders>
              <w:top w:val="single" w:sz="4" w:space="0" w:color="auto"/>
              <w:left w:val="single" w:sz="4" w:space="0" w:color="auto"/>
              <w:bottom w:val="single" w:sz="4" w:space="0" w:color="auto"/>
              <w:right w:val="single" w:sz="4" w:space="0" w:color="auto"/>
            </w:tcBorders>
            <w:hideMark/>
          </w:tcPr>
          <w:p w14:paraId="1F38B00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5CC6E9F7" w14:textId="77777777" w:rsidR="0055247F" w:rsidRPr="002106F8" w:rsidRDefault="0055247F" w:rsidP="00392615">
            <w:pPr>
              <w:spacing w:line="240" w:lineRule="auto"/>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 xml:space="preserve">  ID của hóa đơn điện nước</w:t>
            </w:r>
          </w:p>
        </w:tc>
      </w:tr>
      <w:tr w:rsidR="0055247F" w:rsidRPr="002106F8" w14:paraId="22EC23B1"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713393AD"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2</w:t>
            </w:r>
          </w:p>
        </w:tc>
        <w:tc>
          <w:tcPr>
            <w:tcW w:w="2469" w:type="dxa"/>
            <w:tcBorders>
              <w:top w:val="single" w:sz="4" w:space="0" w:color="auto"/>
              <w:left w:val="single" w:sz="4" w:space="0" w:color="auto"/>
              <w:bottom w:val="single" w:sz="4" w:space="0" w:color="auto"/>
              <w:right w:val="single" w:sz="4" w:space="0" w:color="auto"/>
            </w:tcBorders>
            <w:hideMark/>
          </w:tcPr>
          <w:p w14:paraId="62B5454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u w:val="single"/>
              </w:rPr>
              <w:t>ID_PHONG</w:t>
            </w:r>
          </w:p>
        </w:tc>
        <w:tc>
          <w:tcPr>
            <w:tcW w:w="1776" w:type="dxa"/>
            <w:tcBorders>
              <w:top w:val="single" w:sz="4" w:space="0" w:color="auto"/>
              <w:left w:val="single" w:sz="4" w:space="0" w:color="auto"/>
              <w:bottom w:val="single" w:sz="4" w:space="0" w:color="auto"/>
              <w:right w:val="single" w:sz="4" w:space="0" w:color="auto"/>
            </w:tcBorders>
            <w:hideMark/>
          </w:tcPr>
          <w:p w14:paraId="5F30020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4FCA675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Phòng</w:t>
            </w:r>
          </w:p>
        </w:tc>
      </w:tr>
      <w:tr w:rsidR="0055247F" w:rsidRPr="002106F8" w14:paraId="23271C47"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58220D06"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3</w:t>
            </w:r>
          </w:p>
        </w:tc>
        <w:tc>
          <w:tcPr>
            <w:tcW w:w="2469" w:type="dxa"/>
            <w:tcBorders>
              <w:top w:val="single" w:sz="4" w:space="0" w:color="auto"/>
              <w:left w:val="single" w:sz="4" w:space="0" w:color="auto"/>
              <w:bottom w:val="single" w:sz="4" w:space="0" w:color="auto"/>
              <w:right w:val="single" w:sz="4" w:space="0" w:color="auto"/>
            </w:tcBorders>
            <w:hideMark/>
          </w:tcPr>
          <w:p w14:paraId="2D5A8336" w14:textId="77777777" w:rsidR="0055247F" w:rsidRPr="002106F8" w:rsidRDefault="0055247F">
            <w:pPr>
              <w:spacing w:line="360" w:lineRule="auto"/>
              <w:jc w:val="center"/>
              <w:rPr>
                <w:rFonts w:ascii="Time s New Roman" w:hAnsi="Time s New Roman" w:cs="Times New Roman"/>
                <w:color w:val="000000" w:themeColor="text1"/>
                <w:sz w:val="28"/>
                <w:szCs w:val="28"/>
                <w:u w:val="single"/>
              </w:rPr>
            </w:pPr>
            <w:r w:rsidRPr="002106F8">
              <w:rPr>
                <w:rFonts w:ascii="Time s New Roman" w:hAnsi="Time s New Roman" w:cs="Times New Roman"/>
                <w:color w:val="000000" w:themeColor="text1"/>
                <w:sz w:val="28"/>
                <w:szCs w:val="28"/>
                <w:u w:val="single"/>
              </w:rPr>
              <w:t>ID_DONGIA</w:t>
            </w:r>
          </w:p>
        </w:tc>
        <w:tc>
          <w:tcPr>
            <w:tcW w:w="1776" w:type="dxa"/>
            <w:tcBorders>
              <w:top w:val="single" w:sz="4" w:space="0" w:color="auto"/>
              <w:left w:val="single" w:sz="4" w:space="0" w:color="auto"/>
              <w:bottom w:val="single" w:sz="4" w:space="0" w:color="auto"/>
              <w:right w:val="single" w:sz="4" w:space="0" w:color="auto"/>
            </w:tcBorders>
            <w:hideMark/>
          </w:tcPr>
          <w:p w14:paraId="046874E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365983E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Đơn Giá</w:t>
            </w:r>
          </w:p>
        </w:tc>
      </w:tr>
      <w:tr w:rsidR="0055247F" w:rsidRPr="002106F8" w14:paraId="69242D12"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2E7488F7"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4</w:t>
            </w:r>
          </w:p>
        </w:tc>
        <w:tc>
          <w:tcPr>
            <w:tcW w:w="2469" w:type="dxa"/>
            <w:tcBorders>
              <w:top w:val="single" w:sz="4" w:space="0" w:color="auto"/>
              <w:left w:val="single" w:sz="4" w:space="0" w:color="auto"/>
              <w:bottom w:val="single" w:sz="4" w:space="0" w:color="auto"/>
              <w:right w:val="single" w:sz="4" w:space="0" w:color="auto"/>
            </w:tcBorders>
            <w:hideMark/>
          </w:tcPr>
          <w:p w14:paraId="47B735E9" w14:textId="77777777" w:rsidR="0055247F" w:rsidRPr="002106F8" w:rsidRDefault="0055247F">
            <w:pPr>
              <w:spacing w:line="360" w:lineRule="auto"/>
              <w:jc w:val="center"/>
              <w:rPr>
                <w:rFonts w:ascii="Time s New Roman" w:hAnsi="Time s New Roman" w:cs="Times New Roman"/>
                <w:color w:val="000000" w:themeColor="text1"/>
                <w:sz w:val="28"/>
                <w:szCs w:val="28"/>
                <w:u w:val="single"/>
              </w:rPr>
            </w:pPr>
            <w:r w:rsidRPr="002106F8">
              <w:rPr>
                <w:rFonts w:ascii="Time s New Roman" w:hAnsi="Time s New Roman" w:cs="Times New Roman"/>
                <w:color w:val="000000" w:themeColor="text1"/>
                <w:sz w:val="28"/>
                <w:szCs w:val="28"/>
                <w:u w:val="single"/>
              </w:rPr>
              <w:t>ID_DIEN</w:t>
            </w:r>
          </w:p>
        </w:tc>
        <w:tc>
          <w:tcPr>
            <w:tcW w:w="1776" w:type="dxa"/>
            <w:tcBorders>
              <w:top w:val="single" w:sz="4" w:space="0" w:color="auto"/>
              <w:left w:val="single" w:sz="4" w:space="0" w:color="auto"/>
              <w:bottom w:val="single" w:sz="4" w:space="0" w:color="auto"/>
              <w:right w:val="single" w:sz="4" w:space="0" w:color="auto"/>
            </w:tcBorders>
            <w:hideMark/>
          </w:tcPr>
          <w:p w14:paraId="5A9BFEB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2D88835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công tơ điện</w:t>
            </w:r>
          </w:p>
        </w:tc>
      </w:tr>
      <w:tr w:rsidR="0055247F" w:rsidRPr="002106F8" w14:paraId="24EB1980"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2BE204C6"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5</w:t>
            </w:r>
          </w:p>
        </w:tc>
        <w:tc>
          <w:tcPr>
            <w:tcW w:w="2469" w:type="dxa"/>
            <w:tcBorders>
              <w:top w:val="single" w:sz="4" w:space="0" w:color="auto"/>
              <w:left w:val="single" w:sz="4" w:space="0" w:color="auto"/>
              <w:bottom w:val="single" w:sz="4" w:space="0" w:color="auto"/>
              <w:right w:val="single" w:sz="4" w:space="0" w:color="auto"/>
            </w:tcBorders>
            <w:hideMark/>
          </w:tcPr>
          <w:p w14:paraId="18DDF5BA" w14:textId="77777777" w:rsidR="0055247F" w:rsidRPr="002106F8" w:rsidRDefault="0055247F">
            <w:pPr>
              <w:spacing w:line="360" w:lineRule="auto"/>
              <w:jc w:val="center"/>
              <w:rPr>
                <w:rFonts w:ascii="Time s New Roman" w:hAnsi="Time s New Roman" w:cs="Times New Roman"/>
                <w:color w:val="000000" w:themeColor="text1"/>
                <w:sz w:val="28"/>
                <w:szCs w:val="28"/>
                <w:u w:val="single"/>
              </w:rPr>
            </w:pPr>
            <w:r w:rsidRPr="002106F8">
              <w:rPr>
                <w:rFonts w:ascii="Time s New Roman" w:hAnsi="Time s New Roman" w:cs="Times New Roman"/>
                <w:color w:val="000000" w:themeColor="text1"/>
                <w:sz w:val="28"/>
                <w:szCs w:val="28"/>
                <w:u w:val="single"/>
              </w:rPr>
              <w:t>ID_NUOC</w:t>
            </w:r>
          </w:p>
        </w:tc>
        <w:tc>
          <w:tcPr>
            <w:tcW w:w="1776" w:type="dxa"/>
            <w:tcBorders>
              <w:top w:val="single" w:sz="4" w:space="0" w:color="auto"/>
              <w:left w:val="single" w:sz="4" w:space="0" w:color="auto"/>
              <w:bottom w:val="single" w:sz="4" w:space="0" w:color="auto"/>
              <w:right w:val="single" w:sz="4" w:space="0" w:color="auto"/>
            </w:tcBorders>
            <w:hideMark/>
          </w:tcPr>
          <w:p w14:paraId="1628933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DateTime</w:t>
            </w:r>
          </w:p>
        </w:tc>
        <w:tc>
          <w:tcPr>
            <w:tcW w:w="2762" w:type="dxa"/>
            <w:tcBorders>
              <w:top w:val="single" w:sz="4" w:space="0" w:color="auto"/>
              <w:left w:val="single" w:sz="4" w:space="0" w:color="auto"/>
              <w:bottom w:val="single" w:sz="4" w:space="0" w:color="auto"/>
              <w:right w:val="single" w:sz="4" w:space="0" w:color="auto"/>
            </w:tcBorders>
            <w:hideMark/>
          </w:tcPr>
          <w:p w14:paraId="2DA4C37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công tơ nước</w:t>
            </w:r>
          </w:p>
        </w:tc>
      </w:tr>
      <w:tr w:rsidR="0055247F" w:rsidRPr="002106F8" w14:paraId="6947983C"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6A3E0D9A"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6</w:t>
            </w:r>
          </w:p>
        </w:tc>
        <w:tc>
          <w:tcPr>
            <w:tcW w:w="2469" w:type="dxa"/>
            <w:tcBorders>
              <w:top w:val="single" w:sz="4" w:space="0" w:color="auto"/>
              <w:left w:val="single" w:sz="4" w:space="0" w:color="auto"/>
              <w:bottom w:val="single" w:sz="4" w:space="0" w:color="auto"/>
              <w:right w:val="single" w:sz="4" w:space="0" w:color="auto"/>
            </w:tcBorders>
            <w:hideMark/>
          </w:tcPr>
          <w:p w14:paraId="699CBF6F" w14:textId="77777777" w:rsidR="0055247F" w:rsidRPr="002106F8" w:rsidRDefault="0055247F">
            <w:pPr>
              <w:spacing w:line="360" w:lineRule="auto"/>
              <w:jc w:val="center"/>
              <w:rPr>
                <w:rFonts w:ascii="Time s New Roman" w:hAnsi="Time s New Roman" w:cs="Times New Roman"/>
                <w:color w:val="000000" w:themeColor="text1"/>
                <w:sz w:val="28"/>
                <w:szCs w:val="28"/>
                <w:u w:val="single"/>
              </w:rPr>
            </w:pPr>
            <w:r w:rsidRPr="002106F8">
              <w:rPr>
                <w:rFonts w:ascii="Time s New Roman" w:hAnsi="Time s New Roman" w:cs="Times New Roman"/>
                <w:color w:val="000000" w:themeColor="text1"/>
                <w:sz w:val="28"/>
                <w:szCs w:val="28"/>
                <w:u w:val="single"/>
              </w:rPr>
              <w:t>THANG</w:t>
            </w:r>
          </w:p>
        </w:tc>
        <w:tc>
          <w:tcPr>
            <w:tcW w:w="1776" w:type="dxa"/>
            <w:tcBorders>
              <w:top w:val="single" w:sz="4" w:space="0" w:color="auto"/>
              <w:left w:val="single" w:sz="4" w:space="0" w:color="auto"/>
              <w:bottom w:val="single" w:sz="4" w:space="0" w:color="auto"/>
              <w:right w:val="single" w:sz="4" w:space="0" w:color="auto"/>
            </w:tcBorders>
            <w:hideMark/>
          </w:tcPr>
          <w:p w14:paraId="3D68F42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7E6AFBB7" w14:textId="77777777" w:rsidR="0055247F" w:rsidRPr="002106F8" w:rsidRDefault="0055247F">
            <w:pPr>
              <w:keepNext/>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 xml:space="preserve">Tháng tính hóa đơn </w:t>
            </w:r>
          </w:p>
        </w:tc>
      </w:tr>
      <w:tr w:rsidR="0055247F" w:rsidRPr="002106F8" w14:paraId="2F2E6BB1"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7AA82044"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7</w:t>
            </w:r>
          </w:p>
        </w:tc>
        <w:tc>
          <w:tcPr>
            <w:tcW w:w="2469" w:type="dxa"/>
            <w:tcBorders>
              <w:top w:val="single" w:sz="4" w:space="0" w:color="auto"/>
              <w:left w:val="single" w:sz="4" w:space="0" w:color="auto"/>
              <w:bottom w:val="single" w:sz="4" w:space="0" w:color="auto"/>
              <w:right w:val="single" w:sz="4" w:space="0" w:color="auto"/>
            </w:tcBorders>
            <w:hideMark/>
          </w:tcPr>
          <w:p w14:paraId="1EEAD52E" w14:textId="77777777" w:rsidR="0055247F" w:rsidRPr="002106F8" w:rsidRDefault="0055247F">
            <w:pPr>
              <w:spacing w:line="360" w:lineRule="auto"/>
              <w:jc w:val="center"/>
              <w:rPr>
                <w:rFonts w:ascii="Time s New Roman" w:hAnsi="Time s New Roman" w:cs="Times New Roman"/>
                <w:color w:val="000000" w:themeColor="text1"/>
                <w:sz w:val="28"/>
                <w:szCs w:val="28"/>
                <w:u w:val="single"/>
              </w:rPr>
            </w:pPr>
            <w:r w:rsidRPr="002106F8">
              <w:rPr>
                <w:rFonts w:ascii="Time s New Roman" w:hAnsi="Time s New Roman" w:cs="Times New Roman"/>
                <w:color w:val="000000" w:themeColor="text1"/>
                <w:sz w:val="28"/>
                <w:szCs w:val="28"/>
                <w:u w:val="single"/>
              </w:rPr>
              <w:t>Nam</w:t>
            </w:r>
          </w:p>
        </w:tc>
        <w:tc>
          <w:tcPr>
            <w:tcW w:w="1776" w:type="dxa"/>
            <w:tcBorders>
              <w:top w:val="single" w:sz="4" w:space="0" w:color="auto"/>
              <w:left w:val="single" w:sz="4" w:space="0" w:color="auto"/>
              <w:bottom w:val="single" w:sz="4" w:space="0" w:color="auto"/>
              <w:right w:val="single" w:sz="4" w:space="0" w:color="auto"/>
            </w:tcBorders>
            <w:hideMark/>
          </w:tcPr>
          <w:p w14:paraId="3200FE9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6B336ECC" w14:textId="77777777" w:rsidR="0055247F" w:rsidRPr="002106F8" w:rsidRDefault="0055247F">
            <w:pPr>
              <w:keepNext/>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Năm để tính hóa đơn</w:t>
            </w:r>
          </w:p>
        </w:tc>
      </w:tr>
    </w:tbl>
    <w:p w14:paraId="22E62837" w14:textId="3D13E096" w:rsidR="0055247F" w:rsidRPr="002106F8" w:rsidRDefault="00455502" w:rsidP="00B87D9F">
      <w:pPr>
        <w:pStyle w:val="Heading3"/>
        <w:numPr>
          <w:ilvl w:val="0"/>
          <w:numId w:val="0"/>
        </w:numPr>
        <w:spacing w:before="0" w:after="0"/>
        <w:jc w:val="center"/>
        <w:rPr>
          <w:rFonts w:ascii="Time s New Roman" w:hAnsi="Time s New Roman" w:cs="Times New Roman"/>
          <w:iCs/>
          <w:szCs w:val="26"/>
        </w:rPr>
      </w:pPr>
      <w:bookmarkStart w:id="37" w:name="_Toc184383678"/>
      <w:bookmarkStart w:id="38" w:name="_Toc184426473"/>
      <w:r w:rsidRPr="002106F8">
        <w:rPr>
          <w:rFonts w:ascii="Time s New Roman" w:hAnsi="Time s New Roman" w:cs="Times New Roman"/>
          <w:iCs/>
          <w:szCs w:val="26"/>
        </w:rPr>
        <w:t>Bảng</w:t>
      </w:r>
      <w:r w:rsidR="00E83A8A" w:rsidRPr="002106F8">
        <w:rPr>
          <w:rFonts w:ascii="Time s New Roman" w:hAnsi="Time s New Roman" w:cs="Times New Roman"/>
          <w:iCs/>
          <w:szCs w:val="26"/>
        </w:rPr>
        <w:t xml:space="preserve"> </w:t>
      </w:r>
      <w:proofErr w:type="gramStart"/>
      <w:r w:rsidR="00E83A8A" w:rsidRPr="002106F8">
        <w:rPr>
          <w:rFonts w:ascii="Time s New Roman" w:hAnsi="Time s New Roman" w:cs="Times New Roman"/>
          <w:iCs/>
          <w:szCs w:val="26"/>
        </w:rPr>
        <w:t>2.6</w:t>
      </w:r>
      <w:r w:rsidRPr="002106F8">
        <w:rPr>
          <w:rFonts w:ascii="Time s New Roman" w:hAnsi="Time s New Roman" w:cs="Times New Roman"/>
          <w:iCs/>
          <w:szCs w:val="26"/>
        </w:rPr>
        <w:t xml:space="preserve">  :</w:t>
      </w:r>
      <w:proofErr w:type="gramEnd"/>
      <w:r w:rsidRPr="002106F8">
        <w:rPr>
          <w:rFonts w:ascii="Time s New Roman" w:hAnsi="Time s New Roman" w:cs="Times New Roman"/>
          <w:iCs/>
          <w:szCs w:val="26"/>
        </w:rPr>
        <w:t xml:space="preserve"> Bảng HOADON_DIENNUOC</w:t>
      </w:r>
      <w:bookmarkEnd w:id="37"/>
      <w:bookmarkEnd w:id="38"/>
    </w:p>
    <w:p w14:paraId="7D3D2792" w14:textId="77777777" w:rsidR="00392615" w:rsidRPr="002106F8" w:rsidRDefault="00392615" w:rsidP="0055247F">
      <w:pPr>
        <w:rPr>
          <w:rFonts w:ascii="Time s New Roman" w:hAnsi="Time s New Roman" w:cs="Times New Roman"/>
          <w:szCs w:val="26"/>
        </w:rPr>
      </w:pPr>
    </w:p>
    <w:p w14:paraId="72A18152" w14:textId="1616A178" w:rsidR="0055247F" w:rsidRPr="002106F8" w:rsidRDefault="0055247F" w:rsidP="0055247F">
      <w:pPr>
        <w:rPr>
          <w:rFonts w:ascii="Time s New Roman" w:hAnsi="Time s New Roman" w:cs="Times New Roman"/>
          <w:szCs w:val="26"/>
        </w:rPr>
      </w:pPr>
      <w:r w:rsidRPr="002106F8">
        <w:rPr>
          <w:rFonts w:ascii="Time s New Roman" w:hAnsi="Time s New Roman" w:cs="Times New Roman"/>
          <w:szCs w:val="26"/>
        </w:rPr>
        <w:lastRenderedPageBreak/>
        <w:t>Bảng Hóa Đơn Phòng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2469"/>
        <w:gridCol w:w="1776"/>
        <w:gridCol w:w="2762"/>
      </w:tblGrid>
      <w:tr w:rsidR="0055247F" w:rsidRPr="002106F8" w14:paraId="09CF13B4" w14:textId="77777777" w:rsidTr="0055247F">
        <w:tc>
          <w:tcPr>
            <w:tcW w:w="1743"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38EB2199"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STT</w:t>
            </w:r>
          </w:p>
        </w:tc>
        <w:tc>
          <w:tcPr>
            <w:tcW w:w="2469"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2F74B955"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Thuộc tính</w:t>
            </w:r>
          </w:p>
        </w:tc>
        <w:tc>
          <w:tcPr>
            <w:tcW w:w="1776"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2BF6C80C"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Kiểu</w:t>
            </w:r>
          </w:p>
        </w:tc>
        <w:tc>
          <w:tcPr>
            <w:tcW w:w="276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356549DB"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Ý nghĩa</w:t>
            </w:r>
          </w:p>
        </w:tc>
      </w:tr>
      <w:tr w:rsidR="0055247F" w:rsidRPr="002106F8" w14:paraId="140C9245"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68339C42"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w:t>
            </w:r>
          </w:p>
        </w:tc>
        <w:tc>
          <w:tcPr>
            <w:tcW w:w="2469" w:type="dxa"/>
            <w:tcBorders>
              <w:top w:val="single" w:sz="4" w:space="0" w:color="auto"/>
              <w:left w:val="single" w:sz="4" w:space="0" w:color="auto"/>
              <w:bottom w:val="single" w:sz="4" w:space="0" w:color="auto"/>
              <w:right w:val="single" w:sz="4" w:space="0" w:color="auto"/>
            </w:tcBorders>
            <w:hideMark/>
          </w:tcPr>
          <w:p w14:paraId="1EFE6ED7" w14:textId="77777777" w:rsidR="0055247F" w:rsidRPr="002106F8" w:rsidRDefault="0055247F">
            <w:pPr>
              <w:spacing w:line="360" w:lineRule="auto"/>
              <w:jc w:val="center"/>
              <w:rPr>
                <w:rFonts w:ascii="Time s New Roman" w:hAnsi="Time s New Roman" w:cs="Times New Roman"/>
                <w:b/>
                <w:bCs/>
                <w:color w:val="000000" w:themeColor="text1"/>
                <w:sz w:val="28"/>
                <w:szCs w:val="28"/>
                <w:u w:val="single"/>
              </w:rPr>
            </w:pPr>
            <w:r w:rsidRPr="002106F8">
              <w:rPr>
                <w:rFonts w:ascii="Time s New Roman" w:hAnsi="Time s New Roman" w:cs="Times New Roman"/>
                <w:b/>
                <w:bCs/>
                <w:color w:val="000000" w:themeColor="text1"/>
                <w:sz w:val="28"/>
                <w:szCs w:val="28"/>
                <w:u w:val="single"/>
              </w:rPr>
              <w:t>ID_HDP</w:t>
            </w:r>
          </w:p>
        </w:tc>
        <w:tc>
          <w:tcPr>
            <w:tcW w:w="1776" w:type="dxa"/>
            <w:tcBorders>
              <w:top w:val="single" w:sz="4" w:space="0" w:color="auto"/>
              <w:left w:val="single" w:sz="4" w:space="0" w:color="auto"/>
              <w:bottom w:val="single" w:sz="4" w:space="0" w:color="auto"/>
              <w:right w:val="single" w:sz="4" w:space="0" w:color="auto"/>
            </w:tcBorders>
            <w:hideMark/>
          </w:tcPr>
          <w:p w14:paraId="21EEDFE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6411A5A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Hóa Đơn Phòng</w:t>
            </w:r>
          </w:p>
        </w:tc>
      </w:tr>
      <w:tr w:rsidR="0055247F" w:rsidRPr="002106F8" w14:paraId="0E4CCD53"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4154270D"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2</w:t>
            </w:r>
          </w:p>
        </w:tc>
        <w:tc>
          <w:tcPr>
            <w:tcW w:w="2469" w:type="dxa"/>
            <w:tcBorders>
              <w:top w:val="single" w:sz="4" w:space="0" w:color="auto"/>
              <w:left w:val="single" w:sz="4" w:space="0" w:color="auto"/>
              <w:bottom w:val="single" w:sz="4" w:space="0" w:color="auto"/>
              <w:right w:val="single" w:sz="4" w:space="0" w:color="auto"/>
            </w:tcBorders>
            <w:hideMark/>
          </w:tcPr>
          <w:p w14:paraId="546AEA39"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u w:val="single"/>
              </w:rPr>
              <w:t>ID_PHONG</w:t>
            </w:r>
          </w:p>
        </w:tc>
        <w:tc>
          <w:tcPr>
            <w:tcW w:w="1776" w:type="dxa"/>
            <w:tcBorders>
              <w:top w:val="single" w:sz="4" w:space="0" w:color="auto"/>
              <w:left w:val="single" w:sz="4" w:space="0" w:color="auto"/>
              <w:bottom w:val="single" w:sz="4" w:space="0" w:color="auto"/>
              <w:right w:val="single" w:sz="4" w:space="0" w:color="auto"/>
            </w:tcBorders>
            <w:hideMark/>
          </w:tcPr>
          <w:p w14:paraId="24A87802"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6E109C6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Phòng</w:t>
            </w:r>
          </w:p>
        </w:tc>
      </w:tr>
      <w:tr w:rsidR="0055247F" w:rsidRPr="002106F8" w14:paraId="63EBDCB6"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336D9BBB"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3</w:t>
            </w:r>
          </w:p>
        </w:tc>
        <w:tc>
          <w:tcPr>
            <w:tcW w:w="2469" w:type="dxa"/>
            <w:tcBorders>
              <w:top w:val="single" w:sz="4" w:space="0" w:color="auto"/>
              <w:left w:val="single" w:sz="4" w:space="0" w:color="auto"/>
              <w:bottom w:val="single" w:sz="4" w:space="0" w:color="auto"/>
              <w:right w:val="single" w:sz="4" w:space="0" w:color="auto"/>
            </w:tcBorders>
            <w:hideMark/>
          </w:tcPr>
          <w:p w14:paraId="0EFC1FB7" w14:textId="77777777" w:rsidR="0055247F" w:rsidRPr="002106F8" w:rsidRDefault="0055247F">
            <w:pPr>
              <w:spacing w:line="360" w:lineRule="auto"/>
              <w:jc w:val="center"/>
              <w:rPr>
                <w:rFonts w:ascii="Time s New Roman" w:hAnsi="Time s New Roman" w:cs="Times New Roman"/>
                <w:color w:val="000000" w:themeColor="text1"/>
                <w:sz w:val="28"/>
                <w:szCs w:val="28"/>
                <w:u w:val="single"/>
              </w:rPr>
            </w:pPr>
            <w:r w:rsidRPr="002106F8">
              <w:rPr>
                <w:rFonts w:ascii="Time s New Roman" w:hAnsi="Time s New Roman" w:cs="Times New Roman"/>
                <w:color w:val="000000" w:themeColor="text1"/>
                <w:sz w:val="28"/>
                <w:szCs w:val="28"/>
                <w:u w:val="single"/>
              </w:rPr>
              <w:t>ID_DONGIA</w:t>
            </w:r>
          </w:p>
        </w:tc>
        <w:tc>
          <w:tcPr>
            <w:tcW w:w="1776" w:type="dxa"/>
            <w:tcBorders>
              <w:top w:val="single" w:sz="4" w:space="0" w:color="auto"/>
              <w:left w:val="single" w:sz="4" w:space="0" w:color="auto"/>
              <w:bottom w:val="single" w:sz="4" w:space="0" w:color="auto"/>
              <w:right w:val="single" w:sz="4" w:space="0" w:color="auto"/>
            </w:tcBorders>
            <w:hideMark/>
          </w:tcPr>
          <w:p w14:paraId="79596D98"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62" w:type="dxa"/>
            <w:tcBorders>
              <w:top w:val="single" w:sz="4" w:space="0" w:color="auto"/>
              <w:left w:val="single" w:sz="4" w:space="0" w:color="auto"/>
              <w:bottom w:val="single" w:sz="4" w:space="0" w:color="auto"/>
              <w:right w:val="single" w:sz="4" w:space="0" w:color="auto"/>
            </w:tcBorders>
            <w:hideMark/>
          </w:tcPr>
          <w:p w14:paraId="76CE504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Đơn Giá</w:t>
            </w:r>
          </w:p>
        </w:tc>
      </w:tr>
      <w:tr w:rsidR="0055247F" w:rsidRPr="002106F8" w14:paraId="44A1A8F4"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6A7F0F40"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4</w:t>
            </w:r>
          </w:p>
        </w:tc>
        <w:tc>
          <w:tcPr>
            <w:tcW w:w="2469" w:type="dxa"/>
            <w:tcBorders>
              <w:top w:val="single" w:sz="4" w:space="0" w:color="auto"/>
              <w:left w:val="single" w:sz="4" w:space="0" w:color="auto"/>
              <w:bottom w:val="single" w:sz="4" w:space="0" w:color="auto"/>
              <w:right w:val="single" w:sz="4" w:space="0" w:color="auto"/>
            </w:tcBorders>
            <w:hideMark/>
          </w:tcPr>
          <w:p w14:paraId="277901F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NAM</w:t>
            </w:r>
          </w:p>
        </w:tc>
        <w:tc>
          <w:tcPr>
            <w:tcW w:w="1776" w:type="dxa"/>
            <w:tcBorders>
              <w:top w:val="single" w:sz="4" w:space="0" w:color="auto"/>
              <w:left w:val="single" w:sz="4" w:space="0" w:color="auto"/>
              <w:bottom w:val="single" w:sz="4" w:space="0" w:color="auto"/>
              <w:right w:val="single" w:sz="4" w:space="0" w:color="auto"/>
            </w:tcBorders>
            <w:hideMark/>
          </w:tcPr>
          <w:p w14:paraId="684E046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140CA84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Năm hóa đơn</w:t>
            </w:r>
          </w:p>
        </w:tc>
      </w:tr>
      <w:tr w:rsidR="0055247F" w:rsidRPr="002106F8" w14:paraId="4F4EC839"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08DB72B5"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5</w:t>
            </w:r>
          </w:p>
        </w:tc>
        <w:tc>
          <w:tcPr>
            <w:tcW w:w="2469" w:type="dxa"/>
            <w:tcBorders>
              <w:top w:val="single" w:sz="4" w:space="0" w:color="auto"/>
              <w:left w:val="single" w:sz="4" w:space="0" w:color="auto"/>
              <w:bottom w:val="single" w:sz="4" w:space="0" w:color="auto"/>
              <w:right w:val="single" w:sz="4" w:space="0" w:color="auto"/>
            </w:tcBorders>
            <w:hideMark/>
          </w:tcPr>
          <w:p w14:paraId="65CC49F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KY</w:t>
            </w:r>
          </w:p>
        </w:tc>
        <w:tc>
          <w:tcPr>
            <w:tcW w:w="1776" w:type="dxa"/>
            <w:tcBorders>
              <w:top w:val="single" w:sz="4" w:space="0" w:color="auto"/>
              <w:left w:val="single" w:sz="4" w:space="0" w:color="auto"/>
              <w:bottom w:val="single" w:sz="4" w:space="0" w:color="auto"/>
              <w:right w:val="single" w:sz="4" w:space="0" w:color="auto"/>
            </w:tcBorders>
            <w:hideMark/>
          </w:tcPr>
          <w:p w14:paraId="693E7C1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KY</w:t>
            </w:r>
          </w:p>
        </w:tc>
        <w:tc>
          <w:tcPr>
            <w:tcW w:w="2762" w:type="dxa"/>
            <w:tcBorders>
              <w:top w:val="single" w:sz="4" w:space="0" w:color="auto"/>
              <w:left w:val="single" w:sz="4" w:space="0" w:color="auto"/>
              <w:bottom w:val="single" w:sz="4" w:space="0" w:color="auto"/>
              <w:right w:val="single" w:sz="4" w:space="0" w:color="auto"/>
            </w:tcBorders>
            <w:hideMark/>
          </w:tcPr>
          <w:p w14:paraId="1D2C809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Kỳ của hóa đơn</w:t>
            </w:r>
          </w:p>
        </w:tc>
      </w:tr>
      <w:tr w:rsidR="0055247F" w:rsidRPr="002106F8" w14:paraId="635AA829"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1C640D99"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6</w:t>
            </w:r>
          </w:p>
        </w:tc>
        <w:tc>
          <w:tcPr>
            <w:tcW w:w="2469" w:type="dxa"/>
            <w:tcBorders>
              <w:top w:val="single" w:sz="4" w:space="0" w:color="auto"/>
              <w:left w:val="single" w:sz="4" w:space="0" w:color="auto"/>
              <w:bottom w:val="single" w:sz="4" w:space="0" w:color="auto"/>
              <w:right w:val="single" w:sz="4" w:space="0" w:color="auto"/>
            </w:tcBorders>
            <w:hideMark/>
          </w:tcPr>
          <w:p w14:paraId="456A66B8"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THANHTIEN</w:t>
            </w:r>
          </w:p>
        </w:tc>
        <w:tc>
          <w:tcPr>
            <w:tcW w:w="1776" w:type="dxa"/>
            <w:tcBorders>
              <w:top w:val="single" w:sz="4" w:space="0" w:color="auto"/>
              <w:left w:val="single" w:sz="4" w:space="0" w:color="auto"/>
              <w:bottom w:val="single" w:sz="4" w:space="0" w:color="auto"/>
              <w:right w:val="single" w:sz="4" w:space="0" w:color="auto"/>
            </w:tcBorders>
            <w:hideMark/>
          </w:tcPr>
          <w:p w14:paraId="1DF38D44"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237F3D2D" w14:textId="77777777" w:rsidR="0055247F" w:rsidRPr="002106F8" w:rsidRDefault="0055247F">
            <w:pPr>
              <w:keepNext/>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Thành tiền của hóa đơn</w:t>
            </w:r>
          </w:p>
        </w:tc>
      </w:tr>
    </w:tbl>
    <w:p w14:paraId="27F20B4E" w14:textId="7121288E" w:rsidR="0055247F" w:rsidRPr="002106F8" w:rsidRDefault="00455502" w:rsidP="00B87D9F">
      <w:pPr>
        <w:pStyle w:val="Heading3"/>
        <w:numPr>
          <w:ilvl w:val="0"/>
          <w:numId w:val="0"/>
        </w:numPr>
        <w:jc w:val="center"/>
        <w:rPr>
          <w:rFonts w:ascii="Time s New Roman" w:hAnsi="Time s New Roman" w:cs="Times New Roman"/>
          <w:iCs/>
          <w:szCs w:val="26"/>
        </w:rPr>
      </w:pPr>
      <w:bookmarkStart w:id="39" w:name="_Toc184383679"/>
      <w:bookmarkStart w:id="40" w:name="_Toc184426474"/>
      <w:r w:rsidRPr="002106F8">
        <w:rPr>
          <w:rFonts w:ascii="Time s New Roman" w:hAnsi="Time s New Roman" w:cs="Times New Roman"/>
          <w:iCs/>
          <w:szCs w:val="26"/>
        </w:rPr>
        <w:t xml:space="preserve">Bảng </w:t>
      </w:r>
      <w:proofErr w:type="gramStart"/>
      <w:r w:rsidR="00E83A8A" w:rsidRPr="002106F8">
        <w:rPr>
          <w:rFonts w:ascii="Time s New Roman" w:hAnsi="Time s New Roman" w:cs="Times New Roman"/>
          <w:iCs/>
          <w:szCs w:val="26"/>
        </w:rPr>
        <w:t>2.7</w:t>
      </w:r>
      <w:r w:rsidRPr="002106F8">
        <w:rPr>
          <w:rFonts w:ascii="Time s New Roman" w:hAnsi="Time s New Roman" w:cs="Times New Roman"/>
          <w:iCs/>
          <w:szCs w:val="26"/>
        </w:rPr>
        <w:t xml:space="preserve">  :</w:t>
      </w:r>
      <w:proofErr w:type="gramEnd"/>
      <w:r w:rsidRPr="002106F8">
        <w:rPr>
          <w:rFonts w:ascii="Time s New Roman" w:hAnsi="Time s New Roman" w:cs="Times New Roman"/>
          <w:iCs/>
          <w:szCs w:val="26"/>
        </w:rPr>
        <w:t xml:space="preserve"> Bảng </w:t>
      </w:r>
      <w:r w:rsidR="000D6893" w:rsidRPr="002106F8">
        <w:rPr>
          <w:rFonts w:ascii="Time s New Roman" w:hAnsi="Time s New Roman" w:cs="Times New Roman"/>
          <w:iCs/>
          <w:szCs w:val="26"/>
        </w:rPr>
        <w:t>Hóa đơn phòng</w:t>
      </w:r>
      <w:bookmarkEnd w:id="39"/>
      <w:bookmarkEnd w:id="40"/>
    </w:p>
    <w:p w14:paraId="0BA88415" w14:textId="2F3972EB" w:rsidR="0055247F" w:rsidRPr="002106F8" w:rsidRDefault="0055247F" w:rsidP="0055247F">
      <w:pPr>
        <w:rPr>
          <w:rFonts w:ascii="Time s New Roman" w:hAnsi="Time s New Roman" w:cs="Times New Roman"/>
          <w:szCs w:val="26"/>
        </w:rPr>
      </w:pPr>
      <w:r w:rsidRPr="002106F8">
        <w:rPr>
          <w:rFonts w:ascii="Time s New Roman" w:hAnsi="Time s New Roman" w:cs="Times New Roman"/>
          <w:szCs w:val="26"/>
        </w:rPr>
        <w:t>Bảng hỗ trợ:</w:t>
      </w:r>
      <w:r w:rsidR="004111C4" w:rsidRPr="002106F8">
        <w:rPr>
          <w:rFonts w:ascii="Time s New Roman" w:hAnsi="Time s New Roman" w:cs="Times New Roman"/>
        </w:rPr>
        <w:t xml:space="preserve"> Lưu thông tin về các yêu cầu hỗ trợ từ sinh viên (ID hỗ trợ, ID phòng, nội dung, ngày gửi, tình trạng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1981"/>
        <w:gridCol w:w="1776"/>
        <w:gridCol w:w="2762"/>
      </w:tblGrid>
      <w:tr w:rsidR="0055247F" w:rsidRPr="002106F8" w14:paraId="5B8C3A07" w14:textId="77777777" w:rsidTr="0055247F">
        <w:tc>
          <w:tcPr>
            <w:tcW w:w="1743"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5ADFDDD0"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STT</w:t>
            </w:r>
          </w:p>
        </w:tc>
        <w:tc>
          <w:tcPr>
            <w:tcW w:w="1981"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594D59A4"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Thuộc tính</w:t>
            </w:r>
          </w:p>
        </w:tc>
        <w:tc>
          <w:tcPr>
            <w:tcW w:w="1776"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0774C3B2"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Kiểu</w:t>
            </w:r>
          </w:p>
        </w:tc>
        <w:tc>
          <w:tcPr>
            <w:tcW w:w="276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25843259"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Ý nghĩa</w:t>
            </w:r>
          </w:p>
        </w:tc>
      </w:tr>
      <w:tr w:rsidR="0055247F" w:rsidRPr="002106F8" w14:paraId="530DA0E0"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2D9AF323"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w:t>
            </w:r>
          </w:p>
        </w:tc>
        <w:tc>
          <w:tcPr>
            <w:tcW w:w="1981" w:type="dxa"/>
            <w:tcBorders>
              <w:top w:val="single" w:sz="4" w:space="0" w:color="auto"/>
              <w:left w:val="single" w:sz="4" w:space="0" w:color="auto"/>
              <w:bottom w:val="single" w:sz="4" w:space="0" w:color="auto"/>
              <w:right w:val="single" w:sz="4" w:space="0" w:color="auto"/>
            </w:tcBorders>
            <w:hideMark/>
          </w:tcPr>
          <w:p w14:paraId="2C6E6254" w14:textId="77777777" w:rsidR="0055247F" w:rsidRPr="002106F8" w:rsidRDefault="0055247F">
            <w:pPr>
              <w:spacing w:line="360" w:lineRule="auto"/>
              <w:jc w:val="center"/>
              <w:rPr>
                <w:rFonts w:ascii="Time s New Roman" w:hAnsi="Time s New Roman" w:cs="Times New Roman"/>
                <w:b/>
                <w:bCs/>
                <w:color w:val="000000" w:themeColor="text1"/>
                <w:sz w:val="28"/>
                <w:szCs w:val="28"/>
                <w:u w:val="single"/>
              </w:rPr>
            </w:pPr>
            <w:r w:rsidRPr="002106F8">
              <w:rPr>
                <w:rFonts w:ascii="Time s New Roman" w:hAnsi="Time s New Roman" w:cs="Times New Roman"/>
                <w:b/>
                <w:bCs/>
                <w:color w:val="000000" w:themeColor="text1"/>
                <w:sz w:val="28"/>
                <w:szCs w:val="28"/>
                <w:u w:val="single"/>
              </w:rPr>
              <w:t>ID_HOTRO</w:t>
            </w:r>
          </w:p>
        </w:tc>
        <w:tc>
          <w:tcPr>
            <w:tcW w:w="1776" w:type="dxa"/>
            <w:tcBorders>
              <w:top w:val="single" w:sz="4" w:space="0" w:color="auto"/>
              <w:left w:val="single" w:sz="4" w:space="0" w:color="auto"/>
              <w:bottom w:val="single" w:sz="4" w:space="0" w:color="auto"/>
              <w:right w:val="single" w:sz="4" w:space="0" w:color="auto"/>
            </w:tcBorders>
            <w:hideMark/>
          </w:tcPr>
          <w:p w14:paraId="21BEF77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3628B752"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hỗ trợ</w:t>
            </w:r>
          </w:p>
        </w:tc>
      </w:tr>
      <w:tr w:rsidR="0055247F" w:rsidRPr="002106F8" w14:paraId="6FDFE33F"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4CE19448"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2</w:t>
            </w:r>
          </w:p>
        </w:tc>
        <w:tc>
          <w:tcPr>
            <w:tcW w:w="1981" w:type="dxa"/>
            <w:tcBorders>
              <w:top w:val="single" w:sz="4" w:space="0" w:color="auto"/>
              <w:left w:val="single" w:sz="4" w:space="0" w:color="auto"/>
              <w:bottom w:val="single" w:sz="4" w:space="0" w:color="auto"/>
              <w:right w:val="single" w:sz="4" w:space="0" w:color="auto"/>
            </w:tcBorders>
            <w:hideMark/>
          </w:tcPr>
          <w:p w14:paraId="05025F02" w14:textId="77777777" w:rsidR="0055247F" w:rsidRPr="002106F8" w:rsidRDefault="0055247F">
            <w:pPr>
              <w:spacing w:line="360" w:lineRule="auto"/>
              <w:jc w:val="center"/>
              <w:rPr>
                <w:rFonts w:ascii="Time s New Roman" w:hAnsi="Time s New Roman" w:cs="Times New Roman"/>
                <w:color w:val="000000" w:themeColor="text1"/>
                <w:sz w:val="28"/>
                <w:szCs w:val="28"/>
                <w:u w:val="single"/>
              </w:rPr>
            </w:pPr>
            <w:r w:rsidRPr="002106F8">
              <w:rPr>
                <w:rFonts w:ascii="Time s New Roman" w:hAnsi="Time s New Roman" w:cs="Times New Roman"/>
                <w:color w:val="000000" w:themeColor="text1"/>
                <w:sz w:val="28"/>
                <w:szCs w:val="28"/>
                <w:u w:val="single"/>
              </w:rPr>
              <w:t>ID_PHONG</w:t>
            </w:r>
          </w:p>
        </w:tc>
        <w:tc>
          <w:tcPr>
            <w:tcW w:w="1776" w:type="dxa"/>
            <w:tcBorders>
              <w:top w:val="single" w:sz="4" w:space="0" w:color="auto"/>
              <w:left w:val="single" w:sz="4" w:space="0" w:color="auto"/>
              <w:bottom w:val="single" w:sz="4" w:space="0" w:color="auto"/>
              <w:right w:val="single" w:sz="4" w:space="0" w:color="auto"/>
            </w:tcBorders>
            <w:hideMark/>
          </w:tcPr>
          <w:p w14:paraId="470382D4"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6CBED43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phòng</w:t>
            </w:r>
          </w:p>
        </w:tc>
      </w:tr>
      <w:tr w:rsidR="0055247F" w:rsidRPr="002106F8" w14:paraId="2AFB5627"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7B1DDA99"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3</w:t>
            </w:r>
          </w:p>
        </w:tc>
        <w:tc>
          <w:tcPr>
            <w:tcW w:w="1981" w:type="dxa"/>
            <w:tcBorders>
              <w:top w:val="single" w:sz="4" w:space="0" w:color="auto"/>
              <w:left w:val="single" w:sz="4" w:space="0" w:color="auto"/>
              <w:bottom w:val="single" w:sz="4" w:space="0" w:color="auto"/>
              <w:right w:val="single" w:sz="4" w:space="0" w:color="auto"/>
            </w:tcBorders>
            <w:hideMark/>
          </w:tcPr>
          <w:p w14:paraId="43582362"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NOIDUNG</w:t>
            </w:r>
          </w:p>
        </w:tc>
        <w:tc>
          <w:tcPr>
            <w:tcW w:w="1776" w:type="dxa"/>
            <w:tcBorders>
              <w:top w:val="single" w:sz="4" w:space="0" w:color="auto"/>
              <w:left w:val="single" w:sz="4" w:space="0" w:color="auto"/>
              <w:bottom w:val="single" w:sz="4" w:space="0" w:color="auto"/>
              <w:right w:val="single" w:sz="4" w:space="0" w:color="auto"/>
            </w:tcBorders>
            <w:hideMark/>
          </w:tcPr>
          <w:p w14:paraId="27522D8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62" w:type="dxa"/>
            <w:tcBorders>
              <w:top w:val="single" w:sz="4" w:space="0" w:color="auto"/>
              <w:left w:val="single" w:sz="4" w:space="0" w:color="auto"/>
              <w:bottom w:val="single" w:sz="4" w:space="0" w:color="auto"/>
              <w:right w:val="single" w:sz="4" w:space="0" w:color="auto"/>
            </w:tcBorders>
            <w:hideMark/>
          </w:tcPr>
          <w:p w14:paraId="16AAA15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Nội dung hỗ trợ</w:t>
            </w:r>
          </w:p>
        </w:tc>
      </w:tr>
      <w:tr w:rsidR="0055247F" w:rsidRPr="002106F8" w14:paraId="63A41D0D"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0724D2B7"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4</w:t>
            </w:r>
          </w:p>
        </w:tc>
        <w:tc>
          <w:tcPr>
            <w:tcW w:w="1981" w:type="dxa"/>
            <w:tcBorders>
              <w:top w:val="single" w:sz="4" w:space="0" w:color="auto"/>
              <w:left w:val="single" w:sz="4" w:space="0" w:color="auto"/>
              <w:bottom w:val="single" w:sz="4" w:space="0" w:color="auto"/>
              <w:right w:val="single" w:sz="4" w:space="0" w:color="auto"/>
            </w:tcBorders>
            <w:hideMark/>
          </w:tcPr>
          <w:p w14:paraId="2AB460F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NGAYGUI</w:t>
            </w:r>
          </w:p>
        </w:tc>
        <w:tc>
          <w:tcPr>
            <w:tcW w:w="1776" w:type="dxa"/>
            <w:tcBorders>
              <w:top w:val="single" w:sz="4" w:space="0" w:color="auto"/>
              <w:left w:val="single" w:sz="4" w:space="0" w:color="auto"/>
              <w:bottom w:val="single" w:sz="4" w:space="0" w:color="auto"/>
              <w:right w:val="single" w:sz="4" w:space="0" w:color="auto"/>
            </w:tcBorders>
            <w:hideMark/>
          </w:tcPr>
          <w:p w14:paraId="64F8BD3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Datetime</w:t>
            </w:r>
          </w:p>
        </w:tc>
        <w:tc>
          <w:tcPr>
            <w:tcW w:w="2762" w:type="dxa"/>
            <w:tcBorders>
              <w:top w:val="single" w:sz="4" w:space="0" w:color="auto"/>
              <w:left w:val="single" w:sz="4" w:space="0" w:color="auto"/>
              <w:bottom w:val="single" w:sz="4" w:space="0" w:color="auto"/>
              <w:right w:val="single" w:sz="4" w:space="0" w:color="auto"/>
            </w:tcBorders>
            <w:hideMark/>
          </w:tcPr>
          <w:p w14:paraId="357EFC5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Ngày gửi hỗ trợ</w:t>
            </w:r>
          </w:p>
        </w:tc>
      </w:tr>
    </w:tbl>
    <w:p w14:paraId="579610A7" w14:textId="684739CC" w:rsidR="0055247F" w:rsidRPr="002106F8" w:rsidRDefault="000D6893" w:rsidP="00B87D9F">
      <w:pPr>
        <w:pStyle w:val="Heading3"/>
        <w:numPr>
          <w:ilvl w:val="0"/>
          <w:numId w:val="0"/>
        </w:numPr>
        <w:jc w:val="center"/>
        <w:rPr>
          <w:rFonts w:ascii="Time s New Roman" w:hAnsi="Time s New Roman" w:cs="Times New Roman"/>
          <w:iCs/>
          <w:szCs w:val="26"/>
        </w:rPr>
      </w:pPr>
      <w:bookmarkStart w:id="41" w:name="_Toc184383680"/>
      <w:bookmarkStart w:id="42" w:name="_Toc184426475"/>
      <w:r w:rsidRPr="002106F8">
        <w:rPr>
          <w:rFonts w:ascii="Time s New Roman" w:hAnsi="Time s New Roman" w:cs="Times New Roman"/>
          <w:iCs/>
          <w:szCs w:val="26"/>
        </w:rPr>
        <w:t>Bảng</w:t>
      </w:r>
      <w:r w:rsidR="00E83A8A" w:rsidRPr="002106F8">
        <w:rPr>
          <w:rFonts w:ascii="Time s New Roman" w:hAnsi="Time s New Roman" w:cs="Times New Roman"/>
          <w:iCs/>
          <w:szCs w:val="26"/>
        </w:rPr>
        <w:t xml:space="preserve"> </w:t>
      </w:r>
      <w:proofErr w:type="gramStart"/>
      <w:r w:rsidR="00E83A8A" w:rsidRPr="002106F8">
        <w:rPr>
          <w:rFonts w:ascii="Time s New Roman" w:hAnsi="Time s New Roman" w:cs="Times New Roman"/>
          <w:iCs/>
          <w:szCs w:val="26"/>
        </w:rPr>
        <w:t>2.8</w:t>
      </w:r>
      <w:r w:rsidRPr="002106F8">
        <w:rPr>
          <w:rFonts w:ascii="Time s New Roman" w:hAnsi="Time s New Roman" w:cs="Times New Roman"/>
          <w:iCs/>
          <w:szCs w:val="26"/>
        </w:rPr>
        <w:t xml:space="preserve">  :</w:t>
      </w:r>
      <w:proofErr w:type="gramEnd"/>
      <w:r w:rsidRPr="002106F8">
        <w:rPr>
          <w:rFonts w:ascii="Time s New Roman" w:hAnsi="Time s New Roman" w:cs="Times New Roman"/>
          <w:iCs/>
          <w:szCs w:val="26"/>
        </w:rPr>
        <w:t xml:space="preserve"> Bảng hỗ trợ</w:t>
      </w:r>
      <w:bookmarkEnd w:id="41"/>
      <w:bookmarkEnd w:id="42"/>
    </w:p>
    <w:p w14:paraId="3CCA8408" w14:textId="77777777" w:rsidR="00E83A8A" w:rsidRPr="002106F8" w:rsidRDefault="00E83A8A">
      <w:pPr>
        <w:spacing w:line="259" w:lineRule="auto"/>
        <w:jc w:val="left"/>
        <w:rPr>
          <w:rFonts w:ascii="Time s New Roman" w:hAnsi="Time s New Roman" w:cs="Times New Roman"/>
          <w:szCs w:val="26"/>
        </w:rPr>
      </w:pPr>
      <w:r w:rsidRPr="002106F8">
        <w:rPr>
          <w:rFonts w:ascii="Time s New Roman" w:hAnsi="Time s New Roman" w:cs="Times New Roman"/>
          <w:szCs w:val="26"/>
        </w:rPr>
        <w:br w:type="page"/>
      </w:r>
    </w:p>
    <w:p w14:paraId="29FB6E71" w14:textId="44BDB4B6" w:rsidR="0055247F" w:rsidRPr="002106F8" w:rsidRDefault="0055247F" w:rsidP="00E83A8A">
      <w:pPr>
        <w:spacing w:line="259" w:lineRule="auto"/>
        <w:jc w:val="left"/>
        <w:rPr>
          <w:rFonts w:ascii="Time s New Roman" w:hAnsi="Time s New Roman" w:cs="Times New Roman"/>
          <w:lang w:val="vi-VN"/>
        </w:rPr>
      </w:pPr>
      <w:r w:rsidRPr="002106F8">
        <w:rPr>
          <w:rFonts w:ascii="Time s New Roman" w:hAnsi="Time s New Roman" w:cs="Times New Roman"/>
          <w:szCs w:val="26"/>
        </w:rPr>
        <w:lastRenderedPageBreak/>
        <w:t>Bảng CanBo</w:t>
      </w:r>
      <w:r w:rsidR="004111C4" w:rsidRPr="002106F8">
        <w:rPr>
          <w:rFonts w:ascii="Time s New Roman" w:hAnsi="Time s New Roman" w:cs="Times New Roman"/>
        </w:rPr>
        <w:t xml:space="preserve"> Lưu thông tin về cán bộ quản lý phòng (mã cán bộ, tài khoản, mật khẩu, tên, giới tính, địa chỉ, email, số điện thoại, quyền quản trị, trạng thái xóa)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2"/>
        <w:gridCol w:w="1991"/>
        <w:gridCol w:w="1797"/>
        <w:gridCol w:w="2777"/>
      </w:tblGrid>
      <w:tr w:rsidR="0055247F" w:rsidRPr="002106F8" w14:paraId="6A5EB041" w14:textId="77777777" w:rsidTr="000D6893">
        <w:trPr>
          <w:trHeight w:val="625"/>
        </w:trPr>
        <w:tc>
          <w:tcPr>
            <w:tcW w:w="175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2DC89C0D"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STT</w:t>
            </w:r>
          </w:p>
        </w:tc>
        <w:tc>
          <w:tcPr>
            <w:tcW w:w="1991"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04175EA4"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Thuộc tính</w:t>
            </w:r>
          </w:p>
        </w:tc>
        <w:tc>
          <w:tcPr>
            <w:tcW w:w="1797"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0F966ABC"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Kiểu</w:t>
            </w:r>
          </w:p>
        </w:tc>
        <w:tc>
          <w:tcPr>
            <w:tcW w:w="2777"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188967C5"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Ý nghĩa</w:t>
            </w:r>
          </w:p>
        </w:tc>
      </w:tr>
      <w:tr w:rsidR="0055247F" w:rsidRPr="002106F8" w14:paraId="3B0880F0" w14:textId="77777777" w:rsidTr="000D6893">
        <w:trPr>
          <w:trHeight w:val="610"/>
        </w:trPr>
        <w:tc>
          <w:tcPr>
            <w:tcW w:w="1752" w:type="dxa"/>
            <w:tcBorders>
              <w:top w:val="single" w:sz="4" w:space="0" w:color="auto"/>
              <w:left w:val="single" w:sz="4" w:space="0" w:color="auto"/>
              <w:bottom w:val="single" w:sz="4" w:space="0" w:color="auto"/>
              <w:right w:val="single" w:sz="4" w:space="0" w:color="auto"/>
            </w:tcBorders>
            <w:hideMark/>
          </w:tcPr>
          <w:p w14:paraId="4D9C9696"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w:t>
            </w:r>
          </w:p>
        </w:tc>
        <w:tc>
          <w:tcPr>
            <w:tcW w:w="1991" w:type="dxa"/>
            <w:tcBorders>
              <w:top w:val="single" w:sz="4" w:space="0" w:color="auto"/>
              <w:left w:val="single" w:sz="4" w:space="0" w:color="auto"/>
              <w:bottom w:val="single" w:sz="4" w:space="0" w:color="auto"/>
              <w:right w:val="single" w:sz="4" w:space="0" w:color="auto"/>
            </w:tcBorders>
            <w:hideMark/>
          </w:tcPr>
          <w:p w14:paraId="0B49E4B1" w14:textId="77777777" w:rsidR="0055247F" w:rsidRPr="002106F8" w:rsidRDefault="0055247F">
            <w:pPr>
              <w:spacing w:line="360" w:lineRule="auto"/>
              <w:jc w:val="center"/>
              <w:rPr>
                <w:rFonts w:ascii="Time s New Roman" w:hAnsi="Time s New Roman" w:cs="Times New Roman"/>
                <w:b/>
                <w:bCs/>
                <w:color w:val="000000" w:themeColor="text1"/>
                <w:sz w:val="28"/>
                <w:szCs w:val="28"/>
                <w:u w:val="single"/>
              </w:rPr>
            </w:pPr>
            <w:r w:rsidRPr="002106F8">
              <w:rPr>
                <w:rFonts w:ascii="Time s New Roman" w:hAnsi="Time s New Roman" w:cs="Times New Roman"/>
                <w:b/>
                <w:bCs/>
                <w:color w:val="000000" w:themeColor="text1"/>
                <w:sz w:val="28"/>
                <w:szCs w:val="28"/>
                <w:u w:val="single"/>
              </w:rPr>
              <w:t>ID_CANBO</w:t>
            </w:r>
          </w:p>
        </w:tc>
        <w:tc>
          <w:tcPr>
            <w:tcW w:w="1797" w:type="dxa"/>
            <w:tcBorders>
              <w:top w:val="single" w:sz="4" w:space="0" w:color="auto"/>
              <w:left w:val="single" w:sz="4" w:space="0" w:color="auto"/>
              <w:bottom w:val="single" w:sz="4" w:space="0" w:color="auto"/>
              <w:right w:val="single" w:sz="4" w:space="0" w:color="auto"/>
            </w:tcBorders>
            <w:hideMark/>
          </w:tcPr>
          <w:p w14:paraId="2CD718D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77" w:type="dxa"/>
            <w:tcBorders>
              <w:top w:val="single" w:sz="4" w:space="0" w:color="auto"/>
              <w:left w:val="single" w:sz="4" w:space="0" w:color="auto"/>
              <w:bottom w:val="single" w:sz="4" w:space="0" w:color="auto"/>
              <w:right w:val="single" w:sz="4" w:space="0" w:color="auto"/>
            </w:tcBorders>
            <w:hideMark/>
          </w:tcPr>
          <w:p w14:paraId="52E1C9D3"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Cán Bộ</w:t>
            </w:r>
          </w:p>
        </w:tc>
      </w:tr>
      <w:tr w:rsidR="0055247F" w:rsidRPr="002106F8" w14:paraId="0C64B05A" w14:textId="77777777" w:rsidTr="000D6893">
        <w:trPr>
          <w:trHeight w:val="625"/>
        </w:trPr>
        <w:tc>
          <w:tcPr>
            <w:tcW w:w="1752" w:type="dxa"/>
            <w:tcBorders>
              <w:top w:val="single" w:sz="4" w:space="0" w:color="auto"/>
              <w:left w:val="single" w:sz="4" w:space="0" w:color="auto"/>
              <w:bottom w:val="single" w:sz="4" w:space="0" w:color="auto"/>
              <w:right w:val="single" w:sz="4" w:space="0" w:color="auto"/>
            </w:tcBorders>
            <w:hideMark/>
          </w:tcPr>
          <w:p w14:paraId="5047567F"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2</w:t>
            </w:r>
          </w:p>
        </w:tc>
        <w:tc>
          <w:tcPr>
            <w:tcW w:w="1991" w:type="dxa"/>
            <w:tcBorders>
              <w:top w:val="single" w:sz="4" w:space="0" w:color="auto"/>
              <w:left w:val="single" w:sz="4" w:space="0" w:color="auto"/>
              <w:bottom w:val="single" w:sz="4" w:space="0" w:color="auto"/>
              <w:right w:val="single" w:sz="4" w:space="0" w:color="auto"/>
            </w:tcBorders>
            <w:hideMark/>
          </w:tcPr>
          <w:p w14:paraId="5BCE21C6" w14:textId="77777777" w:rsidR="0055247F" w:rsidRPr="002106F8" w:rsidRDefault="0055247F">
            <w:pPr>
              <w:spacing w:line="360" w:lineRule="auto"/>
              <w:jc w:val="center"/>
              <w:rPr>
                <w:rFonts w:ascii="Time s New Roman" w:hAnsi="Time s New Roman" w:cs="Times New Roman"/>
                <w:color w:val="000000" w:themeColor="text1"/>
                <w:sz w:val="28"/>
                <w:szCs w:val="28"/>
                <w:u w:val="single"/>
              </w:rPr>
            </w:pPr>
            <w:r w:rsidRPr="002106F8">
              <w:rPr>
                <w:rFonts w:ascii="Time s New Roman" w:hAnsi="Time s New Roman" w:cs="Times New Roman"/>
                <w:color w:val="000000" w:themeColor="text1"/>
                <w:sz w:val="28"/>
                <w:szCs w:val="28"/>
                <w:u w:val="single"/>
              </w:rPr>
              <w:t>ID_PHONG</w:t>
            </w:r>
          </w:p>
        </w:tc>
        <w:tc>
          <w:tcPr>
            <w:tcW w:w="1797" w:type="dxa"/>
            <w:tcBorders>
              <w:top w:val="single" w:sz="4" w:space="0" w:color="auto"/>
              <w:left w:val="single" w:sz="4" w:space="0" w:color="auto"/>
              <w:bottom w:val="single" w:sz="4" w:space="0" w:color="auto"/>
              <w:right w:val="single" w:sz="4" w:space="0" w:color="auto"/>
            </w:tcBorders>
            <w:hideMark/>
          </w:tcPr>
          <w:p w14:paraId="0DF28864"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77" w:type="dxa"/>
            <w:tcBorders>
              <w:top w:val="single" w:sz="4" w:space="0" w:color="auto"/>
              <w:left w:val="single" w:sz="4" w:space="0" w:color="auto"/>
              <w:bottom w:val="single" w:sz="4" w:space="0" w:color="auto"/>
              <w:right w:val="single" w:sz="4" w:space="0" w:color="auto"/>
            </w:tcBorders>
            <w:hideMark/>
          </w:tcPr>
          <w:p w14:paraId="2C67278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phòng</w:t>
            </w:r>
          </w:p>
        </w:tc>
      </w:tr>
      <w:tr w:rsidR="0055247F" w:rsidRPr="002106F8" w14:paraId="42475BCD" w14:textId="77777777" w:rsidTr="000D6893">
        <w:trPr>
          <w:trHeight w:val="1075"/>
        </w:trPr>
        <w:tc>
          <w:tcPr>
            <w:tcW w:w="1752" w:type="dxa"/>
            <w:tcBorders>
              <w:top w:val="single" w:sz="4" w:space="0" w:color="auto"/>
              <w:left w:val="single" w:sz="4" w:space="0" w:color="auto"/>
              <w:bottom w:val="single" w:sz="4" w:space="0" w:color="auto"/>
              <w:right w:val="single" w:sz="4" w:space="0" w:color="auto"/>
            </w:tcBorders>
            <w:hideMark/>
          </w:tcPr>
          <w:p w14:paraId="0DCE30A9"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3</w:t>
            </w:r>
          </w:p>
        </w:tc>
        <w:tc>
          <w:tcPr>
            <w:tcW w:w="1991" w:type="dxa"/>
            <w:tcBorders>
              <w:top w:val="single" w:sz="4" w:space="0" w:color="auto"/>
              <w:left w:val="single" w:sz="4" w:space="0" w:color="auto"/>
              <w:bottom w:val="single" w:sz="4" w:space="0" w:color="auto"/>
              <w:right w:val="single" w:sz="4" w:space="0" w:color="auto"/>
            </w:tcBorders>
            <w:hideMark/>
          </w:tcPr>
          <w:p w14:paraId="3A2D6D3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TAIKHOAN</w:t>
            </w:r>
          </w:p>
        </w:tc>
        <w:tc>
          <w:tcPr>
            <w:tcW w:w="1797" w:type="dxa"/>
            <w:tcBorders>
              <w:top w:val="single" w:sz="4" w:space="0" w:color="auto"/>
              <w:left w:val="single" w:sz="4" w:space="0" w:color="auto"/>
              <w:bottom w:val="single" w:sz="4" w:space="0" w:color="auto"/>
              <w:right w:val="single" w:sz="4" w:space="0" w:color="auto"/>
            </w:tcBorders>
            <w:hideMark/>
          </w:tcPr>
          <w:p w14:paraId="7BC34B5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CHAR</w:t>
            </w:r>
          </w:p>
        </w:tc>
        <w:tc>
          <w:tcPr>
            <w:tcW w:w="2777" w:type="dxa"/>
            <w:tcBorders>
              <w:top w:val="single" w:sz="4" w:space="0" w:color="auto"/>
              <w:left w:val="single" w:sz="4" w:space="0" w:color="auto"/>
              <w:bottom w:val="single" w:sz="4" w:space="0" w:color="auto"/>
              <w:right w:val="single" w:sz="4" w:space="0" w:color="auto"/>
            </w:tcBorders>
            <w:hideMark/>
          </w:tcPr>
          <w:p w14:paraId="0E2F2912"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Tài Khoản đăng nhập của cán bộ</w:t>
            </w:r>
          </w:p>
        </w:tc>
      </w:tr>
      <w:tr w:rsidR="0055247F" w:rsidRPr="002106F8" w14:paraId="6EA5E2BF" w14:textId="77777777" w:rsidTr="000D6893">
        <w:trPr>
          <w:trHeight w:val="1090"/>
        </w:trPr>
        <w:tc>
          <w:tcPr>
            <w:tcW w:w="1752" w:type="dxa"/>
            <w:tcBorders>
              <w:top w:val="single" w:sz="4" w:space="0" w:color="auto"/>
              <w:left w:val="single" w:sz="4" w:space="0" w:color="auto"/>
              <w:bottom w:val="single" w:sz="4" w:space="0" w:color="auto"/>
              <w:right w:val="single" w:sz="4" w:space="0" w:color="auto"/>
            </w:tcBorders>
            <w:hideMark/>
          </w:tcPr>
          <w:p w14:paraId="46998D28"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4</w:t>
            </w:r>
          </w:p>
        </w:tc>
        <w:tc>
          <w:tcPr>
            <w:tcW w:w="1991" w:type="dxa"/>
            <w:tcBorders>
              <w:top w:val="single" w:sz="4" w:space="0" w:color="auto"/>
              <w:left w:val="single" w:sz="4" w:space="0" w:color="auto"/>
              <w:bottom w:val="single" w:sz="4" w:space="0" w:color="auto"/>
              <w:right w:val="single" w:sz="4" w:space="0" w:color="auto"/>
            </w:tcBorders>
            <w:hideMark/>
          </w:tcPr>
          <w:p w14:paraId="0BC90E8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MATKHAU</w:t>
            </w:r>
          </w:p>
        </w:tc>
        <w:tc>
          <w:tcPr>
            <w:tcW w:w="1797" w:type="dxa"/>
            <w:tcBorders>
              <w:top w:val="single" w:sz="4" w:space="0" w:color="auto"/>
              <w:left w:val="single" w:sz="4" w:space="0" w:color="auto"/>
              <w:bottom w:val="single" w:sz="4" w:space="0" w:color="auto"/>
              <w:right w:val="single" w:sz="4" w:space="0" w:color="auto"/>
            </w:tcBorders>
            <w:hideMark/>
          </w:tcPr>
          <w:p w14:paraId="3B3F0019"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77" w:type="dxa"/>
            <w:tcBorders>
              <w:top w:val="single" w:sz="4" w:space="0" w:color="auto"/>
              <w:left w:val="single" w:sz="4" w:space="0" w:color="auto"/>
              <w:bottom w:val="single" w:sz="4" w:space="0" w:color="auto"/>
              <w:right w:val="single" w:sz="4" w:space="0" w:color="auto"/>
            </w:tcBorders>
            <w:hideMark/>
          </w:tcPr>
          <w:p w14:paraId="7AF39B9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Mật khẩu đăng nhập của cản bộ</w:t>
            </w:r>
          </w:p>
        </w:tc>
      </w:tr>
      <w:tr w:rsidR="0055247F" w:rsidRPr="002106F8" w14:paraId="6A3825AF" w14:textId="77777777" w:rsidTr="000D6893">
        <w:trPr>
          <w:trHeight w:val="625"/>
        </w:trPr>
        <w:tc>
          <w:tcPr>
            <w:tcW w:w="1752" w:type="dxa"/>
            <w:tcBorders>
              <w:top w:val="single" w:sz="4" w:space="0" w:color="auto"/>
              <w:left w:val="single" w:sz="4" w:space="0" w:color="auto"/>
              <w:bottom w:val="single" w:sz="4" w:space="0" w:color="auto"/>
              <w:right w:val="single" w:sz="4" w:space="0" w:color="auto"/>
            </w:tcBorders>
            <w:hideMark/>
          </w:tcPr>
          <w:p w14:paraId="6CF8BE62"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5</w:t>
            </w:r>
          </w:p>
        </w:tc>
        <w:tc>
          <w:tcPr>
            <w:tcW w:w="1991" w:type="dxa"/>
            <w:tcBorders>
              <w:top w:val="single" w:sz="4" w:space="0" w:color="auto"/>
              <w:left w:val="single" w:sz="4" w:space="0" w:color="auto"/>
              <w:bottom w:val="single" w:sz="4" w:space="0" w:color="auto"/>
              <w:right w:val="single" w:sz="4" w:space="0" w:color="auto"/>
            </w:tcBorders>
            <w:hideMark/>
          </w:tcPr>
          <w:p w14:paraId="1DAC9F54"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TENCB</w:t>
            </w:r>
          </w:p>
        </w:tc>
        <w:tc>
          <w:tcPr>
            <w:tcW w:w="1797" w:type="dxa"/>
            <w:tcBorders>
              <w:top w:val="single" w:sz="4" w:space="0" w:color="auto"/>
              <w:left w:val="single" w:sz="4" w:space="0" w:color="auto"/>
              <w:bottom w:val="single" w:sz="4" w:space="0" w:color="auto"/>
              <w:right w:val="single" w:sz="4" w:space="0" w:color="auto"/>
            </w:tcBorders>
            <w:hideMark/>
          </w:tcPr>
          <w:p w14:paraId="02691862"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77" w:type="dxa"/>
            <w:tcBorders>
              <w:top w:val="single" w:sz="4" w:space="0" w:color="auto"/>
              <w:left w:val="single" w:sz="4" w:space="0" w:color="auto"/>
              <w:bottom w:val="single" w:sz="4" w:space="0" w:color="auto"/>
              <w:right w:val="single" w:sz="4" w:space="0" w:color="auto"/>
            </w:tcBorders>
            <w:hideMark/>
          </w:tcPr>
          <w:p w14:paraId="14D92A4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Tên của cán bộ</w:t>
            </w:r>
          </w:p>
        </w:tc>
      </w:tr>
      <w:tr w:rsidR="0055247F" w:rsidRPr="002106F8" w14:paraId="28C192D6" w14:textId="77777777" w:rsidTr="000D6893">
        <w:trPr>
          <w:trHeight w:val="610"/>
        </w:trPr>
        <w:tc>
          <w:tcPr>
            <w:tcW w:w="1752" w:type="dxa"/>
            <w:tcBorders>
              <w:top w:val="single" w:sz="4" w:space="0" w:color="auto"/>
              <w:left w:val="single" w:sz="4" w:space="0" w:color="auto"/>
              <w:bottom w:val="single" w:sz="4" w:space="0" w:color="auto"/>
              <w:right w:val="single" w:sz="4" w:space="0" w:color="auto"/>
            </w:tcBorders>
            <w:hideMark/>
          </w:tcPr>
          <w:p w14:paraId="070AA263"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6</w:t>
            </w:r>
          </w:p>
        </w:tc>
        <w:tc>
          <w:tcPr>
            <w:tcW w:w="1991" w:type="dxa"/>
            <w:tcBorders>
              <w:top w:val="single" w:sz="4" w:space="0" w:color="auto"/>
              <w:left w:val="single" w:sz="4" w:space="0" w:color="auto"/>
              <w:bottom w:val="single" w:sz="4" w:space="0" w:color="auto"/>
              <w:right w:val="single" w:sz="4" w:space="0" w:color="auto"/>
            </w:tcBorders>
            <w:hideMark/>
          </w:tcPr>
          <w:p w14:paraId="3E047473"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GIOITINH</w:t>
            </w:r>
          </w:p>
        </w:tc>
        <w:tc>
          <w:tcPr>
            <w:tcW w:w="1797" w:type="dxa"/>
            <w:tcBorders>
              <w:top w:val="single" w:sz="4" w:space="0" w:color="auto"/>
              <w:left w:val="single" w:sz="4" w:space="0" w:color="auto"/>
              <w:bottom w:val="single" w:sz="4" w:space="0" w:color="auto"/>
              <w:right w:val="single" w:sz="4" w:space="0" w:color="auto"/>
            </w:tcBorders>
            <w:hideMark/>
          </w:tcPr>
          <w:p w14:paraId="4BF43A5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BIT</w:t>
            </w:r>
          </w:p>
        </w:tc>
        <w:tc>
          <w:tcPr>
            <w:tcW w:w="2777" w:type="dxa"/>
            <w:tcBorders>
              <w:top w:val="single" w:sz="4" w:space="0" w:color="auto"/>
              <w:left w:val="single" w:sz="4" w:space="0" w:color="auto"/>
              <w:bottom w:val="single" w:sz="4" w:space="0" w:color="auto"/>
              <w:right w:val="single" w:sz="4" w:space="0" w:color="auto"/>
            </w:tcBorders>
            <w:hideMark/>
          </w:tcPr>
          <w:p w14:paraId="736FF2C6"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Giới tính của cán bộ</w:t>
            </w:r>
          </w:p>
        </w:tc>
      </w:tr>
      <w:tr w:rsidR="0055247F" w:rsidRPr="002106F8" w14:paraId="050121D7" w14:textId="77777777" w:rsidTr="000D6893">
        <w:trPr>
          <w:trHeight w:val="1090"/>
        </w:trPr>
        <w:tc>
          <w:tcPr>
            <w:tcW w:w="1752" w:type="dxa"/>
            <w:tcBorders>
              <w:top w:val="single" w:sz="4" w:space="0" w:color="auto"/>
              <w:left w:val="single" w:sz="4" w:space="0" w:color="auto"/>
              <w:bottom w:val="single" w:sz="4" w:space="0" w:color="auto"/>
              <w:right w:val="single" w:sz="4" w:space="0" w:color="auto"/>
            </w:tcBorders>
            <w:hideMark/>
          </w:tcPr>
          <w:p w14:paraId="252AEDCA"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7</w:t>
            </w:r>
          </w:p>
        </w:tc>
        <w:tc>
          <w:tcPr>
            <w:tcW w:w="1991" w:type="dxa"/>
            <w:tcBorders>
              <w:top w:val="single" w:sz="4" w:space="0" w:color="auto"/>
              <w:left w:val="single" w:sz="4" w:space="0" w:color="auto"/>
              <w:bottom w:val="single" w:sz="4" w:space="0" w:color="auto"/>
              <w:right w:val="single" w:sz="4" w:space="0" w:color="auto"/>
            </w:tcBorders>
            <w:hideMark/>
          </w:tcPr>
          <w:p w14:paraId="7AF1343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CMND_CCCD</w:t>
            </w:r>
          </w:p>
        </w:tc>
        <w:tc>
          <w:tcPr>
            <w:tcW w:w="1797" w:type="dxa"/>
            <w:tcBorders>
              <w:top w:val="single" w:sz="4" w:space="0" w:color="auto"/>
              <w:left w:val="single" w:sz="4" w:space="0" w:color="auto"/>
              <w:bottom w:val="single" w:sz="4" w:space="0" w:color="auto"/>
              <w:right w:val="single" w:sz="4" w:space="0" w:color="auto"/>
            </w:tcBorders>
            <w:hideMark/>
          </w:tcPr>
          <w:p w14:paraId="126E5B3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77" w:type="dxa"/>
            <w:tcBorders>
              <w:top w:val="single" w:sz="4" w:space="0" w:color="auto"/>
              <w:left w:val="single" w:sz="4" w:space="0" w:color="auto"/>
              <w:bottom w:val="single" w:sz="4" w:space="0" w:color="auto"/>
              <w:right w:val="single" w:sz="4" w:space="0" w:color="auto"/>
            </w:tcBorders>
            <w:hideMark/>
          </w:tcPr>
          <w:p w14:paraId="2EAEDA8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 xml:space="preserve">Số Chứng minh nhân dân và căn cước </w:t>
            </w:r>
          </w:p>
        </w:tc>
      </w:tr>
      <w:tr w:rsidR="0055247F" w:rsidRPr="002106F8" w14:paraId="29D96525" w14:textId="77777777" w:rsidTr="000D6893">
        <w:trPr>
          <w:trHeight w:val="610"/>
        </w:trPr>
        <w:tc>
          <w:tcPr>
            <w:tcW w:w="1752" w:type="dxa"/>
            <w:tcBorders>
              <w:top w:val="single" w:sz="4" w:space="0" w:color="auto"/>
              <w:left w:val="single" w:sz="4" w:space="0" w:color="auto"/>
              <w:bottom w:val="single" w:sz="4" w:space="0" w:color="auto"/>
              <w:right w:val="single" w:sz="4" w:space="0" w:color="auto"/>
            </w:tcBorders>
            <w:hideMark/>
          </w:tcPr>
          <w:p w14:paraId="177BF792"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8</w:t>
            </w:r>
          </w:p>
        </w:tc>
        <w:tc>
          <w:tcPr>
            <w:tcW w:w="1991" w:type="dxa"/>
            <w:tcBorders>
              <w:top w:val="single" w:sz="4" w:space="0" w:color="auto"/>
              <w:left w:val="single" w:sz="4" w:space="0" w:color="auto"/>
              <w:bottom w:val="single" w:sz="4" w:space="0" w:color="auto"/>
              <w:right w:val="single" w:sz="4" w:space="0" w:color="auto"/>
            </w:tcBorders>
            <w:hideMark/>
          </w:tcPr>
          <w:p w14:paraId="09D553F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DIACHI</w:t>
            </w:r>
          </w:p>
        </w:tc>
        <w:tc>
          <w:tcPr>
            <w:tcW w:w="1797" w:type="dxa"/>
            <w:tcBorders>
              <w:top w:val="single" w:sz="4" w:space="0" w:color="auto"/>
              <w:left w:val="single" w:sz="4" w:space="0" w:color="auto"/>
              <w:bottom w:val="single" w:sz="4" w:space="0" w:color="auto"/>
              <w:right w:val="single" w:sz="4" w:space="0" w:color="auto"/>
            </w:tcBorders>
            <w:hideMark/>
          </w:tcPr>
          <w:p w14:paraId="5801E4F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77" w:type="dxa"/>
            <w:tcBorders>
              <w:top w:val="single" w:sz="4" w:space="0" w:color="auto"/>
              <w:left w:val="single" w:sz="4" w:space="0" w:color="auto"/>
              <w:bottom w:val="single" w:sz="4" w:space="0" w:color="auto"/>
              <w:right w:val="single" w:sz="4" w:space="0" w:color="auto"/>
            </w:tcBorders>
            <w:hideMark/>
          </w:tcPr>
          <w:p w14:paraId="5BBAD71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Địa chỉ của cán bộ</w:t>
            </w:r>
          </w:p>
        </w:tc>
      </w:tr>
      <w:tr w:rsidR="0055247F" w:rsidRPr="002106F8" w14:paraId="56961C83" w14:textId="77777777" w:rsidTr="000D6893">
        <w:trPr>
          <w:trHeight w:val="625"/>
        </w:trPr>
        <w:tc>
          <w:tcPr>
            <w:tcW w:w="1752" w:type="dxa"/>
            <w:tcBorders>
              <w:top w:val="single" w:sz="4" w:space="0" w:color="auto"/>
              <w:left w:val="single" w:sz="4" w:space="0" w:color="auto"/>
              <w:bottom w:val="single" w:sz="4" w:space="0" w:color="auto"/>
              <w:right w:val="single" w:sz="4" w:space="0" w:color="auto"/>
            </w:tcBorders>
            <w:hideMark/>
          </w:tcPr>
          <w:p w14:paraId="1409F83D"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9</w:t>
            </w:r>
          </w:p>
        </w:tc>
        <w:tc>
          <w:tcPr>
            <w:tcW w:w="1991" w:type="dxa"/>
            <w:tcBorders>
              <w:top w:val="single" w:sz="4" w:space="0" w:color="auto"/>
              <w:left w:val="single" w:sz="4" w:space="0" w:color="auto"/>
              <w:bottom w:val="single" w:sz="4" w:space="0" w:color="auto"/>
              <w:right w:val="single" w:sz="4" w:space="0" w:color="auto"/>
            </w:tcBorders>
            <w:hideMark/>
          </w:tcPr>
          <w:p w14:paraId="5D84EDB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EMAIL</w:t>
            </w:r>
          </w:p>
        </w:tc>
        <w:tc>
          <w:tcPr>
            <w:tcW w:w="1797" w:type="dxa"/>
            <w:tcBorders>
              <w:top w:val="single" w:sz="4" w:space="0" w:color="auto"/>
              <w:left w:val="single" w:sz="4" w:space="0" w:color="auto"/>
              <w:bottom w:val="single" w:sz="4" w:space="0" w:color="auto"/>
              <w:right w:val="single" w:sz="4" w:space="0" w:color="auto"/>
            </w:tcBorders>
            <w:hideMark/>
          </w:tcPr>
          <w:p w14:paraId="4F9F554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77" w:type="dxa"/>
            <w:tcBorders>
              <w:top w:val="single" w:sz="4" w:space="0" w:color="auto"/>
              <w:left w:val="single" w:sz="4" w:space="0" w:color="auto"/>
              <w:bottom w:val="single" w:sz="4" w:space="0" w:color="auto"/>
              <w:right w:val="single" w:sz="4" w:space="0" w:color="auto"/>
            </w:tcBorders>
            <w:hideMark/>
          </w:tcPr>
          <w:p w14:paraId="2E9649B3"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Emai của cán bộ</w:t>
            </w:r>
          </w:p>
        </w:tc>
      </w:tr>
      <w:tr w:rsidR="0055247F" w:rsidRPr="002106F8" w14:paraId="7C158B0F" w14:textId="77777777" w:rsidTr="000D6893">
        <w:trPr>
          <w:trHeight w:val="1075"/>
        </w:trPr>
        <w:tc>
          <w:tcPr>
            <w:tcW w:w="1752" w:type="dxa"/>
            <w:tcBorders>
              <w:top w:val="single" w:sz="4" w:space="0" w:color="auto"/>
              <w:left w:val="single" w:sz="4" w:space="0" w:color="auto"/>
              <w:bottom w:val="single" w:sz="4" w:space="0" w:color="auto"/>
              <w:right w:val="single" w:sz="4" w:space="0" w:color="auto"/>
            </w:tcBorders>
            <w:hideMark/>
          </w:tcPr>
          <w:p w14:paraId="57D0A82D"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10</w:t>
            </w:r>
          </w:p>
        </w:tc>
        <w:tc>
          <w:tcPr>
            <w:tcW w:w="1991" w:type="dxa"/>
            <w:tcBorders>
              <w:top w:val="single" w:sz="4" w:space="0" w:color="auto"/>
              <w:left w:val="single" w:sz="4" w:space="0" w:color="auto"/>
              <w:bottom w:val="single" w:sz="4" w:space="0" w:color="auto"/>
              <w:right w:val="single" w:sz="4" w:space="0" w:color="auto"/>
            </w:tcBorders>
            <w:hideMark/>
          </w:tcPr>
          <w:p w14:paraId="7AD0B756"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SDT</w:t>
            </w:r>
          </w:p>
        </w:tc>
        <w:tc>
          <w:tcPr>
            <w:tcW w:w="1797" w:type="dxa"/>
            <w:tcBorders>
              <w:top w:val="single" w:sz="4" w:space="0" w:color="auto"/>
              <w:left w:val="single" w:sz="4" w:space="0" w:color="auto"/>
              <w:bottom w:val="single" w:sz="4" w:space="0" w:color="auto"/>
              <w:right w:val="single" w:sz="4" w:space="0" w:color="auto"/>
            </w:tcBorders>
            <w:hideMark/>
          </w:tcPr>
          <w:p w14:paraId="34165B26"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77" w:type="dxa"/>
            <w:tcBorders>
              <w:top w:val="single" w:sz="4" w:space="0" w:color="auto"/>
              <w:left w:val="single" w:sz="4" w:space="0" w:color="auto"/>
              <w:bottom w:val="single" w:sz="4" w:space="0" w:color="auto"/>
              <w:right w:val="single" w:sz="4" w:space="0" w:color="auto"/>
            </w:tcBorders>
            <w:hideMark/>
          </w:tcPr>
          <w:p w14:paraId="58B392D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Số điện thoại của cán bộ</w:t>
            </w:r>
          </w:p>
        </w:tc>
      </w:tr>
    </w:tbl>
    <w:p w14:paraId="63AB8267" w14:textId="5E8BCF68" w:rsidR="000D6893" w:rsidRPr="002106F8" w:rsidRDefault="000D6893" w:rsidP="00B87D9F">
      <w:pPr>
        <w:pStyle w:val="Heading3"/>
        <w:numPr>
          <w:ilvl w:val="0"/>
          <w:numId w:val="0"/>
        </w:numPr>
        <w:jc w:val="center"/>
        <w:rPr>
          <w:rFonts w:ascii="Time s New Roman" w:hAnsi="Time s New Roman" w:cs="Times New Roman"/>
          <w:iCs/>
          <w:szCs w:val="26"/>
        </w:rPr>
      </w:pPr>
      <w:bookmarkStart w:id="43" w:name="_Toc184383681"/>
      <w:bookmarkStart w:id="44" w:name="_Toc184426476"/>
      <w:r w:rsidRPr="002106F8">
        <w:rPr>
          <w:rFonts w:ascii="Time s New Roman" w:hAnsi="Time s New Roman" w:cs="Times New Roman"/>
          <w:iCs/>
          <w:szCs w:val="26"/>
        </w:rPr>
        <w:t xml:space="preserve">Bảng </w:t>
      </w:r>
      <w:proofErr w:type="gramStart"/>
      <w:r w:rsidR="00E83A8A" w:rsidRPr="002106F8">
        <w:rPr>
          <w:rFonts w:ascii="Time s New Roman" w:hAnsi="Time s New Roman" w:cs="Times New Roman"/>
          <w:iCs/>
          <w:szCs w:val="26"/>
        </w:rPr>
        <w:t>2.9</w:t>
      </w:r>
      <w:r w:rsidRPr="002106F8">
        <w:rPr>
          <w:rFonts w:ascii="Time s New Roman" w:hAnsi="Time s New Roman" w:cs="Times New Roman"/>
          <w:iCs/>
          <w:szCs w:val="26"/>
        </w:rPr>
        <w:t xml:space="preserve">  :</w:t>
      </w:r>
      <w:proofErr w:type="gramEnd"/>
      <w:r w:rsidRPr="002106F8">
        <w:rPr>
          <w:rFonts w:ascii="Time s New Roman" w:hAnsi="Time s New Roman" w:cs="Times New Roman"/>
          <w:iCs/>
          <w:szCs w:val="26"/>
        </w:rPr>
        <w:t xml:space="preserve"> Bảng Cán bộ</w:t>
      </w:r>
      <w:bookmarkEnd w:id="43"/>
      <w:bookmarkEnd w:id="44"/>
    </w:p>
    <w:p w14:paraId="5A1E9E4B" w14:textId="77777777" w:rsidR="000D6893" w:rsidRPr="002106F8" w:rsidRDefault="000D6893" w:rsidP="0055247F">
      <w:pPr>
        <w:rPr>
          <w:rFonts w:ascii="Time s New Roman" w:hAnsi="Time s New Roman" w:cs="Times New Roman"/>
          <w:szCs w:val="26"/>
        </w:rPr>
      </w:pPr>
    </w:p>
    <w:p w14:paraId="0C6E0221" w14:textId="77777777" w:rsidR="00E83A8A" w:rsidRPr="002106F8" w:rsidRDefault="00E83A8A" w:rsidP="00195DB7">
      <w:pPr>
        <w:spacing w:line="259" w:lineRule="auto"/>
        <w:jc w:val="left"/>
        <w:rPr>
          <w:rFonts w:ascii="Time s New Roman" w:hAnsi="Time s New Roman" w:cs="Times New Roman"/>
          <w:szCs w:val="26"/>
          <w:lang w:val="vi-VN"/>
        </w:rPr>
      </w:pPr>
      <w:r w:rsidRPr="002106F8">
        <w:rPr>
          <w:rFonts w:ascii="Time s New Roman" w:hAnsi="Time s New Roman" w:cs="Times New Roman"/>
          <w:szCs w:val="26"/>
          <w:lang w:val="vi-VN"/>
        </w:rPr>
        <w:br/>
      </w:r>
    </w:p>
    <w:p w14:paraId="05697AB8" w14:textId="77777777" w:rsidR="00E83A8A" w:rsidRPr="002106F8" w:rsidRDefault="00E83A8A">
      <w:pPr>
        <w:spacing w:line="259" w:lineRule="auto"/>
        <w:jc w:val="left"/>
        <w:rPr>
          <w:rFonts w:ascii="Time s New Roman" w:hAnsi="Time s New Roman" w:cs="Times New Roman"/>
          <w:szCs w:val="26"/>
          <w:lang w:val="vi-VN"/>
        </w:rPr>
      </w:pPr>
      <w:r w:rsidRPr="002106F8">
        <w:rPr>
          <w:rFonts w:ascii="Time s New Roman" w:hAnsi="Time s New Roman" w:cs="Times New Roman"/>
          <w:szCs w:val="26"/>
          <w:lang w:val="vi-VN"/>
        </w:rPr>
        <w:br w:type="page"/>
      </w:r>
    </w:p>
    <w:p w14:paraId="0669F3EA" w14:textId="735455B8" w:rsidR="00195DB7" w:rsidRPr="002106F8" w:rsidRDefault="0055247F" w:rsidP="00195DB7">
      <w:pPr>
        <w:spacing w:line="259" w:lineRule="auto"/>
        <w:jc w:val="left"/>
        <w:rPr>
          <w:rFonts w:ascii="Time s New Roman" w:hAnsi="Time s New Roman" w:cs="Times New Roman"/>
        </w:rPr>
      </w:pPr>
      <w:r w:rsidRPr="002106F8">
        <w:rPr>
          <w:rFonts w:ascii="Time s New Roman" w:hAnsi="Time s New Roman" w:cs="Times New Roman"/>
          <w:szCs w:val="26"/>
        </w:rPr>
        <w:lastRenderedPageBreak/>
        <w:t>Bảng Nhân Viên</w:t>
      </w:r>
      <w:r w:rsidR="00195DB7" w:rsidRPr="002106F8">
        <w:rPr>
          <w:rFonts w:ascii="Time s New Roman" w:hAnsi="Time s New Roman" w:cs="Times New Roman"/>
        </w:rPr>
        <w:t>: Lưu thông tin về sinh viên (mã sinh viên, ID phòng, tên, giới tính, CMND/CCCD, email, số điện thoại, ngày làm hợp đồng, trạng thái xóa).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2192"/>
        <w:gridCol w:w="1788"/>
        <w:gridCol w:w="2762"/>
      </w:tblGrid>
      <w:tr w:rsidR="00195DB7" w:rsidRPr="002106F8" w14:paraId="1BF8F43C" w14:textId="77777777" w:rsidTr="00195DB7">
        <w:tc>
          <w:tcPr>
            <w:tcW w:w="1743"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144934CC" w14:textId="77777777" w:rsidR="00195DB7" w:rsidRPr="002106F8" w:rsidRDefault="00195DB7" w:rsidP="00195DB7">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STT</w:t>
            </w:r>
          </w:p>
        </w:tc>
        <w:tc>
          <w:tcPr>
            <w:tcW w:w="219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577B26E3" w14:textId="77777777" w:rsidR="00195DB7" w:rsidRPr="002106F8" w:rsidRDefault="00195DB7" w:rsidP="00092AF8">
            <w:pPr>
              <w:spacing w:line="360" w:lineRule="auto"/>
              <w:jc w:val="center"/>
              <w:rPr>
                <w:rFonts w:ascii="Time s New Roman" w:hAnsi="Time s New Roman" w:cs="Times New Roman"/>
                <w:b/>
                <w:bCs/>
                <w:color w:val="000000" w:themeColor="text1"/>
                <w:sz w:val="28"/>
                <w:szCs w:val="28"/>
                <w:u w:val="single"/>
              </w:rPr>
            </w:pPr>
            <w:r w:rsidRPr="002106F8">
              <w:rPr>
                <w:rFonts w:ascii="Time s New Roman" w:hAnsi="Time s New Roman" w:cs="Times New Roman"/>
                <w:b/>
                <w:bCs/>
                <w:color w:val="000000" w:themeColor="text1"/>
                <w:sz w:val="28"/>
                <w:szCs w:val="28"/>
                <w:u w:val="single"/>
              </w:rPr>
              <w:t>Thuộc tính</w:t>
            </w:r>
          </w:p>
        </w:tc>
        <w:tc>
          <w:tcPr>
            <w:tcW w:w="1788"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2A8FB5D2" w14:textId="77777777" w:rsidR="00195DB7" w:rsidRPr="002106F8" w:rsidRDefault="00195DB7" w:rsidP="00092AF8">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Kiểu</w:t>
            </w:r>
          </w:p>
        </w:tc>
        <w:tc>
          <w:tcPr>
            <w:tcW w:w="276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663F0D95" w14:textId="77777777" w:rsidR="00195DB7" w:rsidRPr="002106F8" w:rsidRDefault="00195DB7" w:rsidP="00092AF8">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Ý nghĩa</w:t>
            </w:r>
          </w:p>
        </w:tc>
      </w:tr>
      <w:tr w:rsidR="0055247F" w:rsidRPr="002106F8" w14:paraId="55275F4E" w14:textId="77777777" w:rsidTr="000D6893">
        <w:tc>
          <w:tcPr>
            <w:tcW w:w="1743" w:type="dxa"/>
            <w:tcBorders>
              <w:top w:val="single" w:sz="4" w:space="0" w:color="auto"/>
              <w:left w:val="single" w:sz="4" w:space="0" w:color="auto"/>
              <w:bottom w:val="single" w:sz="4" w:space="0" w:color="auto"/>
              <w:right w:val="single" w:sz="4" w:space="0" w:color="auto"/>
            </w:tcBorders>
            <w:hideMark/>
          </w:tcPr>
          <w:p w14:paraId="3D7E93CF"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w:t>
            </w:r>
          </w:p>
        </w:tc>
        <w:tc>
          <w:tcPr>
            <w:tcW w:w="2192" w:type="dxa"/>
            <w:tcBorders>
              <w:top w:val="single" w:sz="4" w:space="0" w:color="auto"/>
              <w:left w:val="single" w:sz="4" w:space="0" w:color="auto"/>
              <w:bottom w:val="single" w:sz="4" w:space="0" w:color="auto"/>
              <w:right w:val="single" w:sz="4" w:space="0" w:color="auto"/>
            </w:tcBorders>
            <w:hideMark/>
          </w:tcPr>
          <w:p w14:paraId="3BF953E7" w14:textId="77777777" w:rsidR="0055247F" w:rsidRPr="002106F8" w:rsidRDefault="0055247F">
            <w:pPr>
              <w:spacing w:line="360" w:lineRule="auto"/>
              <w:jc w:val="center"/>
              <w:rPr>
                <w:rFonts w:ascii="Time s New Roman" w:hAnsi="Time s New Roman" w:cs="Times New Roman"/>
                <w:b/>
                <w:bCs/>
                <w:color w:val="000000" w:themeColor="text1"/>
                <w:sz w:val="28"/>
                <w:szCs w:val="28"/>
                <w:u w:val="single"/>
              </w:rPr>
            </w:pPr>
            <w:r w:rsidRPr="002106F8">
              <w:rPr>
                <w:rFonts w:ascii="Time s New Roman" w:hAnsi="Time s New Roman" w:cs="Times New Roman"/>
                <w:b/>
                <w:bCs/>
                <w:color w:val="000000" w:themeColor="text1"/>
                <w:sz w:val="28"/>
                <w:szCs w:val="28"/>
                <w:u w:val="single"/>
              </w:rPr>
              <w:t>ID_NHANVIEN</w:t>
            </w:r>
          </w:p>
        </w:tc>
        <w:tc>
          <w:tcPr>
            <w:tcW w:w="1788" w:type="dxa"/>
            <w:tcBorders>
              <w:top w:val="single" w:sz="4" w:space="0" w:color="auto"/>
              <w:left w:val="single" w:sz="4" w:space="0" w:color="auto"/>
              <w:bottom w:val="single" w:sz="4" w:space="0" w:color="auto"/>
              <w:right w:val="single" w:sz="4" w:space="0" w:color="auto"/>
            </w:tcBorders>
            <w:hideMark/>
          </w:tcPr>
          <w:p w14:paraId="6714876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199A728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Nhân Viên</w:t>
            </w:r>
          </w:p>
        </w:tc>
      </w:tr>
      <w:tr w:rsidR="0055247F" w:rsidRPr="002106F8" w14:paraId="23845150" w14:textId="77777777" w:rsidTr="000D6893">
        <w:tc>
          <w:tcPr>
            <w:tcW w:w="1743" w:type="dxa"/>
            <w:tcBorders>
              <w:top w:val="single" w:sz="4" w:space="0" w:color="auto"/>
              <w:left w:val="single" w:sz="4" w:space="0" w:color="auto"/>
              <w:bottom w:val="single" w:sz="4" w:space="0" w:color="auto"/>
              <w:right w:val="single" w:sz="4" w:space="0" w:color="auto"/>
            </w:tcBorders>
            <w:hideMark/>
          </w:tcPr>
          <w:p w14:paraId="62802620"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2</w:t>
            </w:r>
          </w:p>
        </w:tc>
        <w:tc>
          <w:tcPr>
            <w:tcW w:w="2192" w:type="dxa"/>
            <w:tcBorders>
              <w:top w:val="single" w:sz="4" w:space="0" w:color="auto"/>
              <w:left w:val="single" w:sz="4" w:space="0" w:color="auto"/>
              <w:bottom w:val="single" w:sz="4" w:space="0" w:color="auto"/>
              <w:right w:val="single" w:sz="4" w:space="0" w:color="auto"/>
            </w:tcBorders>
            <w:hideMark/>
          </w:tcPr>
          <w:p w14:paraId="69437DF4" w14:textId="77777777" w:rsidR="0055247F" w:rsidRPr="002106F8" w:rsidRDefault="0055247F">
            <w:pPr>
              <w:spacing w:line="360" w:lineRule="auto"/>
              <w:jc w:val="center"/>
              <w:rPr>
                <w:rFonts w:ascii="Time s New Roman" w:hAnsi="Time s New Roman" w:cs="Times New Roman"/>
                <w:color w:val="000000" w:themeColor="text1"/>
                <w:sz w:val="28"/>
                <w:szCs w:val="28"/>
                <w:u w:val="single"/>
              </w:rPr>
            </w:pPr>
            <w:r w:rsidRPr="002106F8">
              <w:rPr>
                <w:rFonts w:ascii="Time s New Roman" w:hAnsi="Time s New Roman" w:cs="Times New Roman"/>
                <w:color w:val="000000" w:themeColor="text1"/>
                <w:sz w:val="28"/>
                <w:szCs w:val="28"/>
                <w:u w:val="single"/>
              </w:rPr>
              <w:t>MANV</w:t>
            </w:r>
          </w:p>
        </w:tc>
        <w:tc>
          <w:tcPr>
            <w:tcW w:w="1788" w:type="dxa"/>
            <w:tcBorders>
              <w:top w:val="single" w:sz="4" w:space="0" w:color="auto"/>
              <w:left w:val="single" w:sz="4" w:space="0" w:color="auto"/>
              <w:bottom w:val="single" w:sz="4" w:space="0" w:color="auto"/>
              <w:right w:val="single" w:sz="4" w:space="0" w:color="auto"/>
            </w:tcBorders>
            <w:hideMark/>
          </w:tcPr>
          <w:p w14:paraId="5D43DBC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Char</w:t>
            </w:r>
          </w:p>
        </w:tc>
        <w:tc>
          <w:tcPr>
            <w:tcW w:w="2762" w:type="dxa"/>
            <w:tcBorders>
              <w:top w:val="single" w:sz="4" w:space="0" w:color="auto"/>
              <w:left w:val="single" w:sz="4" w:space="0" w:color="auto"/>
              <w:bottom w:val="single" w:sz="4" w:space="0" w:color="auto"/>
              <w:right w:val="single" w:sz="4" w:space="0" w:color="auto"/>
            </w:tcBorders>
            <w:hideMark/>
          </w:tcPr>
          <w:p w14:paraId="0F53F90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 xml:space="preserve">Mã nhân viên </w:t>
            </w:r>
          </w:p>
        </w:tc>
      </w:tr>
      <w:tr w:rsidR="0055247F" w:rsidRPr="002106F8" w14:paraId="6B0F75F5" w14:textId="77777777" w:rsidTr="000D6893">
        <w:tc>
          <w:tcPr>
            <w:tcW w:w="1743" w:type="dxa"/>
            <w:tcBorders>
              <w:top w:val="single" w:sz="4" w:space="0" w:color="auto"/>
              <w:left w:val="single" w:sz="4" w:space="0" w:color="auto"/>
              <w:bottom w:val="single" w:sz="4" w:space="0" w:color="auto"/>
              <w:right w:val="single" w:sz="4" w:space="0" w:color="auto"/>
            </w:tcBorders>
            <w:hideMark/>
          </w:tcPr>
          <w:p w14:paraId="26303B83"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3</w:t>
            </w:r>
          </w:p>
        </w:tc>
        <w:tc>
          <w:tcPr>
            <w:tcW w:w="2192" w:type="dxa"/>
            <w:tcBorders>
              <w:top w:val="single" w:sz="4" w:space="0" w:color="auto"/>
              <w:left w:val="single" w:sz="4" w:space="0" w:color="auto"/>
              <w:bottom w:val="single" w:sz="4" w:space="0" w:color="auto"/>
              <w:right w:val="single" w:sz="4" w:space="0" w:color="auto"/>
            </w:tcBorders>
            <w:hideMark/>
          </w:tcPr>
          <w:p w14:paraId="2367D514"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TAIKHOAN</w:t>
            </w:r>
          </w:p>
        </w:tc>
        <w:tc>
          <w:tcPr>
            <w:tcW w:w="1788" w:type="dxa"/>
            <w:tcBorders>
              <w:top w:val="single" w:sz="4" w:space="0" w:color="auto"/>
              <w:left w:val="single" w:sz="4" w:space="0" w:color="auto"/>
              <w:bottom w:val="single" w:sz="4" w:space="0" w:color="auto"/>
              <w:right w:val="single" w:sz="4" w:space="0" w:color="auto"/>
            </w:tcBorders>
            <w:hideMark/>
          </w:tcPr>
          <w:p w14:paraId="6166147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Char</w:t>
            </w:r>
          </w:p>
        </w:tc>
        <w:tc>
          <w:tcPr>
            <w:tcW w:w="2762" w:type="dxa"/>
            <w:tcBorders>
              <w:top w:val="single" w:sz="4" w:space="0" w:color="auto"/>
              <w:left w:val="single" w:sz="4" w:space="0" w:color="auto"/>
              <w:bottom w:val="single" w:sz="4" w:space="0" w:color="auto"/>
              <w:right w:val="single" w:sz="4" w:space="0" w:color="auto"/>
            </w:tcBorders>
            <w:hideMark/>
          </w:tcPr>
          <w:p w14:paraId="242CF06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Tài Khoản đăng nhập của nhân viên</w:t>
            </w:r>
          </w:p>
        </w:tc>
      </w:tr>
      <w:tr w:rsidR="0055247F" w:rsidRPr="002106F8" w14:paraId="199CCFB5" w14:textId="77777777" w:rsidTr="000D6893">
        <w:tc>
          <w:tcPr>
            <w:tcW w:w="1743" w:type="dxa"/>
            <w:tcBorders>
              <w:top w:val="single" w:sz="4" w:space="0" w:color="auto"/>
              <w:left w:val="single" w:sz="4" w:space="0" w:color="auto"/>
              <w:bottom w:val="single" w:sz="4" w:space="0" w:color="auto"/>
              <w:right w:val="single" w:sz="4" w:space="0" w:color="auto"/>
            </w:tcBorders>
            <w:hideMark/>
          </w:tcPr>
          <w:p w14:paraId="4B2D3057"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4</w:t>
            </w:r>
          </w:p>
        </w:tc>
        <w:tc>
          <w:tcPr>
            <w:tcW w:w="2192" w:type="dxa"/>
            <w:tcBorders>
              <w:top w:val="single" w:sz="4" w:space="0" w:color="auto"/>
              <w:left w:val="single" w:sz="4" w:space="0" w:color="auto"/>
              <w:bottom w:val="single" w:sz="4" w:space="0" w:color="auto"/>
              <w:right w:val="single" w:sz="4" w:space="0" w:color="auto"/>
            </w:tcBorders>
            <w:hideMark/>
          </w:tcPr>
          <w:p w14:paraId="1FA448A8"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MATKHAU</w:t>
            </w:r>
          </w:p>
        </w:tc>
        <w:tc>
          <w:tcPr>
            <w:tcW w:w="1788" w:type="dxa"/>
            <w:tcBorders>
              <w:top w:val="single" w:sz="4" w:space="0" w:color="auto"/>
              <w:left w:val="single" w:sz="4" w:space="0" w:color="auto"/>
              <w:bottom w:val="single" w:sz="4" w:space="0" w:color="auto"/>
              <w:right w:val="single" w:sz="4" w:space="0" w:color="auto"/>
            </w:tcBorders>
            <w:hideMark/>
          </w:tcPr>
          <w:p w14:paraId="7C8420B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Char</w:t>
            </w:r>
          </w:p>
        </w:tc>
        <w:tc>
          <w:tcPr>
            <w:tcW w:w="2762" w:type="dxa"/>
            <w:tcBorders>
              <w:top w:val="single" w:sz="4" w:space="0" w:color="auto"/>
              <w:left w:val="single" w:sz="4" w:space="0" w:color="auto"/>
              <w:bottom w:val="single" w:sz="4" w:space="0" w:color="auto"/>
              <w:right w:val="single" w:sz="4" w:space="0" w:color="auto"/>
            </w:tcBorders>
            <w:hideMark/>
          </w:tcPr>
          <w:p w14:paraId="73E7AB2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Mật khẩu đăng nhập của nhân viên</w:t>
            </w:r>
          </w:p>
        </w:tc>
      </w:tr>
      <w:tr w:rsidR="0055247F" w:rsidRPr="002106F8" w14:paraId="66334681" w14:textId="77777777" w:rsidTr="000D6893">
        <w:tc>
          <w:tcPr>
            <w:tcW w:w="1743" w:type="dxa"/>
            <w:tcBorders>
              <w:top w:val="single" w:sz="4" w:space="0" w:color="auto"/>
              <w:left w:val="single" w:sz="4" w:space="0" w:color="auto"/>
              <w:bottom w:val="single" w:sz="4" w:space="0" w:color="auto"/>
              <w:right w:val="single" w:sz="4" w:space="0" w:color="auto"/>
            </w:tcBorders>
            <w:hideMark/>
          </w:tcPr>
          <w:p w14:paraId="2FD90794"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9</w:t>
            </w:r>
          </w:p>
        </w:tc>
        <w:tc>
          <w:tcPr>
            <w:tcW w:w="2192" w:type="dxa"/>
            <w:tcBorders>
              <w:top w:val="single" w:sz="4" w:space="0" w:color="auto"/>
              <w:left w:val="single" w:sz="4" w:space="0" w:color="auto"/>
              <w:bottom w:val="single" w:sz="4" w:space="0" w:color="auto"/>
              <w:right w:val="single" w:sz="4" w:space="0" w:color="auto"/>
            </w:tcBorders>
            <w:hideMark/>
          </w:tcPr>
          <w:p w14:paraId="340494C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NgaySinh</w:t>
            </w:r>
          </w:p>
        </w:tc>
        <w:tc>
          <w:tcPr>
            <w:tcW w:w="1788" w:type="dxa"/>
            <w:tcBorders>
              <w:top w:val="single" w:sz="4" w:space="0" w:color="auto"/>
              <w:left w:val="single" w:sz="4" w:space="0" w:color="auto"/>
              <w:bottom w:val="single" w:sz="4" w:space="0" w:color="auto"/>
              <w:right w:val="single" w:sz="4" w:space="0" w:color="auto"/>
            </w:tcBorders>
            <w:hideMark/>
          </w:tcPr>
          <w:p w14:paraId="2ECC723B"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DateTime</w:t>
            </w:r>
          </w:p>
        </w:tc>
        <w:tc>
          <w:tcPr>
            <w:tcW w:w="2762" w:type="dxa"/>
            <w:tcBorders>
              <w:top w:val="single" w:sz="4" w:space="0" w:color="auto"/>
              <w:left w:val="single" w:sz="4" w:space="0" w:color="auto"/>
              <w:bottom w:val="single" w:sz="4" w:space="0" w:color="auto"/>
              <w:right w:val="single" w:sz="4" w:space="0" w:color="auto"/>
            </w:tcBorders>
            <w:hideMark/>
          </w:tcPr>
          <w:p w14:paraId="74471666"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Ngày sinh</w:t>
            </w:r>
          </w:p>
        </w:tc>
      </w:tr>
      <w:tr w:rsidR="0055247F" w:rsidRPr="002106F8" w14:paraId="06A79F6A" w14:textId="77777777" w:rsidTr="000D6893">
        <w:tc>
          <w:tcPr>
            <w:tcW w:w="1743" w:type="dxa"/>
            <w:tcBorders>
              <w:top w:val="single" w:sz="4" w:space="0" w:color="auto"/>
              <w:left w:val="single" w:sz="4" w:space="0" w:color="auto"/>
              <w:bottom w:val="single" w:sz="4" w:space="0" w:color="auto"/>
              <w:right w:val="single" w:sz="4" w:space="0" w:color="auto"/>
            </w:tcBorders>
            <w:hideMark/>
          </w:tcPr>
          <w:p w14:paraId="5824C204"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10</w:t>
            </w:r>
          </w:p>
        </w:tc>
        <w:tc>
          <w:tcPr>
            <w:tcW w:w="2192" w:type="dxa"/>
            <w:tcBorders>
              <w:top w:val="single" w:sz="4" w:space="0" w:color="auto"/>
              <w:left w:val="single" w:sz="4" w:space="0" w:color="auto"/>
              <w:bottom w:val="single" w:sz="4" w:space="0" w:color="auto"/>
              <w:right w:val="single" w:sz="4" w:space="0" w:color="auto"/>
            </w:tcBorders>
            <w:hideMark/>
          </w:tcPr>
          <w:p w14:paraId="1533F6A9"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TENNV</w:t>
            </w:r>
          </w:p>
        </w:tc>
        <w:tc>
          <w:tcPr>
            <w:tcW w:w="1788" w:type="dxa"/>
            <w:tcBorders>
              <w:top w:val="single" w:sz="4" w:space="0" w:color="auto"/>
              <w:left w:val="single" w:sz="4" w:space="0" w:color="auto"/>
              <w:bottom w:val="single" w:sz="4" w:space="0" w:color="auto"/>
              <w:right w:val="single" w:sz="4" w:space="0" w:color="auto"/>
            </w:tcBorders>
            <w:hideMark/>
          </w:tcPr>
          <w:p w14:paraId="058A77C2"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62" w:type="dxa"/>
            <w:tcBorders>
              <w:top w:val="single" w:sz="4" w:space="0" w:color="auto"/>
              <w:left w:val="single" w:sz="4" w:space="0" w:color="auto"/>
              <w:bottom w:val="single" w:sz="4" w:space="0" w:color="auto"/>
              <w:right w:val="single" w:sz="4" w:space="0" w:color="auto"/>
            </w:tcBorders>
            <w:hideMark/>
          </w:tcPr>
          <w:p w14:paraId="2C20F018"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Tên của Nhân Viên</w:t>
            </w:r>
          </w:p>
        </w:tc>
      </w:tr>
      <w:tr w:rsidR="0055247F" w:rsidRPr="002106F8" w14:paraId="0D597D53" w14:textId="77777777" w:rsidTr="000D6893">
        <w:tc>
          <w:tcPr>
            <w:tcW w:w="1743" w:type="dxa"/>
            <w:tcBorders>
              <w:top w:val="single" w:sz="4" w:space="0" w:color="auto"/>
              <w:left w:val="single" w:sz="4" w:space="0" w:color="auto"/>
              <w:bottom w:val="single" w:sz="4" w:space="0" w:color="auto"/>
              <w:right w:val="single" w:sz="4" w:space="0" w:color="auto"/>
            </w:tcBorders>
            <w:hideMark/>
          </w:tcPr>
          <w:p w14:paraId="679B5F0D"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11</w:t>
            </w:r>
          </w:p>
        </w:tc>
        <w:tc>
          <w:tcPr>
            <w:tcW w:w="2192" w:type="dxa"/>
            <w:tcBorders>
              <w:top w:val="single" w:sz="4" w:space="0" w:color="auto"/>
              <w:left w:val="single" w:sz="4" w:space="0" w:color="auto"/>
              <w:bottom w:val="single" w:sz="4" w:space="0" w:color="auto"/>
              <w:right w:val="single" w:sz="4" w:space="0" w:color="auto"/>
            </w:tcBorders>
            <w:hideMark/>
          </w:tcPr>
          <w:p w14:paraId="4E9A62B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GIOITINH</w:t>
            </w:r>
          </w:p>
        </w:tc>
        <w:tc>
          <w:tcPr>
            <w:tcW w:w="1788" w:type="dxa"/>
            <w:tcBorders>
              <w:top w:val="single" w:sz="4" w:space="0" w:color="auto"/>
              <w:left w:val="single" w:sz="4" w:space="0" w:color="auto"/>
              <w:bottom w:val="single" w:sz="4" w:space="0" w:color="auto"/>
              <w:right w:val="single" w:sz="4" w:space="0" w:color="auto"/>
            </w:tcBorders>
            <w:hideMark/>
          </w:tcPr>
          <w:p w14:paraId="13CAF7E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Bit</w:t>
            </w:r>
          </w:p>
        </w:tc>
        <w:tc>
          <w:tcPr>
            <w:tcW w:w="2762" w:type="dxa"/>
            <w:tcBorders>
              <w:top w:val="single" w:sz="4" w:space="0" w:color="auto"/>
              <w:left w:val="single" w:sz="4" w:space="0" w:color="auto"/>
              <w:bottom w:val="single" w:sz="4" w:space="0" w:color="auto"/>
              <w:right w:val="single" w:sz="4" w:space="0" w:color="auto"/>
            </w:tcBorders>
            <w:hideMark/>
          </w:tcPr>
          <w:p w14:paraId="6C9438F2"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Giới tính của nhân viên</w:t>
            </w:r>
          </w:p>
        </w:tc>
      </w:tr>
      <w:tr w:rsidR="0055247F" w:rsidRPr="002106F8" w14:paraId="0630FA1B" w14:textId="77777777" w:rsidTr="000D6893">
        <w:tc>
          <w:tcPr>
            <w:tcW w:w="1743" w:type="dxa"/>
            <w:tcBorders>
              <w:top w:val="single" w:sz="4" w:space="0" w:color="auto"/>
              <w:left w:val="single" w:sz="4" w:space="0" w:color="auto"/>
              <w:bottom w:val="single" w:sz="4" w:space="0" w:color="auto"/>
              <w:right w:val="single" w:sz="4" w:space="0" w:color="auto"/>
            </w:tcBorders>
            <w:hideMark/>
          </w:tcPr>
          <w:p w14:paraId="3D2991B9"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12</w:t>
            </w:r>
          </w:p>
        </w:tc>
        <w:tc>
          <w:tcPr>
            <w:tcW w:w="2192" w:type="dxa"/>
            <w:tcBorders>
              <w:top w:val="single" w:sz="4" w:space="0" w:color="auto"/>
              <w:left w:val="single" w:sz="4" w:space="0" w:color="auto"/>
              <w:bottom w:val="single" w:sz="4" w:space="0" w:color="auto"/>
              <w:right w:val="single" w:sz="4" w:space="0" w:color="auto"/>
            </w:tcBorders>
            <w:hideMark/>
          </w:tcPr>
          <w:p w14:paraId="7EC8455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CMND_CCCD</w:t>
            </w:r>
          </w:p>
        </w:tc>
        <w:tc>
          <w:tcPr>
            <w:tcW w:w="1788" w:type="dxa"/>
            <w:tcBorders>
              <w:top w:val="single" w:sz="4" w:space="0" w:color="auto"/>
              <w:left w:val="single" w:sz="4" w:space="0" w:color="auto"/>
              <w:bottom w:val="single" w:sz="4" w:space="0" w:color="auto"/>
              <w:right w:val="single" w:sz="4" w:space="0" w:color="auto"/>
            </w:tcBorders>
            <w:hideMark/>
          </w:tcPr>
          <w:p w14:paraId="6419F4D9"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52D3109B" w14:textId="77777777" w:rsidR="0055247F" w:rsidRPr="002106F8" w:rsidRDefault="0055247F">
            <w:pPr>
              <w:spacing w:line="360" w:lineRule="auto"/>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 xml:space="preserve">Số chứng minh nhân dân và căn cước </w:t>
            </w:r>
          </w:p>
        </w:tc>
      </w:tr>
      <w:tr w:rsidR="0055247F" w:rsidRPr="002106F8" w14:paraId="150C87A5" w14:textId="77777777" w:rsidTr="000D6893">
        <w:tc>
          <w:tcPr>
            <w:tcW w:w="1743" w:type="dxa"/>
            <w:tcBorders>
              <w:top w:val="single" w:sz="4" w:space="0" w:color="auto"/>
              <w:left w:val="single" w:sz="4" w:space="0" w:color="auto"/>
              <w:bottom w:val="single" w:sz="4" w:space="0" w:color="auto"/>
              <w:right w:val="single" w:sz="4" w:space="0" w:color="auto"/>
            </w:tcBorders>
            <w:hideMark/>
          </w:tcPr>
          <w:p w14:paraId="1FF79196"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13</w:t>
            </w:r>
          </w:p>
        </w:tc>
        <w:tc>
          <w:tcPr>
            <w:tcW w:w="2192" w:type="dxa"/>
            <w:tcBorders>
              <w:top w:val="single" w:sz="4" w:space="0" w:color="auto"/>
              <w:left w:val="single" w:sz="4" w:space="0" w:color="auto"/>
              <w:bottom w:val="single" w:sz="4" w:space="0" w:color="auto"/>
              <w:right w:val="single" w:sz="4" w:space="0" w:color="auto"/>
            </w:tcBorders>
            <w:hideMark/>
          </w:tcPr>
          <w:p w14:paraId="7798EEA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DIACHI</w:t>
            </w:r>
          </w:p>
        </w:tc>
        <w:tc>
          <w:tcPr>
            <w:tcW w:w="1788" w:type="dxa"/>
            <w:tcBorders>
              <w:top w:val="single" w:sz="4" w:space="0" w:color="auto"/>
              <w:left w:val="single" w:sz="4" w:space="0" w:color="auto"/>
              <w:bottom w:val="single" w:sz="4" w:space="0" w:color="auto"/>
              <w:right w:val="single" w:sz="4" w:space="0" w:color="auto"/>
            </w:tcBorders>
            <w:hideMark/>
          </w:tcPr>
          <w:p w14:paraId="41092BC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62" w:type="dxa"/>
            <w:tcBorders>
              <w:top w:val="single" w:sz="4" w:space="0" w:color="auto"/>
              <w:left w:val="single" w:sz="4" w:space="0" w:color="auto"/>
              <w:bottom w:val="single" w:sz="4" w:space="0" w:color="auto"/>
              <w:right w:val="single" w:sz="4" w:space="0" w:color="auto"/>
            </w:tcBorders>
            <w:hideMark/>
          </w:tcPr>
          <w:p w14:paraId="17E05AEA" w14:textId="77777777" w:rsidR="0055247F" w:rsidRPr="002106F8" w:rsidRDefault="0055247F">
            <w:pPr>
              <w:spacing w:line="360" w:lineRule="auto"/>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Địa chỉ của nhân viên</w:t>
            </w:r>
          </w:p>
        </w:tc>
      </w:tr>
      <w:tr w:rsidR="0055247F" w:rsidRPr="002106F8" w14:paraId="48AA8F60" w14:textId="77777777" w:rsidTr="000D6893">
        <w:tc>
          <w:tcPr>
            <w:tcW w:w="1743" w:type="dxa"/>
            <w:tcBorders>
              <w:top w:val="single" w:sz="4" w:space="0" w:color="auto"/>
              <w:left w:val="single" w:sz="4" w:space="0" w:color="auto"/>
              <w:bottom w:val="single" w:sz="4" w:space="0" w:color="auto"/>
              <w:right w:val="single" w:sz="4" w:space="0" w:color="auto"/>
            </w:tcBorders>
            <w:hideMark/>
          </w:tcPr>
          <w:p w14:paraId="1CBC871B"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14</w:t>
            </w:r>
          </w:p>
        </w:tc>
        <w:tc>
          <w:tcPr>
            <w:tcW w:w="2192" w:type="dxa"/>
            <w:tcBorders>
              <w:top w:val="single" w:sz="4" w:space="0" w:color="auto"/>
              <w:left w:val="single" w:sz="4" w:space="0" w:color="auto"/>
              <w:bottom w:val="single" w:sz="4" w:space="0" w:color="auto"/>
              <w:right w:val="single" w:sz="4" w:space="0" w:color="auto"/>
            </w:tcBorders>
            <w:hideMark/>
          </w:tcPr>
          <w:p w14:paraId="0797D933"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EMAIL</w:t>
            </w:r>
          </w:p>
        </w:tc>
        <w:tc>
          <w:tcPr>
            <w:tcW w:w="1788" w:type="dxa"/>
            <w:tcBorders>
              <w:top w:val="single" w:sz="4" w:space="0" w:color="auto"/>
              <w:left w:val="single" w:sz="4" w:space="0" w:color="auto"/>
              <w:bottom w:val="single" w:sz="4" w:space="0" w:color="auto"/>
              <w:right w:val="single" w:sz="4" w:space="0" w:color="auto"/>
            </w:tcBorders>
            <w:hideMark/>
          </w:tcPr>
          <w:p w14:paraId="67742A74"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Varchar</w:t>
            </w:r>
          </w:p>
        </w:tc>
        <w:tc>
          <w:tcPr>
            <w:tcW w:w="2762" w:type="dxa"/>
            <w:tcBorders>
              <w:top w:val="single" w:sz="4" w:space="0" w:color="auto"/>
              <w:left w:val="single" w:sz="4" w:space="0" w:color="auto"/>
              <w:bottom w:val="single" w:sz="4" w:space="0" w:color="auto"/>
              <w:right w:val="single" w:sz="4" w:space="0" w:color="auto"/>
            </w:tcBorders>
            <w:hideMark/>
          </w:tcPr>
          <w:p w14:paraId="6E8D956E" w14:textId="77777777" w:rsidR="0055247F" w:rsidRPr="002106F8" w:rsidRDefault="0055247F">
            <w:pPr>
              <w:spacing w:line="360" w:lineRule="auto"/>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Email của nhân viên</w:t>
            </w:r>
          </w:p>
        </w:tc>
      </w:tr>
      <w:tr w:rsidR="0055247F" w:rsidRPr="002106F8" w14:paraId="68670D78" w14:textId="77777777" w:rsidTr="000D6893">
        <w:tc>
          <w:tcPr>
            <w:tcW w:w="1743" w:type="dxa"/>
            <w:tcBorders>
              <w:top w:val="single" w:sz="4" w:space="0" w:color="auto"/>
              <w:left w:val="single" w:sz="4" w:space="0" w:color="auto"/>
              <w:bottom w:val="single" w:sz="4" w:space="0" w:color="auto"/>
              <w:right w:val="single" w:sz="4" w:space="0" w:color="auto"/>
            </w:tcBorders>
            <w:hideMark/>
          </w:tcPr>
          <w:p w14:paraId="524B3DCD"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15</w:t>
            </w:r>
          </w:p>
        </w:tc>
        <w:tc>
          <w:tcPr>
            <w:tcW w:w="2192" w:type="dxa"/>
            <w:tcBorders>
              <w:top w:val="single" w:sz="4" w:space="0" w:color="auto"/>
              <w:left w:val="single" w:sz="4" w:space="0" w:color="auto"/>
              <w:bottom w:val="single" w:sz="4" w:space="0" w:color="auto"/>
              <w:right w:val="single" w:sz="4" w:space="0" w:color="auto"/>
            </w:tcBorders>
            <w:hideMark/>
          </w:tcPr>
          <w:p w14:paraId="2B8EB8D7"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SDT</w:t>
            </w:r>
          </w:p>
        </w:tc>
        <w:tc>
          <w:tcPr>
            <w:tcW w:w="1788" w:type="dxa"/>
            <w:tcBorders>
              <w:top w:val="single" w:sz="4" w:space="0" w:color="auto"/>
              <w:left w:val="single" w:sz="4" w:space="0" w:color="auto"/>
              <w:bottom w:val="single" w:sz="4" w:space="0" w:color="auto"/>
              <w:right w:val="single" w:sz="4" w:space="0" w:color="auto"/>
            </w:tcBorders>
            <w:hideMark/>
          </w:tcPr>
          <w:p w14:paraId="1D55E20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02CC084C" w14:textId="77777777" w:rsidR="0055247F" w:rsidRPr="002106F8" w:rsidRDefault="0055247F">
            <w:pPr>
              <w:spacing w:line="360" w:lineRule="auto"/>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Số điện thoại của nhân viên</w:t>
            </w:r>
          </w:p>
        </w:tc>
      </w:tr>
    </w:tbl>
    <w:p w14:paraId="11F46A65" w14:textId="3E11ECB1" w:rsidR="000D6893" w:rsidRPr="002106F8" w:rsidRDefault="000D6893" w:rsidP="00B87D9F">
      <w:pPr>
        <w:pStyle w:val="Heading3"/>
        <w:numPr>
          <w:ilvl w:val="0"/>
          <w:numId w:val="0"/>
        </w:numPr>
        <w:jc w:val="center"/>
        <w:rPr>
          <w:rFonts w:ascii="Time s New Roman" w:hAnsi="Time s New Roman" w:cs="Times New Roman"/>
          <w:iCs/>
          <w:szCs w:val="26"/>
        </w:rPr>
      </w:pPr>
      <w:bookmarkStart w:id="45" w:name="_Toc184383682"/>
      <w:bookmarkStart w:id="46" w:name="_Toc184426477"/>
      <w:r w:rsidRPr="002106F8">
        <w:rPr>
          <w:rFonts w:ascii="Time s New Roman" w:hAnsi="Time s New Roman" w:cs="Times New Roman"/>
          <w:iCs/>
          <w:szCs w:val="26"/>
        </w:rPr>
        <w:t xml:space="preserve">Bảng </w:t>
      </w:r>
      <w:proofErr w:type="gramStart"/>
      <w:r w:rsidR="00E83A8A" w:rsidRPr="002106F8">
        <w:rPr>
          <w:rFonts w:ascii="Time s New Roman" w:hAnsi="Time s New Roman" w:cs="Times New Roman"/>
          <w:iCs/>
          <w:szCs w:val="26"/>
        </w:rPr>
        <w:t>2.10</w:t>
      </w:r>
      <w:r w:rsidRPr="002106F8">
        <w:rPr>
          <w:rFonts w:ascii="Time s New Roman" w:hAnsi="Time s New Roman" w:cs="Times New Roman"/>
          <w:iCs/>
          <w:szCs w:val="26"/>
        </w:rPr>
        <w:t xml:space="preserve">  :</w:t>
      </w:r>
      <w:proofErr w:type="gramEnd"/>
      <w:r w:rsidRPr="002106F8">
        <w:rPr>
          <w:rFonts w:ascii="Time s New Roman" w:hAnsi="Time s New Roman" w:cs="Times New Roman"/>
          <w:iCs/>
          <w:szCs w:val="26"/>
        </w:rPr>
        <w:t xml:space="preserve"> Bảng Nhân viên</w:t>
      </w:r>
      <w:bookmarkEnd w:id="45"/>
      <w:bookmarkEnd w:id="46"/>
    </w:p>
    <w:p w14:paraId="31A9EBE4" w14:textId="77777777" w:rsidR="000D6893" w:rsidRPr="002106F8" w:rsidRDefault="000D6893">
      <w:pPr>
        <w:spacing w:line="259" w:lineRule="auto"/>
        <w:jc w:val="left"/>
        <w:rPr>
          <w:rFonts w:ascii="Time s New Roman" w:hAnsi="Time s New Roman" w:cs="Times New Roman"/>
          <w:szCs w:val="26"/>
        </w:rPr>
      </w:pPr>
      <w:r w:rsidRPr="002106F8">
        <w:rPr>
          <w:rFonts w:ascii="Time s New Roman" w:hAnsi="Time s New Roman" w:cs="Times New Roman"/>
          <w:szCs w:val="26"/>
        </w:rPr>
        <w:br w:type="page"/>
      </w:r>
    </w:p>
    <w:p w14:paraId="547CA7D6" w14:textId="4A301532" w:rsidR="0055247F" w:rsidRPr="002106F8" w:rsidRDefault="0055247F" w:rsidP="0055247F">
      <w:pPr>
        <w:rPr>
          <w:rFonts w:ascii="Time s New Roman" w:hAnsi="Time s New Roman" w:cs="Times New Roman"/>
          <w:kern w:val="2"/>
          <w:szCs w:val="26"/>
          <w14:ligatures w14:val="standardContextual"/>
        </w:rPr>
      </w:pPr>
      <w:r w:rsidRPr="002106F8">
        <w:rPr>
          <w:rFonts w:ascii="Time s New Roman" w:hAnsi="Time s New Roman" w:cs="Times New Roman"/>
          <w:szCs w:val="26"/>
        </w:rPr>
        <w:lastRenderedPageBreak/>
        <w:t>Bảng SINHVIEN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0"/>
        <w:gridCol w:w="3016"/>
        <w:gridCol w:w="1734"/>
        <w:gridCol w:w="2612"/>
      </w:tblGrid>
      <w:tr w:rsidR="0055247F" w:rsidRPr="002106F8" w14:paraId="5E043555" w14:textId="77777777" w:rsidTr="000D6893">
        <w:tc>
          <w:tcPr>
            <w:tcW w:w="1700"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4D3F9528"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STT</w:t>
            </w:r>
          </w:p>
        </w:tc>
        <w:tc>
          <w:tcPr>
            <w:tcW w:w="3016"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1B4A0643"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Thuộc tính</w:t>
            </w:r>
          </w:p>
        </w:tc>
        <w:tc>
          <w:tcPr>
            <w:tcW w:w="1734"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01DEECF2"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Kiểu</w:t>
            </w:r>
          </w:p>
        </w:tc>
        <w:tc>
          <w:tcPr>
            <w:tcW w:w="261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6034A0A8"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Ý nghĩa</w:t>
            </w:r>
          </w:p>
        </w:tc>
      </w:tr>
      <w:tr w:rsidR="0055247F" w:rsidRPr="002106F8" w14:paraId="064C6CAF" w14:textId="77777777" w:rsidTr="000D6893">
        <w:tc>
          <w:tcPr>
            <w:tcW w:w="1700" w:type="dxa"/>
            <w:tcBorders>
              <w:top w:val="single" w:sz="4" w:space="0" w:color="auto"/>
              <w:left w:val="single" w:sz="4" w:space="0" w:color="auto"/>
              <w:bottom w:val="single" w:sz="4" w:space="0" w:color="auto"/>
              <w:right w:val="single" w:sz="4" w:space="0" w:color="auto"/>
            </w:tcBorders>
            <w:hideMark/>
          </w:tcPr>
          <w:p w14:paraId="627EE8BA"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w:t>
            </w:r>
          </w:p>
        </w:tc>
        <w:tc>
          <w:tcPr>
            <w:tcW w:w="3016" w:type="dxa"/>
            <w:tcBorders>
              <w:top w:val="single" w:sz="4" w:space="0" w:color="auto"/>
              <w:left w:val="single" w:sz="4" w:space="0" w:color="auto"/>
              <w:bottom w:val="single" w:sz="4" w:space="0" w:color="auto"/>
              <w:right w:val="single" w:sz="4" w:space="0" w:color="auto"/>
            </w:tcBorders>
            <w:hideMark/>
          </w:tcPr>
          <w:p w14:paraId="39B30229" w14:textId="77777777" w:rsidR="0055247F" w:rsidRPr="002106F8" w:rsidRDefault="0055247F">
            <w:pPr>
              <w:spacing w:line="360" w:lineRule="auto"/>
              <w:jc w:val="center"/>
              <w:rPr>
                <w:rFonts w:ascii="Time s New Roman" w:hAnsi="Time s New Roman" w:cs="Times New Roman"/>
                <w:b/>
                <w:bCs/>
                <w:color w:val="000000" w:themeColor="text1"/>
                <w:sz w:val="28"/>
                <w:szCs w:val="28"/>
                <w:u w:val="single"/>
              </w:rPr>
            </w:pPr>
            <w:r w:rsidRPr="002106F8">
              <w:rPr>
                <w:rFonts w:ascii="Time s New Roman" w:hAnsi="Time s New Roman" w:cs="Times New Roman"/>
                <w:b/>
                <w:bCs/>
                <w:color w:val="000000" w:themeColor="text1"/>
                <w:sz w:val="28"/>
                <w:szCs w:val="28"/>
                <w:u w:val="single"/>
              </w:rPr>
              <w:t>MASV</w:t>
            </w:r>
          </w:p>
        </w:tc>
        <w:tc>
          <w:tcPr>
            <w:tcW w:w="1734" w:type="dxa"/>
            <w:tcBorders>
              <w:top w:val="single" w:sz="4" w:space="0" w:color="auto"/>
              <w:left w:val="single" w:sz="4" w:space="0" w:color="auto"/>
              <w:bottom w:val="single" w:sz="4" w:space="0" w:color="auto"/>
              <w:right w:val="single" w:sz="4" w:space="0" w:color="auto"/>
            </w:tcBorders>
            <w:hideMark/>
          </w:tcPr>
          <w:p w14:paraId="2366A986"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Char</w:t>
            </w:r>
          </w:p>
        </w:tc>
        <w:tc>
          <w:tcPr>
            <w:tcW w:w="2612" w:type="dxa"/>
            <w:tcBorders>
              <w:top w:val="single" w:sz="4" w:space="0" w:color="auto"/>
              <w:left w:val="single" w:sz="4" w:space="0" w:color="auto"/>
              <w:bottom w:val="single" w:sz="4" w:space="0" w:color="auto"/>
              <w:right w:val="single" w:sz="4" w:space="0" w:color="auto"/>
            </w:tcBorders>
            <w:hideMark/>
          </w:tcPr>
          <w:p w14:paraId="34825039"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Mã Sinh Viên</w:t>
            </w:r>
          </w:p>
        </w:tc>
      </w:tr>
      <w:tr w:rsidR="0055247F" w:rsidRPr="002106F8" w14:paraId="68F13996" w14:textId="77777777" w:rsidTr="000D6893">
        <w:tc>
          <w:tcPr>
            <w:tcW w:w="1700" w:type="dxa"/>
            <w:tcBorders>
              <w:top w:val="single" w:sz="4" w:space="0" w:color="auto"/>
              <w:left w:val="single" w:sz="4" w:space="0" w:color="auto"/>
              <w:bottom w:val="single" w:sz="4" w:space="0" w:color="auto"/>
              <w:right w:val="single" w:sz="4" w:space="0" w:color="auto"/>
            </w:tcBorders>
            <w:hideMark/>
          </w:tcPr>
          <w:p w14:paraId="3CF21E1C"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2</w:t>
            </w:r>
          </w:p>
        </w:tc>
        <w:tc>
          <w:tcPr>
            <w:tcW w:w="3016" w:type="dxa"/>
            <w:tcBorders>
              <w:top w:val="single" w:sz="4" w:space="0" w:color="auto"/>
              <w:left w:val="single" w:sz="4" w:space="0" w:color="auto"/>
              <w:bottom w:val="single" w:sz="4" w:space="0" w:color="auto"/>
              <w:right w:val="single" w:sz="4" w:space="0" w:color="auto"/>
            </w:tcBorders>
            <w:hideMark/>
          </w:tcPr>
          <w:p w14:paraId="2F79FC47" w14:textId="77777777" w:rsidR="0055247F" w:rsidRPr="002106F8" w:rsidRDefault="0055247F">
            <w:pPr>
              <w:spacing w:line="360" w:lineRule="auto"/>
              <w:jc w:val="center"/>
              <w:rPr>
                <w:rFonts w:ascii="Time s New Roman" w:hAnsi="Time s New Roman" w:cs="Times New Roman"/>
                <w:color w:val="000000" w:themeColor="text1"/>
                <w:sz w:val="28"/>
                <w:szCs w:val="28"/>
                <w:u w:val="single"/>
              </w:rPr>
            </w:pPr>
            <w:r w:rsidRPr="002106F8">
              <w:rPr>
                <w:rFonts w:ascii="Time s New Roman" w:hAnsi="Time s New Roman" w:cs="Times New Roman"/>
                <w:color w:val="000000" w:themeColor="text1"/>
                <w:sz w:val="28"/>
                <w:szCs w:val="28"/>
                <w:u w:val="single"/>
              </w:rPr>
              <w:t>ID_PHONG</w:t>
            </w:r>
          </w:p>
        </w:tc>
        <w:tc>
          <w:tcPr>
            <w:tcW w:w="1734" w:type="dxa"/>
            <w:tcBorders>
              <w:top w:val="single" w:sz="4" w:space="0" w:color="auto"/>
              <w:left w:val="single" w:sz="4" w:space="0" w:color="auto"/>
              <w:bottom w:val="single" w:sz="4" w:space="0" w:color="auto"/>
              <w:right w:val="single" w:sz="4" w:space="0" w:color="auto"/>
            </w:tcBorders>
            <w:hideMark/>
          </w:tcPr>
          <w:p w14:paraId="75CFFD0B" w14:textId="77777777" w:rsidR="0055247F" w:rsidRPr="002106F8" w:rsidRDefault="0055247F">
            <w:pPr>
              <w:spacing w:line="360" w:lineRule="auto"/>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 xml:space="preserve">         Int</w:t>
            </w:r>
          </w:p>
        </w:tc>
        <w:tc>
          <w:tcPr>
            <w:tcW w:w="2612" w:type="dxa"/>
            <w:tcBorders>
              <w:top w:val="single" w:sz="4" w:space="0" w:color="auto"/>
              <w:left w:val="single" w:sz="4" w:space="0" w:color="auto"/>
              <w:bottom w:val="single" w:sz="4" w:space="0" w:color="auto"/>
              <w:right w:val="single" w:sz="4" w:space="0" w:color="auto"/>
            </w:tcBorders>
            <w:hideMark/>
          </w:tcPr>
          <w:p w14:paraId="472B734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ID Phòng</w:t>
            </w:r>
          </w:p>
        </w:tc>
      </w:tr>
      <w:tr w:rsidR="0055247F" w:rsidRPr="002106F8" w14:paraId="487D006D" w14:textId="77777777" w:rsidTr="000D6893">
        <w:tc>
          <w:tcPr>
            <w:tcW w:w="1700" w:type="dxa"/>
            <w:tcBorders>
              <w:top w:val="single" w:sz="4" w:space="0" w:color="auto"/>
              <w:left w:val="single" w:sz="4" w:space="0" w:color="auto"/>
              <w:bottom w:val="single" w:sz="4" w:space="0" w:color="auto"/>
              <w:right w:val="single" w:sz="4" w:space="0" w:color="auto"/>
            </w:tcBorders>
            <w:hideMark/>
          </w:tcPr>
          <w:p w14:paraId="093B1972"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3</w:t>
            </w:r>
          </w:p>
        </w:tc>
        <w:tc>
          <w:tcPr>
            <w:tcW w:w="3016" w:type="dxa"/>
            <w:tcBorders>
              <w:top w:val="single" w:sz="4" w:space="0" w:color="auto"/>
              <w:left w:val="single" w:sz="4" w:space="0" w:color="auto"/>
              <w:bottom w:val="single" w:sz="4" w:space="0" w:color="auto"/>
              <w:right w:val="single" w:sz="4" w:space="0" w:color="auto"/>
            </w:tcBorders>
            <w:hideMark/>
          </w:tcPr>
          <w:p w14:paraId="3B4BD7B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TENSV</w:t>
            </w:r>
          </w:p>
        </w:tc>
        <w:tc>
          <w:tcPr>
            <w:tcW w:w="1734" w:type="dxa"/>
            <w:tcBorders>
              <w:top w:val="single" w:sz="4" w:space="0" w:color="auto"/>
              <w:left w:val="single" w:sz="4" w:space="0" w:color="auto"/>
              <w:bottom w:val="single" w:sz="4" w:space="0" w:color="auto"/>
              <w:right w:val="single" w:sz="4" w:space="0" w:color="auto"/>
            </w:tcBorders>
            <w:hideMark/>
          </w:tcPr>
          <w:p w14:paraId="67A0901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612" w:type="dxa"/>
            <w:tcBorders>
              <w:top w:val="single" w:sz="4" w:space="0" w:color="auto"/>
              <w:left w:val="single" w:sz="4" w:space="0" w:color="auto"/>
              <w:bottom w:val="single" w:sz="4" w:space="0" w:color="auto"/>
              <w:right w:val="single" w:sz="4" w:space="0" w:color="auto"/>
            </w:tcBorders>
            <w:hideMark/>
          </w:tcPr>
          <w:p w14:paraId="15C52DD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Tên của sinh viên</w:t>
            </w:r>
          </w:p>
        </w:tc>
      </w:tr>
      <w:tr w:rsidR="0055247F" w:rsidRPr="002106F8" w14:paraId="2E7EF544" w14:textId="77777777" w:rsidTr="000D6893">
        <w:tc>
          <w:tcPr>
            <w:tcW w:w="1700" w:type="dxa"/>
            <w:tcBorders>
              <w:top w:val="single" w:sz="4" w:space="0" w:color="auto"/>
              <w:left w:val="single" w:sz="4" w:space="0" w:color="auto"/>
              <w:bottom w:val="single" w:sz="4" w:space="0" w:color="auto"/>
              <w:right w:val="single" w:sz="4" w:space="0" w:color="auto"/>
            </w:tcBorders>
            <w:hideMark/>
          </w:tcPr>
          <w:p w14:paraId="7E863594"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4</w:t>
            </w:r>
          </w:p>
        </w:tc>
        <w:tc>
          <w:tcPr>
            <w:tcW w:w="3016" w:type="dxa"/>
            <w:tcBorders>
              <w:top w:val="single" w:sz="4" w:space="0" w:color="auto"/>
              <w:left w:val="single" w:sz="4" w:space="0" w:color="auto"/>
              <w:bottom w:val="single" w:sz="4" w:space="0" w:color="auto"/>
              <w:right w:val="single" w:sz="4" w:space="0" w:color="auto"/>
            </w:tcBorders>
            <w:hideMark/>
          </w:tcPr>
          <w:p w14:paraId="7DC262C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GIOITINH</w:t>
            </w:r>
          </w:p>
        </w:tc>
        <w:tc>
          <w:tcPr>
            <w:tcW w:w="1734" w:type="dxa"/>
            <w:tcBorders>
              <w:top w:val="single" w:sz="4" w:space="0" w:color="auto"/>
              <w:left w:val="single" w:sz="4" w:space="0" w:color="auto"/>
              <w:bottom w:val="single" w:sz="4" w:space="0" w:color="auto"/>
              <w:right w:val="single" w:sz="4" w:space="0" w:color="auto"/>
            </w:tcBorders>
            <w:hideMark/>
          </w:tcPr>
          <w:p w14:paraId="255366D9"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Bit</w:t>
            </w:r>
          </w:p>
        </w:tc>
        <w:tc>
          <w:tcPr>
            <w:tcW w:w="2612" w:type="dxa"/>
            <w:tcBorders>
              <w:top w:val="single" w:sz="4" w:space="0" w:color="auto"/>
              <w:left w:val="single" w:sz="4" w:space="0" w:color="auto"/>
              <w:bottom w:val="single" w:sz="4" w:space="0" w:color="auto"/>
              <w:right w:val="single" w:sz="4" w:space="0" w:color="auto"/>
            </w:tcBorders>
            <w:hideMark/>
          </w:tcPr>
          <w:p w14:paraId="0B9D597E"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Giới tính</w:t>
            </w:r>
          </w:p>
        </w:tc>
      </w:tr>
      <w:tr w:rsidR="0055247F" w:rsidRPr="002106F8" w14:paraId="271A3D81" w14:textId="77777777" w:rsidTr="000D6893">
        <w:tc>
          <w:tcPr>
            <w:tcW w:w="1700" w:type="dxa"/>
            <w:tcBorders>
              <w:top w:val="single" w:sz="4" w:space="0" w:color="auto"/>
              <w:left w:val="single" w:sz="4" w:space="0" w:color="auto"/>
              <w:bottom w:val="single" w:sz="4" w:space="0" w:color="auto"/>
              <w:right w:val="single" w:sz="4" w:space="0" w:color="auto"/>
            </w:tcBorders>
            <w:hideMark/>
          </w:tcPr>
          <w:p w14:paraId="5793F7E9"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9</w:t>
            </w:r>
          </w:p>
        </w:tc>
        <w:tc>
          <w:tcPr>
            <w:tcW w:w="3016" w:type="dxa"/>
            <w:tcBorders>
              <w:top w:val="single" w:sz="4" w:space="0" w:color="auto"/>
              <w:left w:val="single" w:sz="4" w:space="0" w:color="auto"/>
              <w:bottom w:val="single" w:sz="4" w:space="0" w:color="auto"/>
              <w:right w:val="single" w:sz="4" w:space="0" w:color="auto"/>
            </w:tcBorders>
            <w:hideMark/>
          </w:tcPr>
          <w:p w14:paraId="629A870D"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CMND_CCCD</w:t>
            </w:r>
          </w:p>
        </w:tc>
        <w:tc>
          <w:tcPr>
            <w:tcW w:w="1734" w:type="dxa"/>
            <w:tcBorders>
              <w:top w:val="single" w:sz="4" w:space="0" w:color="auto"/>
              <w:left w:val="single" w:sz="4" w:space="0" w:color="auto"/>
              <w:bottom w:val="single" w:sz="4" w:space="0" w:color="auto"/>
              <w:right w:val="single" w:sz="4" w:space="0" w:color="auto"/>
            </w:tcBorders>
            <w:hideMark/>
          </w:tcPr>
          <w:p w14:paraId="5D3BDCA8"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612" w:type="dxa"/>
            <w:tcBorders>
              <w:top w:val="single" w:sz="4" w:space="0" w:color="auto"/>
              <w:left w:val="single" w:sz="4" w:space="0" w:color="auto"/>
              <w:bottom w:val="single" w:sz="4" w:space="0" w:color="auto"/>
              <w:right w:val="single" w:sz="4" w:space="0" w:color="auto"/>
            </w:tcBorders>
            <w:hideMark/>
          </w:tcPr>
          <w:p w14:paraId="5C8CF83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Số chứng mình nhân dân và căn cước</w:t>
            </w:r>
          </w:p>
        </w:tc>
      </w:tr>
      <w:tr w:rsidR="0055247F" w:rsidRPr="002106F8" w14:paraId="3F883B11" w14:textId="77777777" w:rsidTr="000D6893">
        <w:tc>
          <w:tcPr>
            <w:tcW w:w="1700" w:type="dxa"/>
            <w:tcBorders>
              <w:top w:val="single" w:sz="4" w:space="0" w:color="auto"/>
              <w:left w:val="single" w:sz="4" w:space="0" w:color="auto"/>
              <w:bottom w:val="single" w:sz="4" w:space="0" w:color="auto"/>
              <w:right w:val="single" w:sz="4" w:space="0" w:color="auto"/>
            </w:tcBorders>
            <w:hideMark/>
          </w:tcPr>
          <w:p w14:paraId="34B63F34"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10</w:t>
            </w:r>
          </w:p>
        </w:tc>
        <w:tc>
          <w:tcPr>
            <w:tcW w:w="3016" w:type="dxa"/>
            <w:tcBorders>
              <w:top w:val="single" w:sz="4" w:space="0" w:color="auto"/>
              <w:left w:val="single" w:sz="4" w:space="0" w:color="auto"/>
              <w:bottom w:val="single" w:sz="4" w:space="0" w:color="auto"/>
              <w:right w:val="single" w:sz="4" w:space="0" w:color="auto"/>
            </w:tcBorders>
            <w:hideMark/>
          </w:tcPr>
          <w:p w14:paraId="4EA3705A"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EMAIL</w:t>
            </w:r>
          </w:p>
        </w:tc>
        <w:tc>
          <w:tcPr>
            <w:tcW w:w="1734" w:type="dxa"/>
            <w:tcBorders>
              <w:top w:val="single" w:sz="4" w:space="0" w:color="auto"/>
              <w:left w:val="single" w:sz="4" w:space="0" w:color="auto"/>
              <w:bottom w:val="single" w:sz="4" w:space="0" w:color="auto"/>
              <w:right w:val="single" w:sz="4" w:space="0" w:color="auto"/>
            </w:tcBorders>
            <w:hideMark/>
          </w:tcPr>
          <w:p w14:paraId="6F1A0AF4"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Varchar</w:t>
            </w:r>
          </w:p>
        </w:tc>
        <w:tc>
          <w:tcPr>
            <w:tcW w:w="2612" w:type="dxa"/>
            <w:tcBorders>
              <w:top w:val="single" w:sz="4" w:space="0" w:color="auto"/>
              <w:left w:val="single" w:sz="4" w:space="0" w:color="auto"/>
              <w:bottom w:val="single" w:sz="4" w:space="0" w:color="auto"/>
              <w:right w:val="single" w:sz="4" w:space="0" w:color="auto"/>
            </w:tcBorders>
            <w:hideMark/>
          </w:tcPr>
          <w:p w14:paraId="55231FC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Email của Sinh Viên</w:t>
            </w:r>
          </w:p>
        </w:tc>
      </w:tr>
      <w:tr w:rsidR="0055247F" w:rsidRPr="002106F8" w14:paraId="499A1B03" w14:textId="77777777" w:rsidTr="000D6893">
        <w:tc>
          <w:tcPr>
            <w:tcW w:w="1700" w:type="dxa"/>
            <w:tcBorders>
              <w:top w:val="single" w:sz="4" w:space="0" w:color="auto"/>
              <w:left w:val="single" w:sz="4" w:space="0" w:color="auto"/>
              <w:bottom w:val="single" w:sz="4" w:space="0" w:color="auto"/>
              <w:right w:val="single" w:sz="4" w:space="0" w:color="auto"/>
            </w:tcBorders>
            <w:hideMark/>
          </w:tcPr>
          <w:p w14:paraId="684EC01C"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11</w:t>
            </w:r>
          </w:p>
        </w:tc>
        <w:tc>
          <w:tcPr>
            <w:tcW w:w="3016" w:type="dxa"/>
            <w:tcBorders>
              <w:top w:val="single" w:sz="4" w:space="0" w:color="auto"/>
              <w:left w:val="single" w:sz="4" w:space="0" w:color="auto"/>
              <w:bottom w:val="single" w:sz="4" w:space="0" w:color="auto"/>
              <w:right w:val="single" w:sz="4" w:space="0" w:color="auto"/>
            </w:tcBorders>
            <w:hideMark/>
          </w:tcPr>
          <w:p w14:paraId="302CD03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SDT</w:t>
            </w:r>
          </w:p>
        </w:tc>
        <w:tc>
          <w:tcPr>
            <w:tcW w:w="1734" w:type="dxa"/>
            <w:tcBorders>
              <w:top w:val="single" w:sz="4" w:space="0" w:color="auto"/>
              <w:left w:val="single" w:sz="4" w:space="0" w:color="auto"/>
              <w:bottom w:val="single" w:sz="4" w:space="0" w:color="auto"/>
              <w:right w:val="single" w:sz="4" w:space="0" w:color="auto"/>
            </w:tcBorders>
            <w:hideMark/>
          </w:tcPr>
          <w:p w14:paraId="423C5985"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612" w:type="dxa"/>
            <w:tcBorders>
              <w:top w:val="single" w:sz="4" w:space="0" w:color="auto"/>
              <w:left w:val="single" w:sz="4" w:space="0" w:color="auto"/>
              <w:bottom w:val="single" w:sz="4" w:space="0" w:color="auto"/>
              <w:right w:val="single" w:sz="4" w:space="0" w:color="auto"/>
            </w:tcBorders>
            <w:hideMark/>
          </w:tcPr>
          <w:p w14:paraId="20431C1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Số điện thoại của sinh viên</w:t>
            </w:r>
          </w:p>
        </w:tc>
      </w:tr>
      <w:tr w:rsidR="0055247F" w:rsidRPr="002106F8" w14:paraId="24B6DEFE" w14:textId="77777777" w:rsidTr="000D6893">
        <w:tc>
          <w:tcPr>
            <w:tcW w:w="1700" w:type="dxa"/>
            <w:tcBorders>
              <w:top w:val="single" w:sz="4" w:space="0" w:color="auto"/>
              <w:left w:val="single" w:sz="4" w:space="0" w:color="auto"/>
              <w:bottom w:val="single" w:sz="4" w:space="0" w:color="auto"/>
              <w:right w:val="single" w:sz="4" w:space="0" w:color="auto"/>
            </w:tcBorders>
            <w:hideMark/>
          </w:tcPr>
          <w:p w14:paraId="380B2ED0"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12</w:t>
            </w:r>
          </w:p>
        </w:tc>
        <w:tc>
          <w:tcPr>
            <w:tcW w:w="3016" w:type="dxa"/>
            <w:tcBorders>
              <w:top w:val="single" w:sz="4" w:space="0" w:color="auto"/>
              <w:left w:val="single" w:sz="4" w:space="0" w:color="auto"/>
              <w:bottom w:val="single" w:sz="4" w:space="0" w:color="auto"/>
              <w:right w:val="single" w:sz="4" w:space="0" w:color="auto"/>
            </w:tcBorders>
            <w:hideMark/>
          </w:tcPr>
          <w:p w14:paraId="200FAA8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NGAYLAMHOPDONG</w:t>
            </w:r>
          </w:p>
        </w:tc>
        <w:tc>
          <w:tcPr>
            <w:tcW w:w="1734" w:type="dxa"/>
            <w:tcBorders>
              <w:top w:val="single" w:sz="4" w:space="0" w:color="auto"/>
              <w:left w:val="single" w:sz="4" w:space="0" w:color="auto"/>
              <w:bottom w:val="single" w:sz="4" w:space="0" w:color="auto"/>
              <w:right w:val="single" w:sz="4" w:space="0" w:color="auto"/>
            </w:tcBorders>
            <w:hideMark/>
          </w:tcPr>
          <w:p w14:paraId="140E6D3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Datetime</w:t>
            </w:r>
          </w:p>
        </w:tc>
        <w:tc>
          <w:tcPr>
            <w:tcW w:w="2612" w:type="dxa"/>
            <w:tcBorders>
              <w:top w:val="single" w:sz="4" w:space="0" w:color="auto"/>
              <w:left w:val="single" w:sz="4" w:space="0" w:color="auto"/>
              <w:bottom w:val="single" w:sz="4" w:space="0" w:color="auto"/>
              <w:right w:val="single" w:sz="4" w:space="0" w:color="auto"/>
            </w:tcBorders>
            <w:hideMark/>
          </w:tcPr>
          <w:p w14:paraId="087FAA59"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Ngày làm hợp đồng</w:t>
            </w:r>
          </w:p>
        </w:tc>
      </w:tr>
    </w:tbl>
    <w:p w14:paraId="5ECB63AA" w14:textId="32E1ED4B" w:rsidR="000D6893" w:rsidRPr="002106F8" w:rsidRDefault="000D6893" w:rsidP="00B87D9F">
      <w:pPr>
        <w:pStyle w:val="Heading3"/>
        <w:numPr>
          <w:ilvl w:val="0"/>
          <w:numId w:val="0"/>
        </w:numPr>
        <w:jc w:val="center"/>
        <w:rPr>
          <w:rFonts w:ascii="Time s New Roman" w:hAnsi="Time s New Roman" w:cs="Times New Roman"/>
          <w:iCs/>
          <w:szCs w:val="26"/>
        </w:rPr>
      </w:pPr>
      <w:bookmarkStart w:id="47" w:name="_Toc184383683"/>
      <w:bookmarkStart w:id="48" w:name="_Toc184426478"/>
      <w:r w:rsidRPr="002106F8">
        <w:rPr>
          <w:rFonts w:ascii="Time s New Roman" w:hAnsi="Time s New Roman" w:cs="Times New Roman"/>
          <w:iCs/>
          <w:szCs w:val="26"/>
        </w:rPr>
        <w:t xml:space="preserve">Bảng </w:t>
      </w:r>
      <w:proofErr w:type="gramStart"/>
      <w:r w:rsidR="00E83A8A" w:rsidRPr="002106F8">
        <w:rPr>
          <w:rFonts w:ascii="Time s New Roman" w:hAnsi="Time s New Roman" w:cs="Times New Roman"/>
          <w:iCs/>
          <w:szCs w:val="26"/>
        </w:rPr>
        <w:t>2.11</w:t>
      </w:r>
      <w:r w:rsidRPr="002106F8">
        <w:rPr>
          <w:rFonts w:ascii="Time s New Roman" w:hAnsi="Time s New Roman" w:cs="Times New Roman"/>
          <w:iCs/>
          <w:szCs w:val="26"/>
        </w:rPr>
        <w:t xml:space="preserve">  :</w:t>
      </w:r>
      <w:proofErr w:type="gramEnd"/>
      <w:r w:rsidRPr="002106F8">
        <w:rPr>
          <w:rFonts w:ascii="Time s New Roman" w:hAnsi="Time s New Roman" w:cs="Times New Roman"/>
          <w:iCs/>
          <w:szCs w:val="26"/>
        </w:rPr>
        <w:t xml:space="preserve"> Bảng Sinh viên</w:t>
      </w:r>
      <w:bookmarkEnd w:id="47"/>
      <w:bookmarkEnd w:id="48"/>
    </w:p>
    <w:p w14:paraId="169574C4" w14:textId="77777777" w:rsidR="0055247F" w:rsidRPr="002106F8" w:rsidRDefault="0055247F" w:rsidP="0055247F">
      <w:pPr>
        <w:rPr>
          <w:rFonts w:ascii="Time s New Roman" w:hAnsi="Time s New Roman" w:cs="Times New Roman"/>
          <w:kern w:val="2"/>
          <w:szCs w:val="26"/>
          <w14:ligatures w14:val="standardContextual"/>
        </w:rPr>
      </w:pPr>
    </w:p>
    <w:p w14:paraId="7EAD4968" w14:textId="15D8F682" w:rsidR="0055247F" w:rsidRPr="002106F8" w:rsidRDefault="0055247F" w:rsidP="0055247F">
      <w:pPr>
        <w:rPr>
          <w:rFonts w:ascii="Time s New Roman" w:hAnsi="Time s New Roman" w:cs="Times New Roman"/>
          <w:szCs w:val="26"/>
          <w:lang w:val="vi-VN"/>
        </w:rPr>
      </w:pPr>
      <w:r w:rsidRPr="002106F8">
        <w:rPr>
          <w:rFonts w:ascii="Time s New Roman" w:hAnsi="Time s New Roman" w:cs="Times New Roman"/>
          <w:szCs w:val="26"/>
        </w:rPr>
        <w:t xml:space="preserve">Bảng Thân </w:t>
      </w:r>
      <w:r w:rsidR="004111C4" w:rsidRPr="002106F8">
        <w:rPr>
          <w:rFonts w:ascii="Time s New Roman" w:hAnsi="Time s New Roman" w:cs="Times New Roman"/>
          <w:szCs w:val="26"/>
        </w:rPr>
        <w:t>Nhân</w:t>
      </w:r>
      <w:r w:rsidR="004111C4" w:rsidRPr="002106F8">
        <w:rPr>
          <w:rFonts w:ascii="Time s New Roman" w:hAnsi="Time s New Roman" w:cs="Times New Roman"/>
          <w:szCs w:val="26"/>
          <w:lang w:val="vi-VN"/>
        </w:rPr>
        <w:t xml:space="preserve">: </w:t>
      </w:r>
      <w:r w:rsidR="004111C4" w:rsidRPr="002106F8">
        <w:rPr>
          <w:rFonts w:ascii="Time s New Roman" w:hAnsi="Time s New Roman" w:cs="Times New Roman"/>
        </w:rPr>
        <w:t>Lưu thông tin về người thân của sinh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1981"/>
        <w:gridCol w:w="1776"/>
        <w:gridCol w:w="2762"/>
      </w:tblGrid>
      <w:tr w:rsidR="0055247F" w:rsidRPr="002106F8" w14:paraId="6400B2B3" w14:textId="77777777" w:rsidTr="0055247F">
        <w:tc>
          <w:tcPr>
            <w:tcW w:w="1743"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58E6228D"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STT</w:t>
            </w:r>
          </w:p>
        </w:tc>
        <w:tc>
          <w:tcPr>
            <w:tcW w:w="1981"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0FC85A29"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Thuộc tính</w:t>
            </w:r>
          </w:p>
        </w:tc>
        <w:tc>
          <w:tcPr>
            <w:tcW w:w="1776"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14378FB1"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Kiểu</w:t>
            </w:r>
          </w:p>
        </w:tc>
        <w:tc>
          <w:tcPr>
            <w:tcW w:w="2762" w:type="dxa"/>
            <w:tcBorders>
              <w:top w:val="single" w:sz="4" w:space="0" w:color="auto"/>
              <w:left w:val="single" w:sz="4" w:space="0" w:color="auto"/>
              <w:bottom w:val="single" w:sz="4" w:space="0" w:color="auto"/>
              <w:right w:val="single" w:sz="4" w:space="0" w:color="auto"/>
            </w:tcBorders>
            <w:shd w:val="clear" w:color="auto" w:fill="5B9BD5" w:themeFill="accent5"/>
            <w:hideMark/>
          </w:tcPr>
          <w:p w14:paraId="32904701" w14:textId="77777777" w:rsidR="0055247F" w:rsidRPr="002106F8" w:rsidRDefault="0055247F">
            <w:pPr>
              <w:spacing w:line="360" w:lineRule="auto"/>
              <w:jc w:val="center"/>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t>Ý nghĩa</w:t>
            </w:r>
          </w:p>
        </w:tc>
      </w:tr>
      <w:tr w:rsidR="0055247F" w:rsidRPr="002106F8" w14:paraId="5E0ACDBD"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09D465DB"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1</w:t>
            </w:r>
          </w:p>
        </w:tc>
        <w:tc>
          <w:tcPr>
            <w:tcW w:w="1981" w:type="dxa"/>
            <w:tcBorders>
              <w:top w:val="single" w:sz="4" w:space="0" w:color="auto"/>
              <w:left w:val="single" w:sz="4" w:space="0" w:color="auto"/>
              <w:bottom w:val="single" w:sz="4" w:space="0" w:color="auto"/>
              <w:right w:val="single" w:sz="4" w:space="0" w:color="auto"/>
            </w:tcBorders>
            <w:hideMark/>
          </w:tcPr>
          <w:p w14:paraId="34543A75" w14:textId="77777777" w:rsidR="0055247F" w:rsidRPr="002106F8" w:rsidRDefault="0055247F">
            <w:pPr>
              <w:spacing w:line="360" w:lineRule="auto"/>
              <w:jc w:val="center"/>
              <w:rPr>
                <w:rFonts w:ascii="Time s New Roman" w:hAnsi="Time s New Roman" w:cs="Times New Roman"/>
                <w:color w:val="000000" w:themeColor="text1"/>
                <w:sz w:val="28"/>
                <w:szCs w:val="28"/>
                <w:u w:val="single"/>
              </w:rPr>
            </w:pPr>
            <w:r w:rsidRPr="002106F8">
              <w:rPr>
                <w:rFonts w:ascii="Time s New Roman" w:hAnsi="Time s New Roman" w:cs="Times New Roman"/>
                <w:color w:val="000000" w:themeColor="text1"/>
                <w:sz w:val="28"/>
                <w:szCs w:val="28"/>
                <w:u w:val="single"/>
              </w:rPr>
              <w:t>MASV</w:t>
            </w:r>
          </w:p>
        </w:tc>
        <w:tc>
          <w:tcPr>
            <w:tcW w:w="1776" w:type="dxa"/>
            <w:tcBorders>
              <w:top w:val="single" w:sz="4" w:space="0" w:color="auto"/>
              <w:left w:val="single" w:sz="4" w:space="0" w:color="auto"/>
              <w:bottom w:val="single" w:sz="4" w:space="0" w:color="auto"/>
              <w:right w:val="single" w:sz="4" w:space="0" w:color="auto"/>
            </w:tcBorders>
            <w:hideMark/>
          </w:tcPr>
          <w:p w14:paraId="1E536150"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Char</w:t>
            </w:r>
          </w:p>
        </w:tc>
        <w:tc>
          <w:tcPr>
            <w:tcW w:w="2762" w:type="dxa"/>
            <w:tcBorders>
              <w:top w:val="single" w:sz="4" w:space="0" w:color="auto"/>
              <w:left w:val="single" w:sz="4" w:space="0" w:color="auto"/>
              <w:bottom w:val="single" w:sz="4" w:space="0" w:color="auto"/>
              <w:right w:val="single" w:sz="4" w:space="0" w:color="auto"/>
            </w:tcBorders>
            <w:hideMark/>
          </w:tcPr>
          <w:p w14:paraId="7FC9067C"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Mã sinh viên</w:t>
            </w:r>
          </w:p>
        </w:tc>
      </w:tr>
      <w:tr w:rsidR="0055247F" w:rsidRPr="002106F8" w14:paraId="68C32586"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5F83ADE4"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2</w:t>
            </w:r>
          </w:p>
        </w:tc>
        <w:tc>
          <w:tcPr>
            <w:tcW w:w="1981" w:type="dxa"/>
            <w:tcBorders>
              <w:top w:val="single" w:sz="4" w:space="0" w:color="auto"/>
              <w:left w:val="single" w:sz="4" w:space="0" w:color="auto"/>
              <w:bottom w:val="single" w:sz="4" w:space="0" w:color="auto"/>
              <w:right w:val="single" w:sz="4" w:space="0" w:color="auto"/>
            </w:tcBorders>
            <w:hideMark/>
          </w:tcPr>
          <w:p w14:paraId="59B2E2B0" w14:textId="77777777" w:rsidR="0055247F" w:rsidRPr="002106F8" w:rsidRDefault="0055247F">
            <w:pPr>
              <w:spacing w:line="360" w:lineRule="auto"/>
              <w:jc w:val="center"/>
              <w:rPr>
                <w:rFonts w:ascii="Time s New Roman" w:hAnsi="Time s New Roman" w:cs="Times New Roman"/>
                <w:color w:val="000000" w:themeColor="text1"/>
                <w:sz w:val="28"/>
                <w:szCs w:val="28"/>
                <w:u w:val="single"/>
              </w:rPr>
            </w:pPr>
            <w:r w:rsidRPr="002106F8">
              <w:rPr>
                <w:rFonts w:ascii="Time s New Roman" w:hAnsi="Time s New Roman" w:cs="Times New Roman"/>
                <w:color w:val="000000" w:themeColor="text1"/>
                <w:sz w:val="28"/>
                <w:szCs w:val="28"/>
                <w:u w:val="single"/>
              </w:rPr>
              <w:t>TENTN</w:t>
            </w:r>
          </w:p>
        </w:tc>
        <w:tc>
          <w:tcPr>
            <w:tcW w:w="1776" w:type="dxa"/>
            <w:tcBorders>
              <w:top w:val="single" w:sz="4" w:space="0" w:color="auto"/>
              <w:left w:val="single" w:sz="4" w:space="0" w:color="auto"/>
              <w:bottom w:val="single" w:sz="4" w:space="0" w:color="auto"/>
              <w:right w:val="single" w:sz="4" w:space="0" w:color="auto"/>
            </w:tcBorders>
            <w:hideMark/>
          </w:tcPr>
          <w:p w14:paraId="3EAF5221"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62" w:type="dxa"/>
            <w:tcBorders>
              <w:top w:val="single" w:sz="4" w:space="0" w:color="auto"/>
              <w:left w:val="single" w:sz="4" w:space="0" w:color="auto"/>
              <w:bottom w:val="single" w:sz="4" w:space="0" w:color="auto"/>
              <w:right w:val="single" w:sz="4" w:space="0" w:color="auto"/>
            </w:tcBorders>
            <w:hideMark/>
          </w:tcPr>
          <w:p w14:paraId="66EE8DCF"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Tên thân nhân</w:t>
            </w:r>
          </w:p>
        </w:tc>
      </w:tr>
      <w:tr w:rsidR="0055247F" w:rsidRPr="002106F8" w14:paraId="6853996B"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21837207"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3</w:t>
            </w:r>
          </w:p>
        </w:tc>
        <w:tc>
          <w:tcPr>
            <w:tcW w:w="1981" w:type="dxa"/>
            <w:tcBorders>
              <w:top w:val="single" w:sz="4" w:space="0" w:color="auto"/>
              <w:left w:val="single" w:sz="4" w:space="0" w:color="auto"/>
              <w:bottom w:val="single" w:sz="4" w:space="0" w:color="auto"/>
              <w:right w:val="single" w:sz="4" w:space="0" w:color="auto"/>
            </w:tcBorders>
            <w:hideMark/>
          </w:tcPr>
          <w:p w14:paraId="4ABA430B"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SDT</w:t>
            </w:r>
          </w:p>
        </w:tc>
        <w:tc>
          <w:tcPr>
            <w:tcW w:w="1776" w:type="dxa"/>
            <w:tcBorders>
              <w:top w:val="single" w:sz="4" w:space="0" w:color="auto"/>
              <w:left w:val="single" w:sz="4" w:space="0" w:color="auto"/>
              <w:bottom w:val="single" w:sz="4" w:space="0" w:color="auto"/>
              <w:right w:val="single" w:sz="4" w:space="0" w:color="auto"/>
            </w:tcBorders>
            <w:hideMark/>
          </w:tcPr>
          <w:p w14:paraId="66AAE84B"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Int</w:t>
            </w:r>
          </w:p>
        </w:tc>
        <w:tc>
          <w:tcPr>
            <w:tcW w:w="2762" w:type="dxa"/>
            <w:tcBorders>
              <w:top w:val="single" w:sz="4" w:space="0" w:color="auto"/>
              <w:left w:val="single" w:sz="4" w:space="0" w:color="auto"/>
              <w:bottom w:val="single" w:sz="4" w:space="0" w:color="auto"/>
              <w:right w:val="single" w:sz="4" w:space="0" w:color="auto"/>
            </w:tcBorders>
            <w:hideMark/>
          </w:tcPr>
          <w:p w14:paraId="459E6348"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Số điện thoại</w:t>
            </w:r>
          </w:p>
        </w:tc>
      </w:tr>
      <w:tr w:rsidR="0055247F" w:rsidRPr="002106F8" w14:paraId="00843A0C" w14:textId="77777777" w:rsidTr="0055247F">
        <w:tc>
          <w:tcPr>
            <w:tcW w:w="1743" w:type="dxa"/>
            <w:tcBorders>
              <w:top w:val="single" w:sz="4" w:space="0" w:color="auto"/>
              <w:left w:val="single" w:sz="4" w:space="0" w:color="auto"/>
              <w:bottom w:val="single" w:sz="4" w:space="0" w:color="auto"/>
              <w:right w:val="single" w:sz="4" w:space="0" w:color="auto"/>
            </w:tcBorders>
            <w:hideMark/>
          </w:tcPr>
          <w:p w14:paraId="6A319D06" w14:textId="77777777" w:rsidR="0055247F" w:rsidRPr="002106F8" w:rsidRDefault="0055247F">
            <w:pPr>
              <w:spacing w:after="0" w:line="360" w:lineRule="auto"/>
              <w:ind w:left="720"/>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4</w:t>
            </w:r>
          </w:p>
        </w:tc>
        <w:tc>
          <w:tcPr>
            <w:tcW w:w="1981" w:type="dxa"/>
            <w:tcBorders>
              <w:top w:val="single" w:sz="4" w:space="0" w:color="auto"/>
              <w:left w:val="single" w:sz="4" w:space="0" w:color="auto"/>
              <w:bottom w:val="single" w:sz="4" w:space="0" w:color="auto"/>
              <w:right w:val="single" w:sz="4" w:space="0" w:color="auto"/>
            </w:tcBorders>
            <w:hideMark/>
          </w:tcPr>
          <w:p w14:paraId="0C61D263"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QUANHE</w:t>
            </w:r>
          </w:p>
        </w:tc>
        <w:tc>
          <w:tcPr>
            <w:tcW w:w="1776" w:type="dxa"/>
            <w:tcBorders>
              <w:top w:val="single" w:sz="4" w:space="0" w:color="auto"/>
              <w:left w:val="single" w:sz="4" w:space="0" w:color="auto"/>
              <w:bottom w:val="single" w:sz="4" w:space="0" w:color="auto"/>
              <w:right w:val="single" w:sz="4" w:space="0" w:color="auto"/>
            </w:tcBorders>
            <w:hideMark/>
          </w:tcPr>
          <w:p w14:paraId="1FD0E653"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Nvarchar</w:t>
            </w:r>
          </w:p>
        </w:tc>
        <w:tc>
          <w:tcPr>
            <w:tcW w:w="2762" w:type="dxa"/>
            <w:tcBorders>
              <w:top w:val="single" w:sz="4" w:space="0" w:color="auto"/>
              <w:left w:val="single" w:sz="4" w:space="0" w:color="auto"/>
              <w:bottom w:val="single" w:sz="4" w:space="0" w:color="auto"/>
              <w:right w:val="single" w:sz="4" w:space="0" w:color="auto"/>
            </w:tcBorders>
            <w:hideMark/>
          </w:tcPr>
          <w:p w14:paraId="2C20C722" w14:textId="77777777" w:rsidR="0055247F" w:rsidRPr="002106F8" w:rsidRDefault="0055247F">
            <w:pPr>
              <w:spacing w:line="360" w:lineRule="auto"/>
              <w:jc w:val="center"/>
              <w:rPr>
                <w:rFonts w:ascii="Time s New Roman" w:hAnsi="Time s New Roman" w:cs="Times New Roman"/>
                <w:color w:val="000000" w:themeColor="text1"/>
                <w:sz w:val="28"/>
                <w:szCs w:val="28"/>
              </w:rPr>
            </w:pPr>
            <w:r w:rsidRPr="002106F8">
              <w:rPr>
                <w:rFonts w:ascii="Time s New Roman" w:hAnsi="Time s New Roman" w:cs="Times New Roman"/>
                <w:color w:val="000000" w:themeColor="text1"/>
                <w:sz w:val="28"/>
                <w:szCs w:val="28"/>
              </w:rPr>
              <w:t>Mối quan hệ</w:t>
            </w:r>
          </w:p>
        </w:tc>
      </w:tr>
    </w:tbl>
    <w:p w14:paraId="5538D100" w14:textId="53A1E306" w:rsidR="000D6893" w:rsidRPr="002106F8" w:rsidRDefault="000D6893" w:rsidP="00CC365C">
      <w:pPr>
        <w:pStyle w:val="Heading3"/>
        <w:numPr>
          <w:ilvl w:val="0"/>
          <w:numId w:val="0"/>
        </w:numPr>
        <w:jc w:val="center"/>
        <w:rPr>
          <w:rFonts w:ascii="Time s New Roman" w:hAnsi="Time s New Roman" w:cs="Times New Roman"/>
          <w:iCs/>
          <w:szCs w:val="26"/>
          <w:lang w:val="vi-VN"/>
        </w:rPr>
      </w:pPr>
      <w:bookmarkStart w:id="49" w:name="_Toc184383684"/>
      <w:bookmarkStart w:id="50" w:name="_Toc184426479"/>
      <w:r w:rsidRPr="002106F8">
        <w:rPr>
          <w:rFonts w:ascii="Time s New Roman" w:hAnsi="Time s New Roman" w:cs="Times New Roman"/>
          <w:iCs/>
          <w:szCs w:val="26"/>
        </w:rPr>
        <w:lastRenderedPageBreak/>
        <w:t xml:space="preserve">Bảng </w:t>
      </w:r>
      <w:proofErr w:type="gramStart"/>
      <w:r w:rsidR="00E83A8A" w:rsidRPr="002106F8">
        <w:rPr>
          <w:rFonts w:ascii="Time s New Roman" w:hAnsi="Time s New Roman" w:cs="Times New Roman"/>
          <w:iCs/>
          <w:szCs w:val="26"/>
        </w:rPr>
        <w:t>2.12</w:t>
      </w:r>
      <w:r w:rsidRPr="002106F8">
        <w:rPr>
          <w:rFonts w:ascii="Time s New Roman" w:hAnsi="Time s New Roman" w:cs="Times New Roman"/>
          <w:iCs/>
          <w:szCs w:val="26"/>
        </w:rPr>
        <w:t xml:space="preserve">  :</w:t>
      </w:r>
      <w:proofErr w:type="gramEnd"/>
      <w:r w:rsidRPr="002106F8">
        <w:rPr>
          <w:rFonts w:ascii="Time s New Roman" w:hAnsi="Time s New Roman" w:cs="Times New Roman"/>
          <w:iCs/>
          <w:szCs w:val="26"/>
        </w:rPr>
        <w:t xml:space="preserve"> Bảng Thân nhân</w:t>
      </w:r>
      <w:bookmarkEnd w:id="49"/>
      <w:bookmarkEnd w:id="50"/>
    </w:p>
    <w:p w14:paraId="4A55782F" w14:textId="346EC5F0" w:rsidR="00705781" w:rsidRPr="002106F8" w:rsidRDefault="00057D5B" w:rsidP="00057D5B">
      <w:pPr>
        <w:pStyle w:val="Heading3"/>
        <w:numPr>
          <w:ilvl w:val="0"/>
          <w:numId w:val="0"/>
        </w:numPr>
        <w:rPr>
          <w:rFonts w:ascii="Time s New Roman" w:hAnsi="Time s New Roman" w:cs="Times New Roman"/>
        </w:rPr>
      </w:pPr>
      <w:bookmarkStart w:id="51" w:name="_Toc184426480"/>
      <w:r w:rsidRPr="002106F8">
        <w:rPr>
          <w:rFonts w:ascii="Time s New Roman" w:hAnsi="Time s New Roman" w:cs="Times New Roman"/>
        </w:rPr>
        <w:t>2</w:t>
      </w:r>
      <w:r w:rsidR="00705781" w:rsidRPr="002106F8">
        <w:rPr>
          <w:rFonts w:ascii="Time s New Roman" w:hAnsi="Time s New Roman" w:cs="Times New Roman"/>
          <w:noProof/>
        </w:rPr>
        <w:drawing>
          <wp:anchor distT="0" distB="0" distL="114300" distR="114300" simplePos="0" relativeHeight="251666432" behindDoc="0" locked="0" layoutInCell="1" allowOverlap="1" wp14:anchorId="62F636D4" wp14:editId="0625EB6B">
            <wp:simplePos x="0" y="0"/>
            <wp:positionH relativeFrom="margin">
              <wp:align>center</wp:align>
            </wp:positionH>
            <wp:positionV relativeFrom="paragraph">
              <wp:posOffset>219075</wp:posOffset>
            </wp:positionV>
            <wp:extent cx="6734175" cy="5248275"/>
            <wp:effectExtent l="0" t="0" r="9525" b="9525"/>
            <wp:wrapSquare wrapText="bothSides"/>
            <wp:docPr id="153522434"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uter screen 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4175" cy="5248275"/>
                    </a:xfrm>
                    <a:prstGeom prst="rect">
                      <a:avLst/>
                    </a:prstGeom>
                    <a:noFill/>
                  </pic:spPr>
                </pic:pic>
              </a:graphicData>
            </a:graphic>
            <wp14:sizeRelH relativeFrom="page">
              <wp14:pctWidth>0</wp14:pctWidth>
            </wp14:sizeRelH>
            <wp14:sizeRelV relativeFrom="page">
              <wp14:pctHeight>0</wp14:pctHeight>
            </wp14:sizeRelV>
          </wp:anchor>
        </w:drawing>
      </w:r>
      <w:r w:rsidRPr="002106F8">
        <w:rPr>
          <w:rFonts w:ascii="Time s New Roman" w:hAnsi="Time s New Roman" w:cs="Times New Roman"/>
          <w:lang w:val="vi-VN"/>
        </w:rPr>
        <w:t xml:space="preserve">.2. </w:t>
      </w:r>
      <w:r w:rsidR="0055247F" w:rsidRPr="002106F8">
        <w:rPr>
          <w:rFonts w:ascii="Time s New Roman" w:hAnsi="Time s New Roman" w:cs="Times New Roman"/>
        </w:rPr>
        <w:t>Lược đồ diagram:</w:t>
      </w:r>
      <w:bookmarkEnd w:id="51"/>
    </w:p>
    <w:p w14:paraId="4BF090C5" w14:textId="0ACEF834" w:rsidR="00705781" w:rsidRPr="002106F8" w:rsidRDefault="00705781" w:rsidP="00705781">
      <w:pPr>
        <w:jc w:val="center"/>
        <w:rPr>
          <w:rFonts w:ascii="Time s New Roman" w:hAnsi="Time s New Roman" w:cs="Times New Roman"/>
          <w:i/>
          <w:iCs/>
          <w:szCs w:val="26"/>
        </w:rPr>
      </w:pPr>
      <w:r w:rsidRPr="002106F8">
        <w:rPr>
          <w:rFonts w:ascii="Time s New Roman" w:hAnsi="Time s New Roman" w:cs="Times New Roman"/>
          <w:i/>
          <w:iCs/>
          <w:szCs w:val="26"/>
        </w:rPr>
        <w:t xml:space="preserve">Sơ đồ </w:t>
      </w:r>
      <w:proofErr w:type="gramStart"/>
      <w:r w:rsidR="00E83A8A" w:rsidRPr="002106F8">
        <w:rPr>
          <w:rFonts w:ascii="Time s New Roman" w:hAnsi="Time s New Roman" w:cs="Times New Roman"/>
          <w:i/>
          <w:iCs/>
          <w:szCs w:val="26"/>
        </w:rPr>
        <w:t>2</w:t>
      </w:r>
      <w:r w:rsidR="00E83A8A" w:rsidRPr="002106F8">
        <w:rPr>
          <w:rFonts w:ascii="Time s New Roman" w:hAnsi="Time s New Roman" w:cs="Times New Roman"/>
          <w:i/>
          <w:iCs/>
          <w:szCs w:val="26"/>
          <w:lang w:val="vi-VN"/>
        </w:rPr>
        <w:t>.1</w:t>
      </w:r>
      <w:r w:rsidRPr="002106F8">
        <w:rPr>
          <w:rFonts w:ascii="Time s New Roman" w:hAnsi="Time s New Roman" w:cs="Times New Roman"/>
          <w:i/>
          <w:iCs/>
          <w:szCs w:val="26"/>
        </w:rPr>
        <w:t xml:space="preserve"> :Diagram</w:t>
      </w:r>
      <w:proofErr w:type="gramEnd"/>
    </w:p>
    <w:p w14:paraId="3C0E32EA" w14:textId="310C9821" w:rsidR="004111C4" w:rsidRPr="002106F8" w:rsidRDefault="00057D5B" w:rsidP="00057D5B">
      <w:pPr>
        <w:pStyle w:val="Heading3"/>
        <w:numPr>
          <w:ilvl w:val="0"/>
          <w:numId w:val="0"/>
        </w:numPr>
        <w:rPr>
          <w:rFonts w:ascii="Time s New Roman" w:hAnsi="Time s New Roman" w:cs="Times New Roman"/>
        </w:rPr>
      </w:pPr>
      <w:bookmarkStart w:id="52" w:name="_Toc184426481"/>
      <w:r w:rsidRPr="002106F8">
        <w:rPr>
          <w:rFonts w:ascii="Time s New Roman" w:hAnsi="Time s New Roman" w:cs="Times New Roman"/>
        </w:rPr>
        <w:t>2</w:t>
      </w:r>
      <w:r w:rsidRPr="002106F8">
        <w:rPr>
          <w:rFonts w:ascii="Time s New Roman" w:hAnsi="Time s New Roman" w:cs="Times New Roman"/>
          <w:lang w:val="vi-VN"/>
        </w:rPr>
        <w:t xml:space="preserve">.3. </w:t>
      </w:r>
      <w:r w:rsidR="004111C4" w:rsidRPr="002106F8">
        <w:rPr>
          <w:rFonts w:ascii="Time s New Roman" w:hAnsi="Time s New Roman" w:cs="Times New Roman"/>
        </w:rPr>
        <w:t>Các stored procedures:</w:t>
      </w:r>
      <w:bookmarkEnd w:id="52"/>
    </w:p>
    <w:p w14:paraId="07C41706" w14:textId="77777777" w:rsidR="004111C4" w:rsidRPr="002106F8" w:rsidRDefault="004111C4" w:rsidP="00777A1B">
      <w:pPr>
        <w:numPr>
          <w:ilvl w:val="0"/>
          <w:numId w:val="7"/>
        </w:numPr>
        <w:spacing w:line="259" w:lineRule="auto"/>
        <w:jc w:val="left"/>
        <w:rPr>
          <w:rFonts w:ascii="Time s New Roman" w:hAnsi="Time s New Roman" w:cs="Times New Roman"/>
        </w:rPr>
      </w:pPr>
      <w:r w:rsidRPr="002106F8">
        <w:rPr>
          <w:rFonts w:ascii="Time s New Roman" w:hAnsi="Time s New Roman" w:cs="Times New Roman"/>
        </w:rPr>
        <w:t>Cập nhật trạng thái phòng.</w:t>
      </w:r>
    </w:p>
    <w:p w14:paraId="08B3F6C2" w14:textId="77777777" w:rsidR="004111C4" w:rsidRPr="002106F8" w:rsidRDefault="004111C4" w:rsidP="00777A1B">
      <w:pPr>
        <w:numPr>
          <w:ilvl w:val="0"/>
          <w:numId w:val="7"/>
        </w:numPr>
        <w:spacing w:line="259" w:lineRule="auto"/>
        <w:jc w:val="left"/>
        <w:rPr>
          <w:rFonts w:ascii="Time s New Roman" w:hAnsi="Time s New Roman" w:cs="Times New Roman"/>
        </w:rPr>
      </w:pPr>
      <w:r w:rsidRPr="002106F8">
        <w:rPr>
          <w:rFonts w:ascii="Time s New Roman" w:hAnsi="Time s New Roman" w:cs="Times New Roman"/>
        </w:rPr>
        <w:t>Thêm mới sinh viên vào phòng.</w:t>
      </w:r>
    </w:p>
    <w:p w14:paraId="7B0E1F14" w14:textId="77777777" w:rsidR="004111C4" w:rsidRPr="002106F8" w:rsidRDefault="004111C4" w:rsidP="00777A1B">
      <w:pPr>
        <w:numPr>
          <w:ilvl w:val="0"/>
          <w:numId w:val="7"/>
        </w:numPr>
        <w:spacing w:line="259" w:lineRule="auto"/>
        <w:jc w:val="left"/>
        <w:rPr>
          <w:rFonts w:ascii="Time s New Roman" w:hAnsi="Time s New Roman" w:cs="Times New Roman"/>
        </w:rPr>
      </w:pPr>
      <w:r w:rsidRPr="002106F8">
        <w:rPr>
          <w:rFonts w:ascii="Time s New Roman" w:hAnsi="Time s New Roman" w:cs="Times New Roman"/>
        </w:rPr>
        <w:t>Cập nhật số lượng sinh viên trong phòng.</w:t>
      </w:r>
    </w:p>
    <w:p w14:paraId="67CB41B7" w14:textId="77777777" w:rsidR="004111C4" w:rsidRPr="002106F8" w:rsidRDefault="004111C4" w:rsidP="00777A1B">
      <w:pPr>
        <w:numPr>
          <w:ilvl w:val="0"/>
          <w:numId w:val="7"/>
        </w:numPr>
        <w:spacing w:line="259" w:lineRule="auto"/>
        <w:jc w:val="left"/>
        <w:rPr>
          <w:rFonts w:ascii="Time s New Roman" w:hAnsi="Time s New Roman" w:cs="Times New Roman"/>
        </w:rPr>
      </w:pPr>
      <w:r w:rsidRPr="002106F8">
        <w:rPr>
          <w:rFonts w:ascii="Time s New Roman" w:hAnsi="Time s New Roman" w:cs="Times New Roman"/>
        </w:rPr>
        <w:t>Kiểm tra tình trạng phòng (trống hay đầy).</w:t>
      </w:r>
    </w:p>
    <w:p w14:paraId="7BA508A1" w14:textId="77777777" w:rsidR="004111C4" w:rsidRPr="002106F8" w:rsidRDefault="004111C4" w:rsidP="00777A1B">
      <w:pPr>
        <w:numPr>
          <w:ilvl w:val="0"/>
          <w:numId w:val="7"/>
        </w:numPr>
        <w:spacing w:line="259" w:lineRule="auto"/>
        <w:jc w:val="left"/>
        <w:rPr>
          <w:rFonts w:ascii="Time s New Roman" w:hAnsi="Time s New Roman" w:cs="Times New Roman"/>
        </w:rPr>
      </w:pPr>
      <w:r w:rsidRPr="002106F8">
        <w:rPr>
          <w:rFonts w:ascii="Time s New Roman" w:hAnsi="Time s New Roman" w:cs="Times New Roman"/>
        </w:rPr>
        <w:t>Xử lý việc cập nhật hóa đơn điện nước.</w:t>
      </w:r>
    </w:p>
    <w:p w14:paraId="0549120F" w14:textId="77777777" w:rsidR="004111C4" w:rsidRPr="002106F8" w:rsidRDefault="004111C4" w:rsidP="00777A1B">
      <w:pPr>
        <w:numPr>
          <w:ilvl w:val="0"/>
          <w:numId w:val="7"/>
        </w:numPr>
        <w:spacing w:line="259" w:lineRule="auto"/>
        <w:jc w:val="left"/>
        <w:rPr>
          <w:rFonts w:ascii="Time s New Roman" w:hAnsi="Time s New Roman" w:cs="Times New Roman"/>
        </w:rPr>
      </w:pPr>
      <w:r w:rsidRPr="002106F8">
        <w:rPr>
          <w:rFonts w:ascii="Time s New Roman" w:hAnsi="Time s New Roman" w:cs="Times New Roman"/>
        </w:rPr>
        <w:t>Cập nhật tình trạng hỗ trợ của sinh viên.</w:t>
      </w:r>
    </w:p>
    <w:p w14:paraId="5F468FCE" w14:textId="159FC20E" w:rsidR="004111C4" w:rsidRPr="002106F8" w:rsidRDefault="00057D5B" w:rsidP="00057D5B">
      <w:pPr>
        <w:pStyle w:val="Heading3"/>
        <w:numPr>
          <w:ilvl w:val="0"/>
          <w:numId w:val="0"/>
        </w:numPr>
        <w:rPr>
          <w:rFonts w:ascii="Time s New Roman" w:hAnsi="Time s New Roman" w:cs="Times New Roman"/>
        </w:rPr>
      </w:pPr>
      <w:bookmarkStart w:id="53" w:name="_Toc184426482"/>
      <w:r w:rsidRPr="002106F8">
        <w:rPr>
          <w:rFonts w:ascii="Time s New Roman" w:hAnsi="Time s New Roman" w:cs="Times New Roman"/>
        </w:rPr>
        <w:t>2</w:t>
      </w:r>
      <w:r w:rsidRPr="002106F8">
        <w:rPr>
          <w:rFonts w:ascii="Time s New Roman" w:hAnsi="Time s New Roman" w:cs="Times New Roman"/>
          <w:lang w:val="vi-VN"/>
        </w:rPr>
        <w:t xml:space="preserve">.4. </w:t>
      </w:r>
      <w:r w:rsidR="004111C4" w:rsidRPr="002106F8">
        <w:rPr>
          <w:rFonts w:ascii="Time s New Roman" w:hAnsi="Time s New Roman" w:cs="Times New Roman"/>
        </w:rPr>
        <w:t>Triggers:</w:t>
      </w:r>
      <w:bookmarkEnd w:id="53"/>
    </w:p>
    <w:p w14:paraId="3107C12E" w14:textId="77777777" w:rsidR="004111C4" w:rsidRPr="002106F8" w:rsidRDefault="004111C4" w:rsidP="00777A1B">
      <w:pPr>
        <w:numPr>
          <w:ilvl w:val="0"/>
          <w:numId w:val="8"/>
        </w:numPr>
        <w:spacing w:line="259" w:lineRule="auto"/>
        <w:jc w:val="left"/>
        <w:rPr>
          <w:rFonts w:ascii="Time s New Roman" w:hAnsi="Time s New Roman" w:cs="Times New Roman"/>
        </w:rPr>
      </w:pPr>
      <w:r w:rsidRPr="002106F8">
        <w:rPr>
          <w:rFonts w:ascii="Time s New Roman" w:hAnsi="Time s New Roman" w:cs="Times New Roman"/>
        </w:rPr>
        <w:t>Tự động xóa sinh viên khi phòng bị xóa.</w:t>
      </w:r>
    </w:p>
    <w:p w14:paraId="118AD868" w14:textId="77777777" w:rsidR="004111C4" w:rsidRPr="002106F8" w:rsidRDefault="004111C4" w:rsidP="00777A1B">
      <w:pPr>
        <w:numPr>
          <w:ilvl w:val="0"/>
          <w:numId w:val="8"/>
        </w:numPr>
        <w:spacing w:line="259" w:lineRule="auto"/>
        <w:jc w:val="left"/>
        <w:rPr>
          <w:rFonts w:ascii="Time s New Roman" w:hAnsi="Time s New Roman" w:cs="Times New Roman"/>
        </w:rPr>
      </w:pPr>
      <w:r w:rsidRPr="002106F8">
        <w:rPr>
          <w:rFonts w:ascii="Time s New Roman" w:hAnsi="Time s New Roman" w:cs="Times New Roman"/>
        </w:rPr>
        <w:lastRenderedPageBreak/>
        <w:t>Kiểm tra chỉ số công tơ điện và nước (chỉ số cuối phải lớn hơn hoặc bằng chỉ số đầu).</w:t>
      </w:r>
    </w:p>
    <w:p w14:paraId="169CC754" w14:textId="77777777" w:rsidR="004111C4" w:rsidRPr="002106F8" w:rsidRDefault="004111C4" w:rsidP="00777A1B">
      <w:pPr>
        <w:numPr>
          <w:ilvl w:val="0"/>
          <w:numId w:val="8"/>
        </w:numPr>
        <w:spacing w:line="259" w:lineRule="auto"/>
        <w:jc w:val="left"/>
        <w:rPr>
          <w:rFonts w:ascii="Time s New Roman" w:hAnsi="Time s New Roman" w:cs="Times New Roman"/>
        </w:rPr>
      </w:pPr>
      <w:r w:rsidRPr="002106F8">
        <w:rPr>
          <w:rFonts w:ascii="Time s New Roman" w:hAnsi="Time s New Roman" w:cs="Times New Roman"/>
        </w:rPr>
        <w:t>Tự động tạo thông tin người thân cho sinh viên khi thêm mới.</w:t>
      </w:r>
    </w:p>
    <w:p w14:paraId="1797A82D" w14:textId="77777777" w:rsidR="004111C4" w:rsidRPr="002106F8" w:rsidRDefault="004111C4" w:rsidP="00777A1B">
      <w:pPr>
        <w:numPr>
          <w:ilvl w:val="0"/>
          <w:numId w:val="8"/>
        </w:numPr>
        <w:spacing w:line="259" w:lineRule="auto"/>
        <w:jc w:val="left"/>
        <w:rPr>
          <w:rFonts w:ascii="Time s New Roman" w:hAnsi="Time s New Roman" w:cs="Times New Roman"/>
        </w:rPr>
      </w:pPr>
      <w:r w:rsidRPr="002106F8">
        <w:rPr>
          <w:rFonts w:ascii="Time s New Roman" w:hAnsi="Time s New Roman" w:cs="Times New Roman"/>
        </w:rPr>
        <w:t>Tự động cập nhật số lượng sinh viên trong phòng khi có sự thay đổi.</w:t>
      </w:r>
    </w:p>
    <w:p w14:paraId="301B84D7" w14:textId="3821BD89" w:rsidR="004111C4" w:rsidRPr="002106F8" w:rsidRDefault="00057D5B" w:rsidP="00057D5B">
      <w:pPr>
        <w:pStyle w:val="Heading3"/>
        <w:numPr>
          <w:ilvl w:val="0"/>
          <w:numId w:val="0"/>
        </w:numPr>
        <w:rPr>
          <w:rFonts w:ascii="Time s New Roman" w:hAnsi="Time s New Roman" w:cs="Times New Roman"/>
        </w:rPr>
      </w:pPr>
      <w:bookmarkStart w:id="54" w:name="_Toc184426483"/>
      <w:r w:rsidRPr="002106F8">
        <w:rPr>
          <w:rFonts w:ascii="Time s New Roman" w:hAnsi="Time s New Roman" w:cs="Times New Roman"/>
        </w:rPr>
        <w:t>2</w:t>
      </w:r>
      <w:r w:rsidRPr="002106F8">
        <w:rPr>
          <w:rFonts w:ascii="Time s New Roman" w:hAnsi="Time s New Roman" w:cs="Times New Roman"/>
          <w:lang w:val="vi-VN"/>
        </w:rPr>
        <w:t xml:space="preserve">.5. </w:t>
      </w:r>
      <w:r w:rsidR="004111C4" w:rsidRPr="002106F8">
        <w:rPr>
          <w:rFonts w:ascii="Time s New Roman" w:hAnsi="Time s New Roman" w:cs="Times New Roman"/>
        </w:rPr>
        <w:t>Views:</w:t>
      </w:r>
      <w:bookmarkEnd w:id="54"/>
    </w:p>
    <w:p w14:paraId="2AC3F251" w14:textId="77777777" w:rsidR="004111C4" w:rsidRPr="002106F8" w:rsidRDefault="004111C4" w:rsidP="00777A1B">
      <w:pPr>
        <w:numPr>
          <w:ilvl w:val="0"/>
          <w:numId w:val="9"/>
        </w:numPr>
        <w:spacing w:line="259" w:lineRule="auto"/>
        <w:jc w:val="left"/>
        <w:rPr>
          <w:rFonts w:ascii="Time s New Roman" w:hAnsi="Time s New Roman" w:cs="Times New Roman"/>
        </w:rPr>
      </w:pPr>
      <w:r w:rsidRPr="002106F8">
        <w:rPr>
          <w:rFonts w:ascii="Time s New Roman" w:hAnsi="Time s New Roman" w:cs="Times New Roman"/>
        </w:rPr>
        <w:t>Xem tình trạng của các phòng và yêu cầu hỗ trợ.</w:t>
      </w:r>
    </w:p>
    <w:p w14:paraId="3A33C878" w14:textId="77777777" w:rsidR="004111C4" w:rsidRPr="002106F8" w:rsidRDefault="004111C4" w:rsidP="00777A1B">
      <w:pPr>
        <w:numPr>
          <w:ilvl w:val="0"/>
          <w:numId w:val="9"/>
        </w:numPr>
        <w:spacing w:line="259" w:lineRule="auto"/>
        <w:jc w:val="left"/>
        <w:rPr>
          <w:rFonts w:ascii="Time s New Roman" w:hAnsi="Time s New Roman" w:cs="Times New Roman"/>
        </w:rPr>
      </w:pPr>
      <w:r w:rsidRPr="002106F8">
        <w:rPr>
          <w:rFonts w:ascii="Time s New Roman" w:hAnsi="Time s New Roman" w:cs="Times New Roman"/>
        </w:rPr>
        <w:t>Xem thông tin chi tiết về sinh viên và người thân.</w:t>
      </w:r>
    </w:p>
    <w:p w14:paraId="7E00B3FA" w14:textId="5700C567" w:rsidR="0055247F" w:rsidRPr="002106F8" w:rsidRDefault="004111C4" w:rsidP="00777A1B">
      <w:pPr>
        <w:numPr>
          <w:ilvl w:val="0"/>
          <w:numId w:val="9"/>
        </w:numPr>
        <w:spacing w:line="259" w:lineRule="auto"/>
        <w:jc w:val="left"/>
        <w:rPr>
          <w:rFonts w:ascii="Time s New Roman" w:hAnsi="Time s New Roman" w:cs="Times New Roman"/>
        </w:rPr>
      </w:pPr>
      <w:r w:rsidRPr="002106F8">
        <w:rPr>
          <w:rFonts w:ascii="Time s New Roman" w:hAnsi="Time s New Roman" w:cs="Times New Roman"/>
        </w:rPr>
        <w:t>Xem hóa đơn điện nước theo từng phòng và tháng năm.</w:t>
      </w:r>
    </w:p>
    <w:p w14:paraId="45934B86" w14:textId="4AA95B00" w:rsidR="00057D5B" w:rsidRPr="002106F8" w:rsidRDefault="00057D5B" w:rsidP="00E83A8A">
      <w:pPr>
        <w:pStyle w:val="Heading2"/>
        <w:rPr>
          <w:rFonts w:ascii="Time s New Roman" w:hAnsi="Time s New Roman"/>
        </w:rPr>
      </w:pPr>
      <w:bookmarkStart w:id="55" w:name="_Toc184426484"/>
      <w:bookmarkStart w:id="56" w:name="_Toc104727628"/>
      <w:bookmarkEnd w:id="22"/>
      <w:bookmarkEnd w:id="23"/>
      <w:bookmarkEnd w:id="24"/>
      <w:bookmarkEnd w:id="25"/>
      <w:bookmarkEnd w:id="26"/>
      <w:r w:rsidRPr="002106F8">
        <w:rPr>
          <w:rFonts w:ascii="Time s New Roman" w:hAnsi="Time s New Roman"/>
        </w:rPr>
        <w:t>Xây Dựng Ứng Dụng</w:t>
      </w:r>
      <w:bookmarkEnd w:id="55"/>
    </w:p>
    <w:p w14:paraId="30167A78" w14:textId="0B71DE53" w:rsidR="00057D5B" w:rsidRPr="002106F8" w:rsidRDefault="00057D5B" w:rsidP="00E83A8A">
      <w:pPr>
        <w:ind w:left="360"/>
        <w:rPr>
          <w:rFonts w:ascii="Time s New Roman" w:hAnsi="Time s New Roman" w:cs="Times New Roman"/>
          <w:szCs w:val="26"/>
          <w:lang w:val="vi-VN"/>
        </w:rPr>
      </w:pPr>
      <w:r w:rsidRPr="002106F8">
        <w:rPr>
          <w:rFonts w:ascii="Time s New Roman" w:hAnsi="Time s New Roman" w:cs="Times New Roman"/>
          <w:szCs w:val="26"/>
        </w:rPr>
        <w:t>Sử dụng công cụ Visual studio 2022 để xây dựng WebApp MVC</w:t>
      </w:r>
    </w:p>
    <w:p w14:paraId="2A55755C" w14:textId="2A6AC44F" w:rsidR="00057D5B" w:rsidRPr="002106F8" w:rsidRDefault="00CC365C" w:rsidP="00057D5B">
      <w:pPr>
        <w:ind w:left="360"/>
        <w:rPr>
          <w:rFonts w:ascii="Time s New Roman" w:hAnsi="Time s New Roman" w:cs="Times New Roman"/>
          <w:szCs w:val="26"/>
          <w:lang w:val="vi-VN"/>
        </w:rPr>
      </w:pPr>
      <w:r w:rsidRPr="002106F8">
        <w:rPr>
          <w:rFonts w:ascii="Time s New Roman" w:hAnsi="Time s New Roman" w:cs="Times New Roman"/>
          <w:noProof/>
          <w:szCs w:val="26"/>
        </w:rPr>
        <w:drawing>
          <wp:anchor distT="0" distB="0" distL="114300" distR="114300" simplePos="0" relativeHeight="251668480" behindDoc="0" locked="0" layoutInCell="1" allowOverlap="1" wp14:anchorId="7EAC9878" wp14:editId="1CA5774C">
            <wp:simplePos x="0" y="0"/>
            <wp:positionH relativeFrom="column">
              <wp:posOffset>1905</wp:posOffset>
            </wp:positionH>
            <wp:positionV relativeFrom="paragraph">
              <wp:posOffset>200025</wp:posOffset>
            </wp:positionV>
            <wp:extent cx="5843270" cy="3898900"/>
            <wp:effectExtent l="0" t="0" r="5080" b="6350"/>
            <wp:wrapTight wrapText="bothSides">
              <wp:wrapPolygon edited="0">
                <wp:start x="0" y="0"/>
                <wp:lineTo x="0" y="21530"/>
                <wp:lineTo x="21548" y="21530"/>
                <wp:lineTo x="21548" y="0"/>
                <wp:lineTo x="0" y="0"/>
              </wp:wrapPolygon>
            </wp:wrapTight>
            <wp:docPr id="413001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01793" name="Picture 1" descr="A screenshot of a computer&#10;&#10;Description automatically generated"/>
                    <pic:cNvPicPr/>
                  </pic:nvPicPr>
                  <pic:blipFill>
                    <a:blip r:embed="rId10"/>
                    <a:stretch>
                      <a:fillRect/>
                    </a:stretch>
                  </pic:blipFill>
                  <pic:spPr>
                    <a:xfrm>
                      <a:off x="0" y="0"/>
                      <a:ext cx="5843270" cy="3898900"/>
                    </a:xfrm>
                    <a:prstGeom prst="rect">
                      <a:avLst/>
                    </a:prstGeom>
                  </pic:spPr>
                </pic:pic>
              </a:graphicData>
            </a:graphic>
            <wp14:sizeRelH relativeFrom="margin">
              <wp14:pctWidth>0</wp14:pctWidth>
            </wp14:sizeRelH>
            <wp14:sizeRelV relativeFrom="margin">
              <wp14:pctHeight>0</wp14:pctHeight>
            </wp14:sizeRelV>
          </wp:anchor>
        </w:drawing>
      </w:r>
      <w:r w:rsidR="00057D5B" w:rsidRPr="002106F8">
        <w:rPr>
          <w:rFonts w:ascii="Time s New Roman" w:hAnsi="Time s New Roman" w:cs="Times New Roman"/>
          <w:szCs w:val="26"/>
          <w:lang w:val="vi-VN"/>
        </w:rPr>
        <w:t>Giao diện của Trang Chủ khi CanBo Đăng nhập</w:t>
      </w:r>
    </w:p>
    <w:p w14:paraId="2B8406D1" w14:textId="05562C38" w:rsidR="00057D5B" w:rsidRPr="002106F8" w:rsidRDefault="00392615" w:rsidP="00CC365C">
      <w:pPr>
        <w:pStyle w:val="Heading3"/>
        <w:numPr>
          <w:ilvl w:val="0"/>
          <w:numId w:val="0"/>
        </w:numPr>
        <w:jc w:val="center"/>
        <w:rPr>
          <w:rFonts w:ascii="Time s New Roman" w:hAnsi="Time s New Roman" w:cs="Times New Roman"/>
          <w:iCs/>
          <w:szCs w:val="26"/>
        </w:rPr>
      </w:pPr>
      <w:bookmarkStart w:id="57" w:name="_Toc184426485"/>
      <w:r w:rsidRPr="002106F8">
        <w:rPr>
          <w:rFonts w:ascii="Time s New Roman" w:hAnsi="Time s New Roman" w:cs="Times New Roman"/>
          <w:iCs/>
          <w:szCs w:val="26"/>
        </w:rPr>
        <w:t xml:space="preserve">Hình </w:t>
      </w:r>
      <w:proofErr w:type="gramStart"/>
      <w:r w:rsidRPr="002106F8">
        <w:rPr>
          <w:rFonts w:ascii="Time s New Roman" w:hAnsi="Time s New Roman" w:cs="Times New Roman"/>
          <w:iCs/>
          <w:szCs w:val="26"/>
        </w:rPr>
        <w:t>2.1 :</w:t>
      </w:r>
      <w:proofErr w:type="gramEnd"/>
      <w:r w:rsidRPr="002106F8">
        <w:rPr>
          <w:rFonts w:ascii="Time s New Roman" w:hAnsi="Time s New Roman" w:cs="Times New Roman"/>
          <w:iCs/>
          <w:szCs w:val="26"/>
        </w:rPr>
        <w:t xml:space="preserve"> Giao </w:t>
      </w:r>
      <w:r w:rsidR="00C979EA" w:rsidRPr="002106F8">
        <w:rPr>
          <w:rFonts w:ascii="Time s New Roman" w:hAnsi="Time s New Roman" w:cs="Times New Roman"/>
          <w:iCs/>
          <w:szCs w:val="26"/>
        </w:rPr>
        <w:t>diện trang chủ</w:t>
      </w:r>
      <w:bookmarkEnd w:id="57"/>
    </w:p>
    <w:p w14:paraId="53A147A7" w14:textId="77777777" w:rsidR="00CC365C" w:rsidRPr="002106F8" w:rsidRDefault="00CC365C" w:rsidP="00057D5B">
      <w:pPr>
        <w:tabs>
          <w:tab w:val="left" w:pos="950"/>
        </w:tabs>
        <w:rPr>
          <w:rFonts w:ascii="Time s New Roman" w:hAnsi="Time s New Roman" w:cs="Times New Roman"/>
          <w:szCs w:val="26"/>
          <w:lang w:val="vi-VN"/>
        </w:rPr>
      </w:pPr>
    </w:p>
    <w:p w14:paraId="030642D7" w14:textId="77996AC0" w:rsidR="00057D5B" w:rsidRPr="002106F8" w:rsidRDefault="00057D5B" w:rsidP="00057D5B">
      <w:pPr>
        <w:tabs>
          <w:tab w:val="left" w:pos="950"/>
        </w:tabs>
        <w:rPr>
          <w:rFonts w:ascii="Time s New Roman" w:hAnsi="Time s New Roman" w:cs="Times New Roman"/>
          <w:szCs w:val="26"/>
          <w:lang w:val="vi-VN"/>
        </w:rPr>
      </w:pPr>
      <w:r w:rsidRPr="002106F8">
        <w:rPr>
          <w:rFonts w:ascii="Time s New Roman" w:hAnsi="Time s New Roman" w:cs="Times New Roman"/>
          <w:noProof/>
          <w:szCs w:val="26"/>
        </w:rPr>
        <w:lastRenderedPageBreak/>
        <w:drawing>
          <wp:anchor distT="0" distB="0" distL="114300" distR="114300" simplePos="0" relativeHeight="251669504" behindDoc="0" locked="0" layoutInCell="1" allowOverlap="1" wp14:anchorId="5A49F555" wp14:editId="116A45D1">
            <wp:simplePos x="0" y="0"/>
            <wp:positionH relativeFrom="column">
              <wp:posOffset>0</wp:posOffset>
            </wp:positionH>
            <wp:positionV relativeFrom="paragraph">
              <wp:posOffset>304800</wp:posOffset>
            </wp:positionV>
            <wp:extent cx="5943600" cy="3221355"/>
            <wp:effectExtent l="0" t="0" r="0" b="0"/>
            <wp:wrapTight wrapText="bothSides">
              <wp:wrapPolygon edited="0">
                <wp:start x="0" y="0"/>
                <wp:lineTo x="0" y="21459"/>
                <wp:lineTo x="21531" y="21459"/>
                <wp:lineTo x="21531" y="0"/>
                <wp:lineTo x="0" y="0"/>
              </wp:wrapPolygon>
            </wp:wrapTight>
            <wp:docPr id="1368331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31519" name="Picture 1" descr="A screenshot of a computer&#10;&#10;Description automatically generated"/>
                    <pic:cNvPicPr/>
                  </pic:nvPicPr>
                  <pic:blipFill>
                    <a:blip r:embed="rId11"/>
                    <a:stretch>
                      <a:fillRect/>
                    </a:stretch>
                  </pic:blipFill>
                  <pic:spPr>
                    <a:xfrm>
                      <a:off x="0" y="0"/>
                      <a:ext cx="5943600" cy="3221355"/>
                    </a:xfrm>
                    <a:prstGeom prst="rect">
                      <a:avLst/>
                    </a:prstGeom>
                  </pic:spPr>
                </pic:pic>
              </a:graphicData>
            </a:graphic>
          </wp:anchor>
        </w:drawing>
      </w:r>
      <w:r w:rsidRPr="002106F8">
        <w:rPr>
          <w:rFonts w:ascii="Time s New Roman" w:hAnsi="Time s New Roman" w:cs="Times New Roman"/>
          <w:szCs w:val="26"/>
          <w:lang w:val="vi-VN"/>
        </w:rPr>
        <w:t>Giao diện xem hiển thị CanBo quản lí kí túc xá</w:t>
      </w:r>
    </w:p>
    <w:p w14:paraId="589D4777" w14:textId="2E019CD3" w:rsidR="00E83A8A" w:rsidRPr="002106F8" w:rsidRDefault="00392615" w:rsidP="00CC365C">
      <w:pPr>
        <w:pStyle w:val="Heading3"/>
        <w:numPr>
          <w:ilvl w:val="0"/>
          <w:numId w:val="0"/>
        </w:numPr>
        <w:jc w:val="center"/>
        <w:rPr>
          <w:rFonts w:ascii="Time s New Roman" w:hAnsi="Time s New Roman" w:cs="Times New Roman"/>
          <w:iCs/>
          <w:szCs w:val="26"/>
        </w:rPr>
      </w:pPr>
      <w:bookmarkStart w:id="58" w:name="_Toc184426486"/>
      <w:r w:rsidRPr="002106F8">
        <w:rPr>
          <w:rFonts w:ascii="Time s New Roman" w:hAnsi="Time s New Roman" w:cs="Times New Roman"/>
          <w:iCs/>
          <w:szCs w:val="26"/>
        </w:rPr>
        <w:t xml:space="preserve">Hình </w:t>
      </w:r>
      <w:proofErr w:type="gramStart"/>
      <w:r w:rsidRPr="002106F8">
        <w:rPr>
          <w:rFonts w:ascii="Time s New Roman" w:hAnsi="Time s New Roman" w:cs="Times New Roman"/>
          <w:iCs/>
          <w:szCs w:val="26"/>
        </w:rPr>
        <w:t>2.</w:t>
      </w:r>
      <w:r w:rsidR="00C979EA" w:rsidRPr="002106F8">
        <w:rPr>
          <w:rFonts w:ascii="Time s New Roman" w:hAnsi="Time s New Roman" w:cs="Times New Roman"/>
          <w:iCs/>
          <w:szCs w:val="26"/>
        </w:rPr>
        <w:t>2</w:t>
      </w:r>
      <w:r w:rsidRPr="002106F8">
        <w:rPr>
          <w:rFonts w:ascii="Time s New Roman" w:hAnsi="Time s New Roman" w:cs="Times New Roman"/>
          <w:iCs/>
          <w:szCs w:val="26"/>
        </w:rPr>
        <w:t xml:space="preserve"> :</w:t>
      </w:r>
      <w:proofErr w:type="gramEnd"/>
      <w:r w:rsidRPr="002106F8">
        <w:rPr>
          <w:rFonts w:ascii="Time s New Roman" w:hAnsi="Time s New Roman" w:cs="Times New Roman"/>
          <w:iCs/>
          <w:szCs w:val="26"/>
        </w:rPr>
        <w:t xml:space="preserve"> Giao diện</w:t>
      </w:r>
      <w:r w:rsidR="00C979EA" w:rsidRPr="002106F8">
        <w:rPr>
          <w:rFonts w:ascii="Time s New Roman" w:hAnsi="Time s New Roman" w:cs="Times New Roman"/>
          <w:iCs/>
          <w:szCs w:val="26"/>
        </w:rPr>
        <w:t xml:space="preserve"> CanBo</w:t>
      </w:r>
      <w:bookmarkEnd w:id="58"/>
    </w:p>
    <w:p w14:paraId="6D6ECBAC" w14:textId="24CB7E44" w:rsidR="00E83A8A" w:rsidRPr="002106F8" w:rsidRDefault="00057D5B" w:rsidP="00057D5B">
      <w:pPr>
        <w:rPr>
          <w:rFonts w:ascii="Time s New Roman" w:hAnsi="Time s New Roman" w:cs="Times New Roman"/>
          <w:szCs w:val="26"/>
          <w:lang w:val="vi-VN"/>
        </w:rPr>
      </w:pPr>
      <w:r w:rsidRPr="002106F8">
        <w:rPr>
          <w:rFonts w:ascii="Time s New Roman" w:hAnsi="Time s New Roman" w:cs="Times New Roman"/>
          <w:szCs w:val="26"/>
          <w:lang w:val="vi-VN"/>
        </w:rPr>
        <w:t>Chức Năng Thêm CanBo mới:</w:t>
      </w:r>
      <w:r w:rsidRPr="002106F8">
        <w:rPr>
          <w:rFonts w:ascii="Time s New Roman" w:hAnsi="Time s New Roman" w:cs="Times New Roman"/>
          <w:noProof/>
          <w:szCs w:val="26"/>
          <w:lang w:val="vi-VN"/>
        </w:rPr>
        <w:t xml:space="preserve"> </w:t>
      </w:r>
      <w:r w:rsidR="00E83A8A" w:rsidRPr="002106F8">
        <w:rPr>
          <w:rFonts w:ascii="Time s New Roman" w:hAnsi="Time s New Roman" w:cs="Times New Roman"/>
          <w:noProof/>
          <w:szCs w:val="26"/>
        </w:rPr>
        <w:drawing>
          <wp:anchor distT="0" distB="0" distL="114300" distR="114300" simplePos="0" relativeHeight="251670528" behindDoc="0" locked="0" layoutInCell="1" allowOverlap="1" wp14:anchorId="0B08C43B" wp14:editId="4B46FDD3">
            <wp:simplePos x="0" y="0"/>
            <wp:positionH relativeFrom="column">
              <wp:posOffset>-5982</wp:posOffset>
            </wp:positionH>
            <wp:positionV relativeFrom="paragraph">
              <wp:posOffset>319405</wp:posOffset>
            </wp:positionV>
            <wp:extent cx="5943600" cy="3137535"/>
            <wp:effectExtent l="0" t="0" r="0" b="5715"/>
            <wp:wrapTight wrapText="bothSides">
              <wp:wrapPolygon edited="0">
                <wp:start x="0" y="0"/>
                <wp:lineTo x="0" y="21508"/>
                <wp:lineTo x="21531" y="21508"/>
                <wp:lineTo x="21531" y="0"/>
                <wp:lineTo x="0" y="0"/>
              </wp:wrapPolygon>
            </wp:wrapTight>
            <wp:docPr id="81758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85063" name="Picture 1" descr="A screenshot of a computer&#10;&#10;Description automatically generated"/>
                    <pic:cNvPicPr/>
                  </pic:nvPicPr>
                  <pic:blipFill>
                    <a:blip r:embed="rId12"/>
                    <a:stretch>
                      <a:fillRect/>
                    </a:stretch>
                  </pic:blipFill>
                  <pic:spPr>
                    <a:xfrm>
                      <a:off x="0" y="0"/>
                      <a:ext cx="5943600" cy="3137535"/>
                    </a:xfrm>
                    <a:prstGeom prst="rect">
                      <a:avLst/>
                    </a:prstGeom>
                  </pic:spPr>
                </pic:pic>
              </a:graphicData>
            </a:graphic>
          </wp:anchor>
        </w:drawing>
      </w:r>
    </w:p>
    <w:p w14:paraId="62C50FC7" w14:textId="5B46708C" w:rsidR="00E83A8A" w:rsidRPr="002106F8" w:rsidRDefault="00E83A8A" w:rsidP="00CC365C">
      <w:pPr>
        <w:pStyle w:val="Heading3"/>
        <w:numPr>
          <w:ilvl w:val="0"/>
          <w:numId w:val="0"/>
        </w:numPr>
        <w:jc w:val="center"/>
        <w:rPr>
          <w:rFonts w:ascii="Time s New Roman" w:hAnsi="Time s New Roman" w:cs="Times New Roman"/>
          <w:iCs/>
          <w:szCs w:val="26"/>
        </w:rPr>
      </w:pPr>
      <w:r w:rsidRPr="002106F8">
        <w:rPr>
          <w:rFonts w:ascii="Time s New Roman" w:hAnsi="Time s New Roman" w:cs="Times New Roman"/>
          <w:szCs w:val="26"/>
          <w:lang w:val="vi-VN"/>
        </w:rPr>
        <w:br/>
      </w:r>
      <w:bookmarkStart w:id="59" w:name="_Toc184426487"/>
      <w:r w:rsidR="00392615" w:rsidRPr="002106F8">
        <w:rPr>
          <w:rFonts w:ascii="Time s New Roman" w:hAnsi="Time s New Roman" w:cs="Times New Roman"/>
          <w:iCs/>
          <w:szCs w:val="26"/>
        </w:rPr>
        <w:t xml:space="preserve">Hình </w:t>
      </w:r>
      <w:proofErr w:type="gramStart"/>
      <w:r w:rsidR="00392615" w:rsidRPr="002106F8">
        <w:rPr>
          <w:rFonts w:ascii="Time s New Roman" w:hAnsi="Time s New Roman" w:cs="Times New Roman"/>
          <w:iCs/>
          <w:szCs w:val="26"/>
        </w:rPr>
        <w:t>2.</w:t>
      </w:r>
      <w:r w:rsidR="00C979EA" w:rsidRPr="002106F8">
        <w:rPr>
          <w:rFonts w:ascii="Time s New Roman" w:hAnsi="Time s New Roman" w:cs="Times New Roman"/>
          <w:iCs/>
          <w:szCs w:val="26"/>
        </w:rPr>
        <w:t>3</w:t>
      </w:r>
      <w:r w:rsidR="00392615" w:rsidRPr="002106F8">
        <w:rPr>
          <w:rFonts w:ascii="Time s New Roman" w:hAnsi="Time s New Roman" w:cs="Times New Roman"/>
          <w:iCs/>
          <w:szCs w:val="26"/>
        </w:rPr>
        <w:t xml:space="preserve"> :</w:t>
      </w:r>
      <w:proofErr w:type="gramEnd"/>
      <w:r w:rsidR="00392615" w:rsidRPr="002106F8">
        <w:rPr>
          <w:rFonts w:ascii="Time s New Roman" w:hAnsi="Time s New Roman" w:cs="Times New Roman"/>
          <w:iCs/>
          <w:szCs w:val="26"/>
        </w:rPr>
        <w:t xml:space="preserve"> Giao diện</w:t>
      </w:r>
      <w:r w:rsidR="00C979EA" w:rsidRPr="002106F8">
        <w:rPr>
          <w:rFonts w:ascii="Time s New Roman" w:hAnsi="Time s New Roman" w:cs="Times New Roman"/>
          <w:iCs/>
          <w:szCs w:val="26"/>
        </w:rPr>
        <w:t xml:space="preserve"> thêm CanBo</w:t>
      </w:r>
      <w:bookmarkEnd w:id="59"/>
    </w:p>
    <w:p w14:paraId="0BE2CAA0" w14:textId="77777777" w:rsidR="00E83A8A" w:rsidRPr="002106F8" w:rsidRDefault="00E83A8A">
      <w:pPr>
        <w:spacing w:line="259" w:lineRule="auto"/>
        <w:jc w:val="left"/>
        <w:rPr>
          <w:rFonts w:ascii="Time s New Roman" w:hAnsi="Time s New Roman" w:cs="Times New Roman"/>
          <w:szCs w:val="26"/>
          <w:lang w:val="vi-VN"/>
        </w:rPr>
      </w:pPr>
      <w:r w:rsidRPr="002106F8">
        <w:rPr>
          <w:rFonts w:ascii="Time s New Roman" w:hAnsi="Time s New Roman" w:cs="Times New Roman"/>
          <w:szCs w:val="26"/>
          <w:lang w:val="vi-VN"/>
        </w:rPr>
        <w:br w:type="page"/>
      </w:r>
    </w:p>
    <w:p w14:paraId="16C25563" w14:textId="3CFB3310" w:rsidR="00057D5B" w:rsidRPr="002106F8" w:rsidRDefault="00057D5B" w:rsidP="00057D5B">
      <w:pPr>
        <w:rPr>
          <w:rFonts w:ascii="Time s New Roman" w:hAnsi="Time s New Roman" w:cs="Times New Roman"/>
          <w:szCs w:val="26"/>
          <w:lang w:val="vi-VN"/>
        </w:rPr>
      </w:pPr>
      <w:r w:rsidRPr="002106F8">
        <w:rPr>
          <w:rFonts w:ascii="Time s New Roman" w:hAnsi="Time s New Roman" w:cs="Times New Roman"/>
          <w:szCs w:val="26"/>
          <w:lang w:val="vi-VN"/>
        </w:rPr>
        <w:lastRenderedPageBreak/>
        <w:t>Giao diện Nhân Viên quản lí kí túc xá</w:t>
      </w:r>
    </w:p>
    <w:p w14:paraId="38527D19" w14:textId="77777777" w:rsidR="00057D5B" w:rsidRPr="002106F8" w:rsidRDefault="00057D5B" w:rsidP="00057D5B">
      <w:pPr>
        <w:rPr>
          <w:rFonts w:ascii="Time s New Roman" w:hAnsi="Time s New Roman" w:cs="Times New Roman"/>
          <w:szCs w:val="26"/>
          <w:lang w:val="vi-VN"/>
        </w:rPr>
      </w:pPr>
      <w:r w:rsidRPr="002106F8">
        <w:rPr>
          <w:rFonts w:ascii="Time s New Roman" w:hAnsi="Time s New Roman" w:cs="Times New Roman"/>
          <w:noProof/>
          <w:szCs w:val="26"/>
        </w:rPr>
        <w:drawing>
          <wp:anchor distT="0" distB="0" distL="114300" distR="114300" simplePos="0" relativeHeight="251671552" behindDoc="0" locked="0" layoutInCell="1" allowOverlap="1" wp14:anchorId="04EF0CFB" wp14:editId="61D1B6C6">
            <wp:simplePos x="0" y="0"/>
            <wp:positionH relativeFrom="column">
              <wp:posOffset>0</wp:posOffset>
            </wp:positionH>
            <wp:positionV relativeFrom="paragraph">
              <wp:posOffset>304800</wp:posOffset>
            </wp:positionV>
            <wp:extent cx="5943600" cy="3124835"/>
            <wp:effectExtent l="0" t="0" r="0" b="0"/>
            <wp:wrapTight wrapText="bothSides">
              <wp:wrapPolygon edited="0">
                <wp:start x="0" y="0"/>
                <wp:lineTo x="0" y="21464"/>
                <wp:lineTo x="21531" y="21464"/>
                <wp:lineTo x="21531" y="0"/>
                <wp:lineTo x="0" y="0"/>
              </wp:wrapPolygon>
            </wp:wrapTight>
            <wp:docPr id="1272163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63008" name="Picture 1" descr="A screenshot of a computer&#10;&#10;Description automatically generated"/>
                    <pic:cNvPicPr/>
                  </pic:nvPicPr>
                  <pic:blipFill>
                    <a:blip r:embed="rId13"/>
                    <a:stretch>
                      <a:fillRect/>
                    </a:stretch>
                  </pic:blipFill>
                  <pic:spPr>
                    <a:xfrm>
                      <a:off x="0" y="0"/>
                      <a:ext cx="5943600" cy="3124835"/>
                    </a:xfrm>
                    <a:prstGeom prst="rect">
                      <a:avLst/>
                    </a:prstGeom>
                  </pic:spPr>
                </pic:pic>
              </a:graphicData>
            </a:graphic>
          </wp:anchor>
        </w:drawing>
      </w:r>
    </w:p>
    <w:p w14:paraId="4F960285" w14:textId="6963230F" w:rsidR="00057D5B" w:rsidRPr="002106F8" w:rsidRDefault="00392615" w:rsidP="00CC365C">
      <w:pPr>
        <w:pStyle w:val="Heading3"/>
        <w:numPr>
          <w:ilvl w:val="0"/>
          <w:numId w:val="0"/>
        </w:numPr>
        <w:jc w:val="center"/>
        <w:rPr>
          <w:rFonts w:ascii="Time s New Roman" w:hAnsi="Time s New Roman" w:cs="Times New Roman"/>
          <w:iCs/>
          <w:szCs w:val="26"/>
        </w:rPr>
      </w:pPr>
      <w:bookmarkStart w:id="60" w:name="_Toc184426488"/>
      <w:r w:rsidRPr="002106F8">
        <w:rPr>
          <w:rFonts w:ascii="Time s New Roman" w:hAnsi="Time s New Roman" w:cs="Times New Roman"/>
          <w:iCs/>
          <w:szCs w:val="26"/>
        </w:rPr>
        <w:t xml:space="preserve">Hình </w:t>
      </w:r>
      <w:proofErr w:type="gramStart"/>
      <w:r w:rsidRPr="002106F8">
        <w:rPr>
          <w:rFonts w:ascii="Time s New Roman" w:hAnsi="Time s New Roman" w:cs="Times New Roman"/>
          <w:iCs/>
          <w:szCs w:val="26"/>
        </w:rPr>
        <w:t>2.</w:t>
      </w:r>
      <w:r w:rsidR="00C979EA" w:rsidRPr="002106F8">
        <w:rPr>
          <w:rFonts w:ascii="Time s New Roman" w:hAnsi="Time s New Roman" w:cs="Times New Roman"/>
          <w:iCs/>
          <w:szCs w:val="26"/>
        </w:rPr>
        <w:t>4</w:t>
      </w:r>
      <w:r w:rsidRPr="002106F8">
        <w:rPr>
          <w:rFonts w:ascii="Time s New Roman" w:hAnsi="Time s New Roman" w:cs="Times New Roman"/>
          <w:iCs/>
          <w:szCs w:val="26"/>
        </w:rPr>
        <w:t xml:space="preserve"> :</w:t>
      </w:r>
      <w:proofErr w:type="gramEnd"/>
      <w:r w:rsidRPr="002106F8">
        <w:rPr>
          <w:rFonts w:ascii="Time s New Roman" w:hAnsi="Time s New Roman" w:cs="Times New Roman"/>
          <w:iCs/>
          <w:szCs w:val="26"/>
        </w:rPr>
        <w:t xml:space="preserve"> Giao diện</w:t>
      </w:r>
      <w:r w:rsidR="00C979EA" w:rsidRPr="002106F8">
        <w:rPr>
          <w:rFonts w:ascii="Time s New Roman" w:hAnsi="Time s New Roman" w:cs="Times New Roman"/>
          <w:iCs/>
          <w:szCs w:val="26"/>
        </w:rPr>
        <w:t xml:space="preserve"> Nhân Viên</w:t>
      </w:r>
      <w:bookmarkEnd w:id="60"/>
    </w:p>
    <w:p w14:paraId="48EB8B5F" w14:textId="6BCA5AFD" w:rsidR="00057D5B" w:rsidRPr="002106F8" w:rsidRDefault="00392615" w:rsidP="00057D5B">
      <w:pPr>
        <w:rPr>
          <w:rFonts w:ascii="Time s New Roman" w:hAnsi="Time s New Roman" w:cs="Times New Roman"/>
          <w:szCs w:val="26"/>
          <w:lang w:val="vi-VN"/>
        </w:rPr>
      </w:pPr>
      <w:r w:rsidRPr="002106F8">
        <w:rPr>
          <w:rFonts w:ascii="Time s New Roman" w:hAnsi="Time s New Roman" w:cs="Times New Roman"/>
          <w:noProof/>
          <w:szCs w:val="26"/>
        </w:rPr>
        <w:drawing>
          <wp:anchor distT="0" distB="0" distL="114300" distR="114300" simplePos="0" relativeHeight="251672576" behindDoc="0" locked="0" layoutInCell="1" allowOverlap="1" wp14:anchorId="455DAF9B" wp14:editId="4D119512">
            <wp:simplePos x="0" y="0"/>
            <wp:positionH relativeFrom="margin">
              <wp:align>right</wp:align>
            </wp:positionH>
            <wp:positionV relativeFrom="paragraph">
              <wp:posOffset>490220</wp:posOffset>
            </wp:positionV>
            <wp:extent cx="5943600" cy="3037840"/>
            <wp:effectExtent l="0" t="0" r="0" b="0"/>
            <wp:wrapTight wrapText="bothSides">
              <wp:wrapPolygon edited="0">
                <wp:start x="0" y="0"/>
                <wp:lineTo x="0" y="21401"/>
                <wp:lineTo x="21531" y="21401"/>
                <wp:lineTo x="21531" y="0"/>
                <wp:lineTo x="0" y="0"/>
              </wp:wrapPolygon>
            </wp:wrapTight>
            <wp:docPr id="1002815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15080" name="Picture 1" descr="A screenshot of a computer&#10;&#10;Description automatically generated"/>
                    <pic:cNvPicPr/>
                  </pic:nvPicPr>
                  <pic:blipFill>
                    <a:blip r:embed="rId14"/>
                    <a:stretch>
                      <a:fillRect/>
                    </a:stretch>
                  </pic:blipFill>
                  <pic:spPr>
                    <a:xfrm>
                      <a:off x="0" y="0"/>
                      <a:ext cx="5943600" cy="3037840"/>
                    </a:xfrm>
                    <a:prstGeom prst="rect">
                      <a:avLst/>
                    </a:prstGeom>
                  </pic:spPr>
                </pic:pic>
              </a:graphicData>
            </a:graphic>
          </wp:anchor>
        </w:drawing>
      </w:r>
      <w:r w:rsidR="00057D5B" w:rsidRPr="002106F8">
        <w:rPr>
          <w:rFonts w:ascii="Time s New Roman" w:hAnsi="Time s New Roman" w:cs="Times New Roman"/>
          <w:szCs w:val="26"/>
          <w:lang w:val="vi-VN"/>
        </w:rPr>
        <w:t>Có thể xem thông tin chi tiết và sửa thông tin Nhân Viên</w:t>
      </w:r>
    </w:p>
    <w:p w14:paraId="474AFD4D" w14:textId="79B72E0D" w:rsidR="00392615" w:rsidRPr="002106F8" w:rsidRDefault="00392615" w:rsidP="00CC365C">
      <w:pPr>
        <w:pStyle w:val="Heading3"/>
        <w:numPr>
          <w:ilvl w:val="0"/>
          <w:numId w:val="0"/>
        </w:numPr>
        <w:jc w:val="center"/>
        <w:rPr>
          <w:rFonts w:ascii="Time s New Roman" w:hAnsi="Time s New Roman" w:cs="Times New Roman"/>
          <w:iCs/>
          <w:szCs w:val="26"/>
        </w:rPr>
      </w:pPr>
      <w:bookmarkStart w:id="61" w:name="_Toc184426489"/>
      <w:r w:rsidRPr="002106F8">
        <w:rPr>
          <w:rFonts w:ascii="Time s New Roman" w:hAnsi="Time s New Roman" w:cs="Times New Roman"/>
          <w:iCs/>
          <w:szCs w:val="26"/>
        </w:rPr>
        <w:t xml:space="preserve">Hình </w:t>
      </w:r>
      <w:proofErr w:type="gramStart"/>
      <w:r w:rsidRPr="002106F8">
        <w:rPr>
          <w:rFonts w:ascii="Time s New Roman" w:hAnsi="Time s New Roman" w:cs="Times New Roman"/>
          <w:iCs/>
          <w:szCs w:val="26"/>
        </w:rPr>
        <w:t>2.</w:t>
      </w:r>
      <w:r w:rsidR="00C979EA" w:rsidRPr="002106F8">
        <w:rPr>
          <w:rFonts w:ascii="Time s New Roman" w:hAnsi="Time s New Roman" w:cs="Times New Roman"/>
          <w:iCs/>
          <w:szCs w:val="26"/>
        </w:rPr>
        <w:t>5</w:t>
      </w:r>
      <w:r w:rsidRPr="002106F8">
        <w:rPr>
          <w:rFonts w:ascii="Time s New Roman" w:hAnsi="Time s New Roman" w:cs="Times New Roman"/>
          <w:iCs/>
          <w:szCs w:val="26"/>
        </w:rPr>
        <w:t xml:space="preserve"> :</w:t>
      </w:r>
      <w:proofErr w:type="gramEnd"/>
      <w:r w:rsidRPr="002106F8">
        <w:rPr>
          <w:rFonts w:ascii="Time s New Roman" w:hAnsi="Time s New Roman" w:cs="Times New Roman"/>
          <w:iCs/>
          <w:szCs w:val="26"/>
        </w:rPr>
        <w:t xml:space="preserve"> Giao diện</w:t>
      </w:r>
      <w:r w:rsidR="00C979EA" w:rsidRPr="002106F8">
        <w:rPr>
          <w:rFonts w:ascii="Time s New Roman" w:hAnsi="Time s New Roman" w:cs="Times New Roman"/>
          <w:iCs/>
          <w:szCs w:val="26"/>
        </w:rPr>
        <w:t xml:space="preserve"> sửa thông tin nhân viên</w:t>
      </w:r>
      <w:bookmarkEnd w:id="61"/>
    </w:p>
    <w:p w14:paraId="0F4E9A4D" w14:textId="15976354" w:rsidR="00057D5B" w:rsidRPr="002106F8" w:rsidRDefault="00057D5B" w:rsidP="00057D5B">
      <w:pPr>
        <w:rPr>
          <w:rFonts w:ascii="Time s New Roman" w:hAnsi="Time s New Roman" w:cs="Times New Roman"/>
          <w:szCs w:val="26"/>
          <w:lang w:val="vi-VN"/>
        </w:rPr>
      </w:pPr>
    </w:p>
    <w:p w14:paraId="7D188F51" w14:textId="2CE25C05" w:rsidR="00057D5B" w:rsidRPr="002106F8" w:rsidRDefault="00057D5B" w:rsidP="00057D5B">
      <w:pPr>
        <w:rPr>
          <w:rFonts w:ascii="Time s New Roman" w:hAnsi="Time s New Roman" w:cs="Times New Roman"/>
          <w:szCs w:val="26"/>
          <w:lang w:val="vi-VN"/>
        </w:rPr>
      </w:pPr>
      <w:r w:rsidRPr="002106F8">
        <w:rPr>
          <w:rFonts w:ascii="Time s New Roman" w:hAnsi="Time s New Roman" w:cs="Times New Roman"/>
          <w:szCs w:val="26"/>
          <w:lang w:val="vi-VN"/>
        </w:rPr>
        <w:lastRenderedPageBreak/>
        <w:t xml:space="preserve">Giao diện Xem Danh Sách Các Dãy Phòng </w:t>
      </w:r>
      <w:r w:rsidRPr="002106F8">
        <w:rPr>
          <w:rFonts w:ascii="Time s New Roman" w:hAnsi="Time s New Roman" w:cs="Times New Roman"/>
          <w:noProof/>
          <w:szCs w:val="26"/>
        </w:rPr>
        <w:drawing>
          <wp:anchor distT="0" distB="0" distL="114300" distR="114300" simplePos="0" relativeHeight="251673600" behindDoc="0" locked="0" layoutInCell="1" allowOverlap="1" wp14:anchorId="06B2EE47" wp14:editId="196BD67D">
            <wp:simplePos x="0" y="0"/>
            <wp:positionH relativeFrom="column">
              <wp:posOffset>0</wp:posOffset>
            </wp:positionH>
            <wp:positionV relativeFrom="paragraph">
              <wp:posOffset>304165</wp:posOffset>
            </wp:positionV>
            <wp:extent cx="5943600" cy="3215005"/>
            <wp:effectExtent l="0" t="0" r="0" b="4445"/>
            <wp:wrapTight wrapText="bothSides">
              <wp:wrapPolygon edited="0">
                <wp:start x="0" y="0"/>
                <wp:lineTo x="0" y="21502"/>
                <wp:lineTo x="21531" y="21502"/>
                <wp:lineTo x="21531" y="0"/>
                <wp:lineTo x="0" y="0"/>
              </wp:wrapPolygon>
            </wp:wrapTight>
            <wp:docPr id="1007216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16550" name="Picture 1" descr="A screenshot of a computer&#10;&#10;Description automatically generated"/>
                    <pic:cNvPicPr/>
                  </pic:nvPicPr>
                  <pic:blipFill>
                    <a:blip r:embed="rId15"/>
                    <a:stretch>
                      <a:fillRect/>
                    </a:stretch>
                  </pic:blipFill>
                  <pic:spPr>
                    <a:xfrm>
                      <a:off x="0" y="0"/>
                      <a:ext cx="5943600" cy="3215005"/>
                    </a:xfrm>
                    <a:prstGeom prst="rect">
                      <a:avLst/>
                    </a:prstGeom>
                  </pic:spPr>
                </pic:pic>
              </a:graphicData>
            </a:graphic>
          </wp:anchor>
        </w:drawing>
      </w:r>
    </w:p>
    <w:p w14:paraId="59A3E6FF" w14:textId="3DFFF893" w:rsidR="00392615" w:rsidRPr="002106F8" w:rsidRDefault="00392615" w:rsidP="00CC365C">
      <w:pPr>
        <w:pStyle w:val="Heading3"/>
        <w:numPr>
          <w:ilvl w:val="0"/>
          <w:numId w:val="0"/>
        </w:numPr>
        <w:jc w:val="center"/>
        <w:rPr>
          <w:rFonts w:ascii="Time s New Roman" w:hAnsi="Time s New Roman" w:cs="Times New Roman"/>
          <w:iCs/>
          <w:szCs w:val="26"/>
        </w:rPr>
      </w:pPr>
      <w:bookmarkStart w:id="62" w:name="_Toc184426490"/>
      <w:r w:rsidRPr="002106F8">
        <w:rPr>
          <w:rFonts w:ascii="Time s New Roman" w:hAnsi="Time s New Roman" w:cs="Times New Roman"/>
          <w:iCs/>
          <w:szCs w:val="26"/>
        </w:rPr>
        <w:t xml:space="preserve">Hình </w:t>
      </w:r>
      <w:proofErr w:type="gramStart"/>
      <w:r w:rsidRPr="002106F8">
        <w:rPr>
          <w:rFonts w:ascii="Time s New Roman" w:hAnsi="Time s New Roman" w:cs="Times New Roman"/>
          <w:iCs/>
          <w:szCs w:val="26"/>
        </w:rPr>
        <w:t>2.</w:t>
      </w:r>
      <w:r w:rsidR="00C979EA" w:rsidRPr="002106F8">
        <w:rPr>
          <w:rFonts w:ascii="Time s New Roman" w:hAnsi="Time s New Roman" w:cs="Times New Roman"/>
          <w:iCs/>
          <w:szCs w:val="26"/>
        </w:rPr>
        <w:t>6</w:t>
      </w:r>
      <w:r w:rsidRPr="002106F8">
        <w:rPr>
          <w:rFonts w:ascii="Time s New Roman" w:hAnsi="Time s New Roman" w:cs="Times New Roman"/>
          <w:iCs/>
          <w:szCs w:val="26"/>
        </w:rPr>
        <w:t xml:space="preserve"> :</w:t>
      </w:r>
      <w:proofErr w:type="gramEnd"/>
      <w:r w:rsidRPr="002106F8">
        <w:rPr>
          <w:rFonts w:ascii="Time s New Roman" w:hAnsi="Time s New Roman" w:cs="Times New Roman"/>
          <w:iCs/>
          <w:szCs w:val="26"/>
        </w:rPr>
        <w:t xml:space="preserve"> Giao diện</w:t>
      </w:r>
      <w:r w:rsidR="00C979EA" w:rsidRPr="002106F8">
        <w:rPr>
          <w:rFonts w:ascii="Time s New Roman" w:hAnsi="Time s New Roman" w:cs="Times New Roman"/>
          <w:iCs/>
          <w:szCs w:val="26"/>
        </w:rPr>
        <w:t xml:space="preserve"> Dãy phòng</w:t>
      </w:r>
      <w:bookmarkEnd w:id="62"/>
    </w:p>
    <w:p w14:paraId="3B4AF9AE" w14:textId="1EA6D438" w:rsidR="00057D5B" w:rsidRPr="002106F8" w:rsidRDefault="00392615" w:rsidP="00057D5B">
      <w:pPr>
        <w:rPr>
          <w:rFonts w:ascii="Time s New Roman" w:hAnsi="Time s New Roman" w:cs="Times New Roman"/>
          <w:szCs w:val="26"/>
          <w:lang w:val="vi-VN"/>
        </w:rPr>
      </w:pPr>
      <w:r w:rsidRPr="002106F8">
        <w:rPr>
          <w:rFonts w:ascii="Time s New Roman" w:hAnsi="Time s New Roman" w:cs="Times New Roman"/>
          <w:noProof/>
          <w:szCs w:val="26"/>
        </w:rPr>
        <w:drawing>
          <wp:anchor distT="0" distB="0" distL="114300" distR="114300" simplePos="0" relativeHeight="251674624" behindDoc="0" locked="0" layoutInCell="1" allowOverlap="1" wp14:anchorId="0F2FAEE4" wp14:editId="34814EB7">
            <wp:simplePos x="0" y="0"/>
            <wp:positionH relativeFrom="column">
              <wp:posOffset>-120650</wp:posOffset>
            </wp:positionH>
            <wp:positionV relativeFrom="paragraph">
              <wp:posOffset>404495</wp:posOffset>
            </wp:positionV>
            <wp:extent cx="5943600" cy="3093720"/>
            <wp:effectExtent l="0" t="0" r="0" b="0"/>
            <wp:wrapTight wrapText="bothSides">
              <wp:wrapPolygon edited="0">
                <wp:start x="0" y="0"/>
                <wp:lineTo x="0" y="21414"/>
                <wp:lineTo x="21531" y="21414"/>
                <wp:lineTo x="21531" y="0"/>
                <wp:lineTo x="0" y="0"/>
              </wp:wrapPolygon>
            </wp:wrapTight>
            <wp:docPr id="842898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98311" name="Picture 1" descr="A screenshot of a computer&#10;&#10;Description automatically generated"/>
                    <pic:cNvPicPr/>
                  </pic:nvPicPr>
                  <pic:blipFill>
                    <a:blip r:embed="rId16"/>
                    <a:stretch>
                      <a:fillRect/>
                    </a:stretch>
                  </pic:blipFill>
                  <pic:spPr>
                    <a:xfrm>
                      <a:off x="0" y="0"/>
                      <a:ext cx="5943600" cy="3093720"/>
                    </a:xfrm>
                    <a:prstGeom prst="rect">
                      <a:avLst/>
                    </a:prstGeom>
                  </pic:spPr>
                </pic:pic>
              </a:graphicData>
            </a:graphic>
          </wp:anchor>
        </w:drawing>
      </w:r>
      <w:r w:rsidR="00057D5B" w:rsidRPr="002106F8">
        <w:rPr>
          <w:rFonts w:ascii="Time s New Roman" w:hAnsi="Time s New Roman" w:cs="Times New Roman"/>
          <w:szCs w:val="26"/>
          <w:lang w:val="vi-VN"/>
        </w:rPr>
        <w:t>Giao diện hiện thị lên các danh sách các phòng</w:t>
      </w:r>
      <w:r w:rsidR="00057D5B" w:rsidRPr="002106F8">
        <w:rPr>
          <w:rFonts w:ascii="Time s New Roman" w:hAnsi="Time s New Roman" w:cs="Times New Roman"/>
          <w:noProof/>
          <w:szCs w:val="26"/>
          <w:lang w:val="vi-VN"/>
        </w:rPr>
        <w:t xml:space="preserve"> </w:t>
      </w:r>
    </w:p>
    <w:p w14:paraId="01283719" w14:textId="6F579846" w:rsidR="00392615" w:rsidRPr="002106F8" w:rsidRDefault="00392615" w:rsidP="00CC365C">
      <w:pPr>
        <w:pStyle w:val="Heading3"/>
        <w:numPr>
          <w:ilvl w:val="0"/>
          <w:numId w:val="0"/>
        </w:numPr>
        <w:jc w:val="center"/>
        <w:rPr>
          <w:rFonts w:ascii="Time s New Roman" w:hAnsi="Time s New Roman" w:cs="Times New Roman"/>
          <w:iCs/>
          <w:szCs w:val="26"/>
        </w:rPr>
      </w:pPr>
      <w:bookmarkStart w:id="63" w:name="_Toc184426491"/>
      <w:r w:rsidRPr="002106F8">
        <w:rPr>
          <w:rFonts w:ascii="Time s New Roman" w:hAnsi="Time s New Roman" w:cs="Times New Roman"/>
          <w:iCs/>
          <w:szCs w:val="26"/>
        </w:rPr>
        <w:t xml:space="preserve">Hình </w:t>
      </w:r>
      <w:proofErr w:type="gramStart"/>
      <w:r w:rsidRPr="002106F8">
        <w:rPr>
          <w:rFonts w:ascii="Time s New Roman" w:hAnsi="Time s New Roman" w:cs="Times New Roman"/>
          <w:iCs/>
          <w:szCs w:val="26"/>
        </w:rPr>
        <w:t>2.</w:t>
      </w:r>
      <w:r w:rsidR="00C979EA" w:rsidRPr="002106F8">
        <w:rPr>
          <w:rFonts w:ascii="Time s New Roman" w:hAnsi="Time s New Roman" w:cs="Times New Roman"/>
          <w:iCs/>
          <w:szCs w:val="26"/>
        </w:rPr>
        <w:t>7</w:t>
      </w:r>
      <w:r w:rsidRPr="002106F8">
        <w:rPr>
          <w:rFonts w:ascii="Time s New Roman" w:hAnsi="Time s New Roman" w:cs="Times New Roman"/>
          <w:iCs/>
          <w:szCs w:val="26"/>
        </w:rPr>
        <w:t xml:space="preserve"> :</w:t>
      </w:r>
      <w:proofErr w:type="gramEnd"/>
      <w:r w:rsidRPr="002106F8">
        <w:rPr>
          <w:rFonts w:ascii="Time s New Roman" w:hAnsi="Time s New Roman" w:cs="Times New Roman"/>
          <w:iCs/>
          <w:szCs w:val="26"/>
        </w:rPr>
        <w:t xml:space="preserve"> Giao diện</w:t>
      </w:r>
      <w:r w:rsidR="00C979EA" w:rsidRPr="002106F8">
        <w:rPr>
          <w:rFonts w:ascii="Time s New Roman" w:hAnsi="Time s New Roman" w:cs="Times New Roman"/>
          <w:iCs/>
          <w:szCs w:val="26"/>
        </w:rPr>
        <w:t xml:space="preserve"> Phòng</w:t>
      </w:r>
      <w:bookmarkEnd w:id="63"/>
    </w:p>
    <w:p w14:paraId="3A65100A" w14:textId="570D1342" w:rsidR="00392615" w:rsidRPr="002106F8" w:rsidRDefault="00392615" w:rsidP="00057D5B">
      <w:pPr>
        <w:rPr>
          <w:rFonts w:ascii="Time s New Roman" w:hAnsi="Time s New Roman" w:cs="Times New Roman"/>
          <w:szCs w:val="26"/>
          <w:lang w:val="vi-VN"/>
        </w:rPr>
      </w:pPr>
    </w:p>
    <w:p w14:paraId="755BE825" w14:textId="3C587A66" w:rsidR="00392615" w:rsidRPr="002106F8" w:rsidRDefault="00392615" w:rsidP="00057D5B">
      <w:pPr>
        <w:rPr>
          <w:rFonts w:ascii="Time s New Roman" w:hAnsi="Time s New Roman" w:cs="Times New Roman"/>
          <w:szCs w:val="26"/>
          <w:lang w:val="vi-VN"/>
        </w:rPr>
      </w:pPr>
    </w:p>
    <w:p w14:paraId="02A8FEF7" w14:textId="77777777" w:rsidR="00392615" w:rsidRPr="002106F8" w:rsidRDefault="00392615">
      <w:pPr>
        <w:spacing w:line="259" w:lineRule="auto"/>
        <w:jc w:val="left"/>
        <w:rPr>
          <w:rFonts w:ascii="Time s New Roman" w:hAnsi="Time s New Roman" w:cs="Times New Roman"/>
          <w:szCs w:val="26"/>
          <w:lang w:val="vi-VN"/>
        </w:rPr>
      </w:pPr>
      <w:r w:rsidRPr="002106F8">
        <w:rPr>
          <w:rFonts w:ascii="Time s New Roman" w:hAnsi="Time s New Roman" w:cs="Times New Roman"/>
          <w:szCs w:val="26"/>
          <w:lang w:val="vi-VN"/>
        </w:rPr>
        <w:br w:type="page"/>
      </w:r>
    </w:p>
    <w:p w14:paraId="6B811C02" w14:textId="36F4496A" w:rsidR="00057D5B" w:rsidRPr="002106F8" w:rsidRDefault="00057D5B" w:rsidP="00057D5B">
      <w:pPr>
        <w:rPr>
          <w:rFonts w:ascii="Time s New Roman" w:hAnsi="Time s New Roman" w:cs="Times New Roman"/>
          <w:szCs w:val="26"/>
          <w:lang w:val="vi-VN"/>
        </w:rPr>
      </w:pPr>
      <w:r w:rsidRPr="002106F8">
        <w:rPr>
          <w:rFonts w:ascii="Time s New Roman" w:hAnsi="Time s New Roman" w:cs="Times New Roman"/>
          <w:szCs w:val="26"/>
          <w:lang w:val="vi-VN"/>
        </w:rPr>
        <w:lastRenderedPageBreak/>
        <w:t>Hiển thị thông tin chi tiết các phòng và sửa các phòng</w:t>
      </w:r>
      <w:r w:rsidRPr="002106F8">
        <w:rPr>
          <w:rFonts w:ascii="Time s New Roman" w:hAnsi="Time s New Roman" w:cs="Times New Roman"/>
          <w:noProof/>
          <w:szCs w:val="26"/>
        </w:rPr>
        <w:drawing>
          <wp:anchor distT="0" distB="0" distL="114300" distR="114300" simplePos="0" relativeHeight="251675648" behindDoc="0" locked="0" layoutInCell="1" allowOverlap="1" wp14:anchorId="63EFCF60" wp14:editId="01F376FC">
            <wp:simplePos x="0" y="0"/>
            <wp:positionH relativeFrom="column">
              <wp:posOffset>0</wp:posOffset>
            </wp:positionH>
            <wp:positionV relativeFrom="paragraph">
              <wp:posOffset>304800</wp:posOffset>
            </wp:positionV>
            <wp:extent cx="5943600" cy="3136265"/>
            <wp:effectExtent l="0" t="0" r="0" b="6985"/>
            <wp:wrapTight wrapText="bothSides">
              <wp:wrapPolygon edited="0">
                <wp:start x="0" y="0"/>
                <wp:lineTo x="0" y="21517"/>
                <wp:lineTo x="21531" y="21517"/>
                <wp:lineTo x="21531" y="0"/>
                <wp:lineTo x="0" y="0"/>
              </wp:wrapPolygon>
            </wp:wrapTight>
            <wp:docPr id="515994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94899" name="Picture 1" descr="A screenshot of a computer&#10;&#10;Description automatically generated"/>
                    <pic:cNvPicPr/>
                  </pic:nvPicPr>
                  <pic:blipFill>
                    <a:blip r:embed="rId17"/>
                    <a:stretch>
                      <a:fillRect/>
                    </a:stretch>
                  </pic:blipFill>
                  <pic:spPr>
                    <a:xfrm>
                      <a:off x="0" y="0"/>
                      <a:ext cx="5943600" cy="3136265"/>
                    </a:xfrm>
                    <a:prstGeom prst="rect">
                      <a:avLst/>
                    </a:prstGeom>
                  </pic:spPr>
                </pic:pic>
              </a:graphicData>
            </a:graphic>
          </wp:anchor>
        </w:drawing>
      </w:r>
    </w:p>
    <w:p w14:paraId="2849EC20" w14:textId="729AB095" w:rsidR="00392615" w:rsidRPr="002106F8" w:rsidRDefault="00392615" w:rsidP="00CC365C">
      <w:pPr>
        <w:pStyle w:val="Heading3"/>
        <w:numPr>
          <w:ilvl w:val="0"/>
          <w:numId w:val="0"/>
        </w:numPr>
        <w:jc w:val="center"/>
        <w:rPr>
          <w:rFonts w:ascii="Time s New Roman" w:hAnsi="Time s New Roman" w:cs="Times New Roman"/>
          <w:iCs/>
          <w:szCs w:val="26"/>
        </w:rPr>
      </w:pPr>
      <w:bookmarkStart w:id="64" w:name="_Toc184426492"/>
      <w:r w:rsidRPr="002106F8">
        <w:rPr>
          <w:rFonts w:ascii="Time s New Roman" w:hAnsi="Time s New Roman" w:cs="Times New Roman"/>
          <w:iCs/>
          <w:szCs w:val="26"/>
        </w:rPr>
        <w:t xml:space="preserve">Hình </w:t>
      </w:r>
      <w:proofErr w:type="gramStart"/>
      <w:r w:rsidRPr="002106F8">
        <w:rPr>
          <w:rFonts w:ascii="Time s New Roman" w:hAnsi="Time s New Roman" w:cs="Times New Roman"/>
          <w:iCs/>
          <w:szCs w:val="26"/>
        </w:rPr>
        <w:t>2.</w:t>
      </w:r>
      <w:r w:rsidR="00C979EA" w:rsidRPr="002106F8">
        <w:rPr>
          <w:rFonts w:ascii="Time s New Roman" w:hAnsi="Time s New Roman" w:cs="Times New Roman"/>
          <w:iCs/>
          <w:szCs w:val="26"/>
        </w:rPr>
        <w:t>8</w:t>
      </w:r>
      <w:r w:rsidRPr="002106F8">
        <w:rPr>
          <w:rFonts w:ascii="Time s New Roman" w:hAnsi="Time s New Roman" w:cs="Times New Roman"/>
          <w:iCs/>
          <w:szCs w:val="26"/>
        </w:rPr>
        <w:t xml:space="preserve"> :</w:t>
      </w:r>
      <w:proofErr w:type="gramEnd"/>
      <w:r w:rsidRPr="002106F8">
        <w:rPr>
          <w:rFonts w:ascii="Time s New Roman" w:hAnsi="Time s New Roman" w:cs="Times New Roman"/>
          <w:iCs/>
          <w:szCs w:val="26"/>
        </w:rPr>
        <w:t xml:space="preserve"> Giao diện</w:t>
      </w:r>
      <w:r w:rsidR="00C979EA" w:rsidRPr="002106F8">
        <w:rPr>
          <w:rFonts w:ascii="Time s New Roman" w:hAnsi="Time s New Roman" w:cs="Times New Roman"/>
          <w:iCs/>
          <w:szCs w:val="26"/>
        </w:rPr>
        <w:t xml:space="preserve"> chi tiết phòng</w:t>
      </w:r>
      <w:bookmarkEnd w:id="64"/>
    </w:p>
    <w:p w14:paraId="45280F5E" w14:textId="77777777" w:rsidR="00E83A8A" w:rsidRPr="002106F8" w:rsidRDefault="00E83A8A" w:rsidP="00057D5B">
      <w:pPr>
        <w:rPr>
          <w:rFonts w:ascii="Time s New Roman" w:hAnsi="Time s New Roman" w:cs="Times New Roman"/>
          <w:szCs w:val="26"/>
          <w:lang w:val="vi-VN"/>
        </w:rPr>
      </w:pPr>
    </w:p>
    <w:p w14:paraId="531C691E" w14:textId="6676E83D" w:rsidR="00057D5B" w:rsidRPr="002106F8" w:rsidRDefault="00392615" w:rsidP="00057D5B">
      <w:pPr>
        <w:rPr>
          <w:rFonts w:ascii="Time s New Roman" w:hAnsi="Time s New Roman" w:cs="Times New Roman"/>
          <w:szCs w:val="26"/>
          <w:lang w:val="vi-VN"/>
        </w:rPr>
      </w:pPr>
      <w:r w:rsidRPr="002106F8">
        <w:rPr>
          <w:rFonts w:ascii="Time s New Roman" w:hAnsi="Time s New Roman" w:cs="Times New Roman"/>
          <w:noProof/>
          <w:szCs w:val="26"/>
        </w:rPr>
        <w:drawing>
          <wp:anchor distT="0" distB="0" distL="114300" distR="114300" simplePos="0" relativeHeight="251677696" behindDoc="0" locked="0" layoutInCell="1" allowOverlap="1" wp14:anchorId="7428649B" wp14:editId="290C2AC0">
            <wp:simplePos x="0" y="0"/>
            <wp:positionH relativeFrom="margin">
              <wp:posOffset>124460</wp:posOffset>
            </wp:positionH>
            <wp:positionV relativeFrom="paragraph">
              <wp:posOffset>287020</wp:posOffset>
            </wp:positionV>
            <wp:extent cx="5943600" cy="3097530"/>
            <wp:effectExtent l="0" t="0" r="0" b="7620"/>
            <wp:wrapTight wrapText="bothSides">
              <wp:wrapPolygon edited="0">
                <wp:start x="0" y="0"/>
                <wp:lineTo x="0" y="21520"/>
                <wp:lineTo x="21531" y="21520"/>
                <wp:lineTo x="21531" y="0"/>
                <wp:lineTo x="0" y="0"/>
              </wp:wrapPolygon>
            </wp:wrapTight>
            <wp:docPr id="1151944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44164" name="Picture 1" descr="A screenshot of a computer&#10;&#10;Description automatically generated"/>
                    <pic:cNvPicPr/>
                  </pic:nvPicPr>
                  <pic:blipFill>
                    <a:blip r:embed="rId18"/>
                    <a:stretch>
                      <a:fillRect/>
                    </a:stretch>
                  </pic:blipFill>
                  <pic:spPr>
                    <a:xfrm>
                      <a:off x="0" y="0"/>
                      <a:ext cx="5943600" cy="3097530"/>
                    </a:xfrm>
                    <a:prstGeom prst="rect">
                      <a:avLst/>
                    </a:prstGeom>
                  </pic:spPr>
                </pic:pic>
              </a:graphicData>
            </a:graphic>
          </wp:anchor>
        </w:drawing>
      </w:r>
      <w:r w:rsidR="00057D5B" w:rsidRPr="002106F8">
        <w:rPr>
          <w:rFonts w:ascii="Time s New Roman" w:hAnsi="Time s New Roman" w:cs="Times New Roman"/>
          <w:szCs w:val="26"/>
          <w:lang w:val="vi-VN"/>
        </w:rPr>
        <w:t xml:space="preserve">Giao diện danh sách các đơn giá theo thời gian </w:t>
      </w:r>
    </w:p>
    <w:p w14:paraId="1B071B22" w14:textId="358CD78B" w:rsidR="00392615" w:rsidRPr="002106F8" w:rsidRDefault="00392615">
      <w:pPr>
        <w:spacing w:line="259" w:lineRule="auto"/>
        <w:jc w:val="left"/>
        <w:rPr>
          <w:rFonts w:ascii="Time s New Roman" w:hAnsi="Time s New Roman" w:cs="Times New Roman"/>
          <w:szCs w:val="26"/>
          <w:lang w:val="vi-VN"/>
        </w:rPr>
      </w:pPr>
    </w:p>
    <w:p w14:paraId="7AA8B74C" w14:textId="07683351" w:rsidR="00392615" w:rsidRPr="002106F8" w:rsidRDefault="00392615" w:rsidP="00CC365C">
      <w:pPr>
        <w:pStyle w:val="Heading3"/>
        <w:numPr>
          <w:ilvl w:val="0"/>
          <w:numId w:val="0"/>
        </w:numPr>
        <w:jc w:val="center"/>
        <w:rPr>
          <w:rFonts w:ascii="Time s New Roman" w:hAnsi="Time s New Roman" w:cs="Times New Roman"/>
          <w:iCs/>
          <w:szCs w:val="26"/>
        </w:rPr>
      </w:pPr>
      <w:bookmarkStart w:id="65" w:name="_Toc184426493"/>
      <w:r w:rsidRPr="002106F8">
        <w:rPr>
          <w:rFonts w:ascii="Time s New Roman" w:hAnsi="Time s New Roman" w:cs="Times New Roman"/>
          <w:iCs/>
          <w:szCs w:val="26"/>
        </w:rPr>
        <w:t xml:space="preserve">Hình </w:t>
      </w:r>
      <w:proofErr w:type="gramStart"/>
      <w:r w:rsidRPr="002106F8">
        <w:rPr>
          <w:rFonts w:ascii="Time s New Roman" w:hAnsi="Time s New Roman" w:cs="Times New Roman"/>
          <w:iCs/>
          <w:szCs w:val="26"/>
        </w:rPr>
        <w:t>2.</w:t>
      </w:r>
      <w:r w:rsidR="00C979EA" w:rsidRPr="002106F8">
        <w:rPr>
          <w:rFonts w:ascii="Time s New Roman" w:hAnsi="Time s New Roman" w:cs="Times New Roman"/>
          <w:iCs/>
          <w:szCs w:val="26"/>
        </w:rPr>
        <w:t>9</w:t>
      </w:r>
      <w:r w:rsidRPr="002106F8">
        <w:rPr>
          <w:rFonts w:ascii="Time s New Roman" w:hAnsi="Time s New Roman" w:cs="Times New Roman"/>
          <w:iCs/>
          <w:szCs w:val="26"/>
        </w:rPr>
        <w:t xml:space="preserve"> :</w:t>
      </w:r>
      <w:proofErr w:type="gramEnd"/>
      <w:r w:rsidRPr="002106F8">
        <w:rPr>
          <w:rFonts w:ascii="Time s New Roman" w:hAnsi="Time s New Roman" w:cs="Times New Roman"/>
          <w:iCs/>
          <w:szCs w:val="26"/>
        </w:rPr>
        <w:t xml:space="preserve"> Giao diện</w:t>
      </w:r>
      <w:r w:rsidR="00C979EA" w:rsidRPr="002106F8">
        <w:rPr>
          <w:rFonts w:ascii="Time s New Roman" w:hAnsi="Time s New Roman" w:cs="Times New Roman"/>
          <w:iCs/>
          <w:szCs w:val="26"/>
        </w:rPr>
        <w:t xml:space="preserve"> Đơn giá</w:t>
      </w:r>
      <w:bookmarkEnd w:id="65"/>
    </w:p>
    <w:p w14:paraId="1043D2EA" w14:textId="77777777" w:rsidR="00392615" w:rsidRPr="002106F8" w:rsidRDefault="00392615">
      <w:pPr>
        <w:spacing w:line="259" w:lineRule="auto"/>
        <w:jc w:val="left"/>
        <w:rPr>
          <w:rFonts w:ascii="Time s New Roman" w:hAnsi="Time s New Roman" w:cs="Times New Roman"/>
          <w:szCs w:val="26"/>
          <w:lang w:val="vi-VN"/>
        </w:rPr>
      </w:pPr>
      <w:r w:rsidRPr="002106F8">
        <w:rPr>
          <w:rFonts w:ascii="Time s New Roman" w:hAnsi="Time s New Roman" w:cs="Times New Roman"/>
          <w:szCs w:val="26"/>
          <w:lang w:val="vi-VN"/>
        </w:rPr>
        <w:br w:type="page"/>
      </w:r>
    </w:p>
    <w:p w14:paraId="03F98F6D" w14:textId="68E82F9C" w:rsidR="00057D5B" w:rsidRPr="002106F8" w:rsidRDefault="00392615" w:rsidP="00057D5B">
      <w:pPr>
        <w:rPr>
          <w:rFonts w:ascii="Time s New Roman" w:hAnsi="Time s New Roman" w:cs="Times New Roman"/>
          <w:szCs w:val="26"/>
          <w:lang w:val="vi-VN"/>
        </w:rPr>
      </w:pPr>
      <w:r w:rsidRPr="002106F8">
        <w:rPr>
          <w:rFonts w:ascii="Time s New Roman" w:hAnsi="Time s New Roman" w:cs="Times New Roman"/>
          <w:noProof/>
          <w:szCs w:val="26"/>
        </w:rPr>
        <w:lastRenderedPageBreak/>
        <w:drawing>
          <wp:anchor distT="0" distB="0" distL="114300" distR="114300" simplePos="0" relativeHeight="251678720" behindDoc="0" locked="0" layoutInCell="1" allowOverlap="1" wp14:anchorId="76F4DCEB" wp14:editId="32D121A8">
            <wp:simplePos x="0" y="0"/>
            <wp:positionH relativeFrom="page">
              <wp:posOffset>915670</wp:posOffset>
            </wp:positionH>
            <wp:positionV relativeFrom="paragraph">
              <wp:posOffset>216535</wp:posOffset>
            </wp:positionV>
            <wp:extent cx="5943600" cy="3239770"/>
            <wp:effectExtent l="0" t="0" r="0" b="0"/>
            <wp:wrapTight wrapText="bothSides">
              <wp:wrapPolygon edited="0">
                <wp:start x="0" y="0"/>
                <wp:lineTo x="0" y="21465"/>
                <wp:lineTo x="21531" y="21465"/>
                <wp:lineTo x="21531" y="0"/>
                <wp:lineTo x="0" y="0"/>
              </wp:wrapPolygon>
            </wp:wrapTight>
            <wp:docPr id="1300145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45751" name="Picture 1" descr="A screenshot of a computer&#10;&#10;Description automatically generated"/>
                    <pic:cNvPicPr/>
                  </pic:nvPicPr>
                  <pic:blipFill>
                    <a:blip r:embed="rId19"/>
                    <a:stretch>
                      <a:fillRect/>
                    </a:stretch>
                  </pic:blipFill>
                  <pic:spPr>
                    <a:xfrm>
                      <a:off x="0" y="0"/>
                      <a:ext cx="5943600" cy="3239770"/>
                    </a:xfrm>
                    <a:prstGeom prst="rect">
                      <a:avLst/>
                    </a:prstGeom>
                  </pic:spPr>
                </pic:pic>
              </a:graphicData>
            </a:graphic>
          </wp:anchor>
        </w:drawing>
      </w:r>
      <w:r w:rsidR="00057D5B" w:rsidRPr="002106F8">
        <w:rPr>
          <w:rFonts w:ascii="Time s New Roman" w:hAnsi="Time s New Roman" w:cs="Times New Roman"/>
          <w:szCs w:val="26"/>
          <w:lang w:val="vi-VN"/>
        </w:rPr>
        <w:t>Giao diện danh sách các yêu cầu hỗ trợ</w:t>
      </w:r>
      <w:r w:rsidR="00057D5B" w:rsidRPr="002106F8">
        <w:rPr>
          <w:rFonts w:ascii="Time s New Roman" w:hAnsi="Time s New Roman" w:cs="Times New Roman"/>
          <w:noProof/>
          <w:szCs w:val="26"/>
          <w:lang w:val="vi-VN"/>
        </w:rPr>
        <w:t xml:space="preserve"> </w:t>
      </w:r>
    </w:p>
    <w:p w14:paraId="17FFEED0" w14:textId="4D5EC671" w:rsidR="00057D5B" w:rsidRPr="002106F8" w:rsidRDefault="00057D5B" w:rsidP="00057D5B">
      <w:pPr>
        <w:rPr>
          <w:rFonts w:ascii="Time s New Roman" w:hAnsi="Time s New Roman" w:cs="Times New Roman"/>
          <w:szCs w:val="26"/>
          <w:lang w:val="vi-VN"/>
        </w:rPr>
      </w:pPr>
    </w:p>
    <w:p w14:paraId="777875B6" w14:textId="6ABBA09A" w:rsidR="00392615" w:rsidRPr="002106F8" w:rsidRDefault="00392615" w:rsidP="00CC365C">
      <w:pPr>
        <w:pStyle w:val="Heading3"/>
        <w:numPr>
          <w:ilvl w:val="0"/>
          <w:numId w:val="0"/>
        </w:numPr>
        <w:jc w:val="center"/>
        <w:rPr>
          <w:rFonts w:ascii="Time s New Roman" w:hAnsi="Time s New Roman" w:cs="Times New Roman"/>
          <w:iCs/>
          <w:szCs w:val="26"/>
        </w:rPr>
      </w:pPr>
      <w:bookmarkStart w:id="66" w:name="_Toc184426494"/>
      <w:r w:rsidRPr="002106F8">
        <w:rPr>
          <w:rFonts w:ascii="Time s New Roman" w:hAnsi="Time s New Roman" w:cs="Times New Roman"/>
          <w:iCs/>
          <w:szCs w:val="26"/>
        </w:rPr>
        <w:t xml:space="preserve">Hình </w:t>
      </w:r>
      <w:proofErr w:type="gramStart"/>
      <w:r w:rsidRPr="002106F8">
        <w:rPr>
          <w:rFonts w:ascii="Time s New Roman" w:hAnsi="Time s New Roman" w:cs="Times New Roman"/>
          <w:iCs/>
          <w:szCs w:val="26"/>
        </w:rPr>
        <w:t>2.</w:t>
      </w:r>
      <w:r w:rsidR="00C979EA" w:rsidRPr="002106F8">
        <w:rPr>
          <w:rFonts w:ascii="Time s New Roman" w:hAnsi="Time s New Roman" w:cs="Times New Roman"/>
          <w:iCs/>
          <w:szCs w:val="26"/>
        </w:rPr>
        <w:t>10</w:t>
      </w:r>
      <w:r w:rsidRPr="002106F8">
        <w:rPr>
          <w:rFonts w:ascii="Time s New Roman" w:hAnsi="Time s New Roman" w:cs="Times New Roman"/>
          <w:iCs/>
          <w:szCs w:val="26"/>
        </w:rPr>
        <w:t xml:space="preserve"> :</w:t>
      </w:r>
      <w:proofErr w:type="gramEnd"/>
      <w:r w:rsidRPr="002106F8">
        <w:rPr>
          <w:rFonts w:ascii="Time s New Roman" w:hAnsi="Time s New Roman" w:cs="Times New Roman"/>
          <w:iCs/>
          <w:szCs w:val="26"/>
        </w:rPr>
        <w:t xml:space="preserve"> Giao diện</w:t>
      </w:r>
      <w:r w:rsidR="00C979EA" w:rsidRPr="002106F8">
        <w:rPr>
          <w:rFonts w:ascii="Time s New Roman" w:hAnsi="Time s New Roman" w:cs="Times New Roman"/>
          <w:iCs/>
          <w:szCs w:val="26"/>
        </w:rPr>
        <w:t xml:space="preserve"> Hỗ trợ</w:t>
      </w:r>
      <w:bookmarkEnd w:id="66"/>
    </w:p>
    <w:p w14:paraId="7567D6E5" w14:textId="25E7F8E3" w:rsidR="00057D5B" w:rsidRPr="002106F8" w:rsidRDefault="00C979EA" w:rsidP="00057D5B">
      <w:pPr>
        <w:rPr>
          <w:rFonts w:ascii="Time s New Roman" w:hAnsi="Time s New Roman" w:cs="Times New Roman"/>
          <w:szCs w:val="26"/>
          <w:lang w:val="vi-VN"/>
        </w:rPr>
      </w:pPr>
      <w:r w:rsidRPr="002106F8">
        <w:rPr>
          <w:rFonts w:ascii="Time s New Roman" w:hAnsi="Time s New Roman" w:cs="Times New Roman"/>
          <w:noProof/>
          <w:szCs w:val="26"/>
        </w:rPr>
        <w:drawing>
          <wp:anchor distT="0" distB="0" distL="114300" distR="114300" simplePos="0" relativeHeight="251680768" behindDoc="0" locked="0" layoutInCell="1" allowOverlap="1" wp14:anchorId="375573C3" wp14:editId="44AC476B">
            <wp:simplePos x="0" y="0"/>
            <wp:positionH relativeFrom="column">
              <wp:posOffset>-57281</wp:posOffset>
            </wp:positionH>
            <wp:positionV relativeFrom="paragraph">
              <wp:posOffset>342900</wp:posOffset>
            </wp:positionV>
            <wp:extent cx="5943600" cy="3101340"/>
            <wp:effectExtent l="0" t="0" r="0" b="3810"/>
            <wp:wrapTopAndBottom/>
            <wp:docPr id="44484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4882" name="Picture 1"/>
                    <pic:cNvPicPr/>
                  </pic:nvPicPr>
                  <pic:blipFill>
                    <a:blip r:embed="rId20"/>
                    <a:stretch>
                      <a:fillRect/>
                    </a:stretch>
                  </pic:blipFill>
                  <pic:spPr>
                    <a:xfrm>
                      <a:off x="0" y="0"/>
                      <a:ext cx="5943600" cy="3101340"/>
                    </a:xfrm>
                    <a:prstGeom prst="rect">
                      <a:avLst/>
                    </a:prstGeom>
                  </pic:spPr>
                </pic:pic>
              </a:graphicData>
            </a:graphic>
          </wp:anchor>
        </w:drawing>
      </w:r>
      <w:r w:rsidR="00057D5B" w:rsidRPr="002106F8">
        <w:rPr>
          <w:rFonts w:ascii="Time s New Roman" w:hAnsi="Time s New Roman" w:cs="Times New Roman"/>
          <w:szCs w:val="26"/>
          <w:lang w:val="vi-VN"/>
        </w:rPr>
        <w:t>Giao diện hển thị lên hóa đơn các phòng:</w:t>
      </w:r>
    </w:p>
    <w:p w14:paraId="2DE2A01B" w14:textId="12ECC437" w:rsidR="00C979EA" w:rsidRPr="002106F8" w:rsidRDefault="00C979EA" w:rsidP="00CC365C">
      <w:pPr>
        <w:pStyle w:val="Heading3"/>
        <w:numPr>
          <w:ilvl w:val="0"/>
          <w:numId w:val="0"/>
        </w:numPr>
        <w:jc w:val="center"/>
        <w:rPr>
          <w:rFonts w:ascii="Time s New Roman" w:hAnsi="Time s New Roman" w:cs="Times New Roman"/>
          <w:iCs/>
          <w:szCs w:val="26"/>
        </w:rPr>
      </w:pPr>
      <w:bookmarkStart w:id="67" w:name="_Toc184426495"/>
      <w:r w:rsidRPr="002106F8">
        <w:rPr>
          <w:rFonts w:ascii="Time s New Roman" w:hAnsi="Time s New Roman" w:cs="Times New Roman"/>
          <w:iCs/>
          <w:szCs w:val="26"/>
        </w:rPr>
        <w:t xml:space="preserve">Hình </w:t>
      </w:r>
      <w:proofErr w:type="gramStart"/>
      <w:r w:rsidRPr="002106F8">
        <w:rPr>
          <w:rFonts w:ascii="Time s New Roman" w:hAnsi="Time s New Roman" w:cs="Times New Roman"/>
          <w:iCs/>
          <w:szCs w:val="26"/>
        </w:rPr>
        <w:t>2.11 :</w:t>
      </w:r>
      <w:proofErr w:type="gramEnd"/>
      <w:r w:rsidRPr="002106F8">
        <w:rPr>
          <w:rFonts w:ascii="Time s New Roman" w:hAnsi="Time s New Roman" w:cs="Times New Roman"/>
          <w:iCs/>
          <w:szCs w:val="26"/>
        </w:rPr>
        <w:t xml:space="preserve"> Giao diện Hóa đơn phòng</w:t>
      </w:r>
      <w:bookmarkEnd w:id="67"/>
    </w:p>
    <w:p w14:paraId="106C82CD" w14:textId="77777777" w:rsidR="00C979EA" w:rsidRPr="002106F8" w:rsidRDefault="00C979EA" w:rsidP="00057D5B">
      <w:pPr>
        <w:rPr>
          <w:rFonts w:ascii="Time s New Roman" w:hAnsi="Time s New Roman" w:cs="Times New Roman"/>
          <w:szCs w:val="26"/>
          <w:lang w:val="vi-VN"/>
        </w:rPr>
      </w:pPr>
    </w:p>
    <w:p w14:paraId="7748E187" w14:textId="77777777" w:rsidR="00C979EA" w:rsidRPr="002106F8" w:rsidRDefault="00C979EA" w:rsidP="00057D5B">
      <w:pPr>
        <w:rPr>
          <w:rFonts w:ascii="Time s New Roman" w:hAnsi="Time s New Roman" w:cs="Times New Roman"/>
          <w:szCs w:val="26"/>
          <w:lang w:val="vi-VN"/>
        </w:rPr>
      </w:pPr>
      <w:r w:rsidRPr="002106F8">
        <w:rPr>
          <w:rFonts w:ascii="Time s New Roman" w:hAnsi="Time s New Roman" w:cs="Times New Roman"/>
          <w:szCs w:val="26"/>
          <w:lang w:val="vi-VN"/>
        </w:rPr>
        <w:br/>
      </w:r>
    </w:p>
    <w:p w14:paraId="390FA858" w14:textId="77777777" w:rsidR="00C979EA" w:rsidRPr="002106F8" w:rsidRDefault="00C979EA">
      <w:pPr>
        <w:spacing w:line="259" w:lineRule="auto"/>
        <w:jc w:val="left"/>
        <w:rPr>
          <w:rFonts w:ascii="Time s New Roman" w:hAnsi="Time s New Roman" w:cs="Times New Roman"/>
          <w:szCs w:val="26"/>
          <w:lang w:val="vi-VN"/>
        </w:rPr>
      </w:pPr>
      <w:r w:rsidRPr="002106F8">
        <w:rPr>
          <w:rFonts w:ascii="Time s New Roman" w:hAnsi="Time s New Roman" w:cs="Times New Roman"/>
          <w:szCs w:val="26"/>
          <w:lang w:val="vi-VN"/>
        </w:rPr>
        <w:br w:type="page"/>
      </w:r>
    </w:p>
    <w:p w14:paraId="2BAC0428" w14:textId="4200F04E" w:rsidR="00057D5B" w:rsidRPr="002106F8" w:rsidRDefault="00057D5B" w:rsidP="00057D5B">
      <w:pPr>
        <w:rPr>
          <w:rFonts w:ascii="Time s New Roman" w:hAnsi="Time s New Roman" w:cs="Times New Roman"/>
          <w:szCs w:val="26"/>
          <w:lang w:val="vi-VN"/>
        </w:rPr>
      </w:pPr>
      <w:r w:rsidRPr="002106F8">
        <w:rPr>
          <w:rFonts w:ascii="Time s New Roman" w:hAnsi="Time s New Roman" w:cs="Times New Roman"/>
          <w:szCs w:val="26"/>
          <w:lang w:val="vi-VN"/>
        </w:rPr>
        <w:lastRenderedPageBreak/>
        <w:t>Khi Đăng Nhập với tài khoản của Nhân Viên:</w:t>
      </w:r>
    </w:p>
    <w:p w14:paraId="5535F468" w14:textId="77777777" w:rsidR="00C979EA" w:rsidRPr="002106F8" w:rsidRDefault="00C979EA" w:rsidP="00C979EA">
      <w:pPr>
        <w:rPr>
          <w:rFonts w:ascii="Time s New Roman" w:hAnsi="Time s New Roman" w:cs="Times New Roman"/>
          <w:szCs w:val="26"/>
          <w:lang w:val="vi-VN"/>
        </w:rPr>
      </w:pPr>
      <w:r w:rsidRPr="002106F8">
        <w:rPr>
          <w:rFonts w:ascii="Time s New Roman" w:hAnsi="Time s New Roman" w:cs="Times New Roman"/>
          <w:noProof/>
          <w:szCs w:val="26"/>
        </w:rPr>
        <w:drawing>
          <wp:anchor distT="0" distB="0" distL="114300" distR="114300" simplePos="0" relativeHeight="251681792" behindDoc="0" locked="0" layoutInCell="1" allowOverlap="1" wp14:anchorId="093A0681" wp14:editId="62E7F85F">
            <wp:simplePos x="0" y="0"/>
            <wp:positionH relativeFrom="margin">
              <wp:posOffset>-135102</wp:posOffset>
            </wp:positionH>
            <wp:positionV relativeFrom="paragraph">
              <wp:posOffset>383693</wp:posOffset>
            </wp:positionV>
            <wp:extent cx="5943600" cy="3159125"/>
            <wp:effectExtent l="0" t="0" r="0" b="3175"/>
            <wp:wrapTight wrapText="bothSides">
              <wp:wrapPolygon edited="0">
                <wp:start x="0" y="0"/>
                <wp:lineTo x="0" y="21491"/>
                <wp:lineTo x="21531" y="21491"/>
                <wp:lineTo x="21531" y="0"/>
                <wp:lineTo x="0" y="0"/>
              </wp:wrapPolygon>
            </wp:wrapTight>
            <wp:docPr id="159981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10038" name="Picture 1" descr="A screenshot of a computer&#10;&#10;Description automatically generated"/>
                    <pic:cNvPicPr/>
                  </pic:nvPicPr>
                  <pic:blipFill>
                    <a:blip r:embed="rId21"/>
                    <a:stretch>
                      <a:fillRect/>
                    </a:stretch>
                  </pic:blipFill>
                  <pic:spPr>
                    <a:xfrm>
                      <a:off x="0" y="0"/>
                      <a:ext cx="5943600" cy="3159125"/>
                    </a:xfrm>
                    <a:prstGeom prst="rect">
                      <a:avLst/>
                    </a:prstGeom>
                  </pic:spPr>
                </pic:pic>
              </a:graphicData>
            </a:graphic>
          </wp:anchor>
        </w:drawing>
      </w:r>
      <w:r w:rsidR="00057D5B" w:rsidRPr="002106F8">
        <w:rPr>
          <w:rFonts w:ascii="Time s New Roman" w:hAnsi="Time s New Roman" w:cs="Times New Roman"/>
          <w:szCs w:val="26"/>
          <w:lang w:val="vi-VN"/>
        </w:rPr>
        <w:t>Giao diện thêm chỉ số điện công tơ nước:</w:t>
      </w:r>
    </w:p>
    <w:p w14:paraId="38D9E6DB" w14:textId="79797707" w:rsidR="00C979EA" w:rsidRPr="002106F8" w:rsidRDefault="00C979EA" w:rsidP="00CC365C">
      <w:pPr>
        <w:pStyle w:val="Heading3"/>
        <w:numPr>
          <w:ilvl w:val="0"/>
          <w:numId w:val="0"/>
        </w:numPr>
        <w:jc w:val="center"/>
        <w:rPr>
          <w:rFonts w:ascii="Time s New Roman" w:hAnsi="Time s New Roman" w:cs="Times New Roman"/>
          <w:iCs/>
          <w:szCs w:val="26"/>
        </w:rPr>
      </w:pPr>
      <w:bookmarkStart w:id="68" w:name="_Toc184426496"/>
      <w:r w:rsidRPr="002106F8">
        <w:rPr>
          <w:rFonts w:ascii="Time s New Roman" w:hAnsi="Time s New Roman" w:cs="Times New Roman"/>
          <w:iCs/>
          <w:szCs w:val="26"/>
        </w:rPr>
        <w:t xml:space="preserve">Hình </w:t>
      </w:r>
      <w:proofErr w:type="gramStart"/>
      <w:r w:rsidRPr="002106F8">
        <w:rPr>
          <w:rFonts w:ascii="Time s New Roman" w:hAnsi="Time s New Roman" w:cs="Times New Roman"/>
          <w:iCs/>
          <w:szCs w:val="26"/>
        </w:rPr>
        <w:t>2.12 :</w:t>
      </w:r>
      <w:proofErr w:type="gramEnd"/>
      <w:r w:rsidRPr="002106F8">
        <w:rPr>
          <w:rFonts w:ascii="Time s New Roman" w:hAnsi="Time s New Roman" w:cs="Times New Roman"/>
          <w:iCs/>
          <w:szCs w:val="26"/>
        </w:rPr>
        <w:t xml:space="preserve"> Giao diện Thêm chỉ số</w:t>
      </w:r>
      <w:bookmarkEnd w:id="68"/>
    </w:p>
    <w:p w14:paraId="7F660871" w14:textId="1A7A4204" w:rsidR="00057D5B" w:rsidRPr="002106F8" w:rsidRDefault="00057D5B" w:rsidP="00057D5B">
      <w:pPr>
        <w:rPr>
          <w:rFonts w:ascii="Time s New Roman" w:hAnsi="Time s New Roman" w:cs="Times New Roman"/>
          <w:szCs w:val="26"/>
          <w:lang w:val="vi-VN"/>
        </w:rPr>
      </w:pPr>
    </w:p>
    <w:p w14:paraId="085EDC0E" w14:textId="2AD9422A" w:rsidR="00057D5B" w:rsidRPr="002106F8" w:rsidRDefault="00C979EA" w:rsidP="00057D5B">
      <w:pPr>
        <w:rPr>
          <w:rFonts w:ascii="Time s New Roman" w:hAnsi="Time s New Roman" w:cs="Times New Roman"/>
          <w:szCs w:val="26"/>
          <w:lang w:val="vi-VN"/>
        </w:rPr>
      </w:pPr>
      <w:r w:rsidRPr="002106F8">
        <w:rPr>
          <w:rFonts w:ascii="Time s New Roman" w:hAnsi="Time s New Roman" w:cs="Times New Roman"/>
          <w:noProof/>
          <w:szCs w:val="26"/>
        </w:rPr>
        <w:drawing>
          <wp:anchor distT="0" distB="0" distL="114300" distR="114300" simplePos="0" relativeHeight="251682816" behindDoc="0" locked="0" layoutInCell="1" allowOverlap="1" wp14:anchorId="4631560B" wp14:editId="0B52722B">
            <wp:simplePos x="0" y="0"/>
            <wp:positionH relativeFrom="column">
              <wp:posOffset>-73047</wp:posOffset>
            </wp:positionH>
            <wp:positionV relativeFrom="paragraph">
              <wp:posOffset>367665</wp:posOffset>
            </wp:positionV>
            <wp:extent cx="5943600" cy="3150870"/>
            <wp:effectExtent l="0" t="0" r="0" b="0"/>
            <wp:wrapTight wrapText="bothSides">
              <wp:wrapPolygon edited="0">
                <wp:start x="0" y="0"/>
                <wp:lineTo x="0" y="21417"/>
                <wp:lineTo x="21531" y="21417"/>
                <wp:lineTo x="21531" y="0"/>
                <wp:lineTo x="0" y="0"/>
              </wp:wrapPolygon>
            </wp:wrapTight>
            <wp:docPr id="1771288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88091" name=""/>
                    <pic:cNvPicPr/>
                  </pic:nvPicPr>
                  <pic:blipFill>
                    <a:blip r:embed="rId22"/>
                    <a:stretch>
                      <a:fillRect/>
                    </a:stretch>
                  </pic:blipFill>
                  <pic:spPr>
                    <a:xfrm>
                      <a:off x="0" y="0"/>
                      <a:ext cx="5943600" cy="3150870"/>
                    </a:xfrm>
                    <a:prstGeom prst="rect">
                      <a:avLst/>
                    </a:prstGeom>
                  </pic:spPr>
                </pic:pic>
              </a:graphicData>
            </a:graphic>
          </wp:anchor>
        </w:drawing>
      </w:r>
      <w:r w:rsidR="00057D5B" w:rsidRPr="002106F8">
        <w:rPr>
          <w:rFonts w:ascii="Time s New Roman" w:hAnsi="Time s New Roman" w:cs="Times New Roman"/>
          <w:szCs w:val="26"/>
          <w:lang w:val="vi-VN"/>
        </w:rPr>
        <w:t>Giao diện hóa đơn điện nước:</w:t>
      </w:r>
    </w:p>
    <w:p w14:paraId="74F2983C" w14:textId="38AFFB38" w:rsidR="00C979EA" w:rsidRPr="002106F8" w:rsidRDefault="00C979EA" w:rsidP="00CC365C">
      <w:pPr>
        <w:pStyle w:val="Heading3"/>
        <w:numPr>
          <w:ilvl w:val="0"/>
          <w:numId w:val="0"/>
        </w:numPr>
        <w:jc w:val="center"/>
        <w:rPr>
          <w:rFonts w:ascii="Time s New Roman" w:hAnsi="Time s New Roman" w:cs="Times New Roman"/>
          <w:iCs/>
          <w:szCs w:val="26"/>
        </w:rPr>
      </w:pPr>
      <w:bookmarkStart w:id="69" w:name="_Toc184426497"/>
      <w:r w:rsidRPr="002106F8">
        <w:rPr>
          <w:rFonts w:ascii="Time s New Roman" w:hAnsi="Time s New Roman" w:cs="Times New Roman"/>
          <w:iCs/>
          <w:szCs w:val="26"/>
        </w:rPr>
        <w:t xml:space="preserve">Hình </w:t>
      </w:r>
      <w:proofErr w:type="gramStart"/>
      <w:r w:rsidRPr="002106F8">
        <w:rPr>
          <w:rFonts w:ascii="Time s New Roman" w:hAnsi="Time s New Roman" w:cs="Times New Roman"/>
          <w:iCs/>
          <w:szCs w:val="26"/>
        </w:rPr>
        <w:t>2.13 :</w:t>
      </w:r>
      <w:proofErr w:type="gramEnd"/>
      <w:r w:rsidRPr="002106F8">
        <w:rPr>
          <w:rFonts w:ascii="Time s New Roman" w:hAnsi="Time s New Roman" w:cs="Times New Roman"/>
          <w:iCs/>
          <w:szCs w:val="26"/>
        </w:rPr>
        <w:t xml:space="preserve"> Giao diện Hóa đơn điện nước</w:t>
      </w:r>
      <w:bookmarkEnd w:id="69"/>
    </w:p>
    <w:p w14:paraId="3A2CAD9F" w14:textId="68374184" w:rsidR="00057D5B" w:rsidRPr="002106F8" w:rsidRDefault="00057D5B" w:rsidP="00057D5B">
      <w:pPr>
        <w:rPr>
          <w:rFonts w:ascii="Time s New Roman" w:hAnsi="Time s New Roman" w:cs="Times New Roman"/>
          <w:szCs w:val="26"/>
          <w:lang w:val="vi-VN"/>
        </w:rPr>
      </w:pPr>
    </w:p>
    <w:p w14:paraId="4B96EF9C" w14:textId="520C50CC" w:rsidR="00F24C3C" w:rsidRPr="002106F8" w:rsidRDefault="00F24C3C" w:rsidP="00CC365C">
      <w:pPr>
        <w:pStyle w:val="Heading1"/>
        <w:jc w:val="center"/>
        <w:rPr>
          <w:rFonts w:ascii="Time s New Roman" w:hAnsi="Time s New Roman" w:cs="Times New Roman"/>
          <w:lang w:val="vi-VN"/>
        </w:rPr>
      </w:pPr>
      <w:bookmarkStart w:id="70" w:name="_Toc184426498"/>
      <w:bookmarkEnd w:id="56"/>
      <w:r w:rsidRPr="002106F8">
        <w:rPr>
          <w:rFonts w:ascii="Time s New Roman" w:hAnsi="Time s New Roman" w:cs="Times New Roman"/>
          <w:lang w:val="vi-VN"/>
        </w:rPr>
        <w:lastRenderedPageBreak/>
        <w:t>KẾT LUẬN VÀ ĐỊNH HƯỚNG PHÁT TRIỂN</w:t>
      </w:r>
      <w:bookmarkEnd w:id="70"/>
    </w:p>
    <w:p w14:paraId="4BC20D03" w14:textId="7CBC7C2A" w:rsidR="00F24C3C" w:rsidRPr="002106F8" w:rsidRDefault="00F24C3C" w:rsidP="00777A1B">
      <w:pPr>
        <w:pStyle w:val="Heading2"/>
        <w:numPr>
          <w:ilvl w:val="0"/>
          <w:numId w:val="10"/>
        </w:numPr>
        <w:rPr>
          <w:rFonts w:ascii="Time s New Roman" w:hAnsi="Time s New Roman" w:cs="Times New Roman"/>
        </w:rPr>
      </w:pPr>
      <w:bookmarkStart w:id="71" w:name="_Toc184426499"/>
      <w:r w:rsidRPr="002106F8">
        <w:rPr>
          <w:rFonts w:ascii="Time s New Roman" w:hAnsi="Time s New Roman" w:cs="Times New Roman"/>
        </w:rPr>
        <w:t>Kết luận</w:t>
      </w:r>
      <w:bookmarkEnd w:id="71"/>
    </w:p>
    <w:p w14:paraId="7394ACD5" w14:textId="118A2759" w:rsidR="00F24C3C" w:rsidRPr="002106F8" w:rsidRDefault="00F24C3C" w:rsidP="00D169A6">
      <w:pPr>
        <w:pStyle w:val="DoanVB"/>
        <w:rPr>
          <w:rFonts w:ascii="Time s New Roman" w:hAnsi="Time s New Roman" w:cs="Times New Roman"/>
        </w:rPr>
      </w:pPr>
      <w:r w:rsidRPr="002106F8">
        <w:rPr>
          <w:rFonts w:ascii="Time s New Roman" w:hAnsi="Time s New Roman" w:cs="Times New Roman"/>
        </w:rPr>
        <w:t>Đồ án "Quản Lý Ký Túc Xá" được thực hiện với mục tiêu xây dựng một hệ thống quản lý cơ sở dữ liệu toàn diện và hiệu quả cho việc quản lý các thông tin liên quan đến ký túc xá. Hệ thống đã được thiết kế và triển khai đầy đủ theo các yêu cầu đề ra, bao gồm quản lý phòng ở, hóa đơn dịch vụ, hỗ trợ và phân quyền người dùng. Cụ thể:</w:t>
      </w:r>
    </w:p>
    <w:p w14:paraId="29B7633D" w14:textId="61FD00E4" w:rsidR="00F24C3C" w:rsidRPr="002106F8" w:rsidRDefault="00F24C3C" w:rsidP="00D169A6">
      <w:pPr>
        <w:pStyle w:val="Heading3"/>
        <w:numPr>
          <w:ilvl w:val="0"/>
          <w:numId w:val="0"/>
        </w:numPr>
        <w:rPr>
          <w:rFonts w:ascii="Time s New Roman" w:hAnsi="Time s New Roman" w:cs="Times New Roman"/>
        </w:rPr>
      </w:pPr>
      <w:bookmarkStart w:id="72" w:name="_Toc184426500"/>
      <w:r w:rsidRPr="002106F8">
        <w:rPr>
          <w:rFonts w:ascii="Time s New Roman" w:hAnsi="Time s New Roman" w:cs="Times New Roman"/>
        </w:rPr>
        <w:t>1.1. Xây dựng Cơ Sở Dữ Liệu</w:t>
      </w:r>
      <w:bookmarkEnd w:id="72"/>
    </w:p>
    <w:p w14:paraId="7B66D860" w14:textId="77777777" w:rsidR="00F24C3C" w:rsidRPr="002106F8" w:rsidRDefault="00F24C3C" w:rsidP="004E2427">
      <w:pPr>
        <w:pStyle w:val="DoanVB"/>
        <w:rPr>
          <w:rFonts w:ascii="Time s New Roman" w:hAnsi="Time s New Roman" w:cs="Times New Roman"/>
        </w:rPr>
      </w:pPr>
      <w:r w:rsidRPr="002106F8">
        <w:rPr>
          <w:rFonts w:ascii="Time s New Roman" w:hAnsi="Time s New Roman" w:cs="Times New Roman"/>
        </w:rPr>
        <w:t>Các bảng cơ sở dữ liệu được thiết kế rõ ràng và hợp lý với các ràng buộc khóa chính, khóa ngoại, check, unique, default để đảm bảo tính toàn vẹn và hiệu quả trong quá trình lưu trữ và truy xuất dữ liệu.</w:t>
      </w:r>
    </w:p>
    <w:p w14:paraId="3387C413" w14:textId="77777777" w:rsidR="00F24C3C" w:rsidRPr="002106F8" w:rsidRDefault="00F24C3C" w:rsidP="004E2427">
      <w:pPr>
        <w:pStyle w:val="DoanVB"/>
        <w:rPr>
          <w:rFonts w:ascii="Time s New Roman" w:hAnsi="Time s New Roman" w:cs="Times New Roman"/>
        </w:rPr>
      </w:pPr>
      <w:r w:rsidRPr="002106F8">
        <w:rPr>
          <w:rFonts w:ascii="Time s New Roman" w:hAnsi="Time s New Roman" w:cs="Times New Roman"/>
        </w:rPr>
        <w:t>Các mối quan hệ 1-1 giữa các bảng được thể hiện đúng yêu cầu, đảm bảo sự liên kết chính xác giữa các dữ liệu.</w:t>
      </w:r>
    </w:p>
    <w:p w14:paraId="7A79E7A3" w14:textId="77777777" w:rsidR="00F24C3C" w:rsidRPr="002106F8" w:rsidRDefault="00F24C3C" w:rsidP="004E2427">
      <w:pPr>
        <w:pStyle w:val="DoanVB"/>
        <w:rPr>
          <w:rFonts w:ascii="Time s New Roman" w:hAnsi="Time s New Roman" w:cs="Times New Roman"/>
        </w:rPr>
      </w:pPr>
      <w:r w:rsidRPr="002106F8">
        <w:rPr>
          <w:rFonts w:ascii="Time s New Roman" w:hAnsi="Time s New Roman" w:cs="Times New Roman"/>
        </w:rPr>
        <w:t>Các bảng chính như Hóa đơn điện nước, Hóa đơn phòng, Dãy phòng, Phòng, Nhân viên, Cán bộ, Đơn giá, Hỗ trợ đều đã được xây dựng đầy đủ, đáp ứng các chức năng quản lý cơ bản và nâng cao.</w:t>
      </w:r>
    </w:p>
    <w:p w14:paraId="31B85725" w14:textId="2FC836AA" w:rsidR="00F24C3C" w:rsidRPr="002106F8" w:rsidRDefault="00F24C3C" w:rsidP="00D169A6">
      <w:pPr>
        <w:pStyle w:val="Heading3"/>
        <w:numPr>
          <w:ilvl w:val="0"/>
          <w:numId w:val="0"/>
        </w:numPr>
        <w:rPr>
          <w:rFonts w:ascii="Time s New Roman" w:hAnsi="Time s New Roman" w:cs="Times New Roman"/>
        </w:rPr>
      </w:pPr>
      <w:bookmarkStart w:id="73" w:name="_Toc184426501"/>
      <w:r w:rsidRPr="002106F8">
        <w:rPr>
          <w:rFonts w:ascii="Time s New Roman" w:hAnsi="Time s New Roman" w:cs="Times New Roman"/>
        </w:rPr>
        <w:t>1.2. Cài Đặt Các Yêu Cầu Hệ Thống</w:t>
      </w:r>
      <w:bookmarkEnd w:id="73"/>
    </w:p>
    <w:p w14:paraId="07F3F4E5" w14:textId="77777777" w:rsidR="00F24C3C" w:rsidRPr="002106F8" w:rsidRDefault="00F24C3C" w:rsidP="004E2427">
      <w:pPr>
        <w:pStyle w:val="DoanVB"/>
        <w:rPr>
          <w:rFonts w:ascii="Time s New Roman" w:hAnsi="Time s New Roman" w:cs="Times New Roman"/>
        </w:rPr>
      </w:pPr>
      <w:r w:rsidRPr="002106F8">
        <w:rPr>
          <w:rFonts w:ascii="Time s New Roman" w:hAnsi="Time s New Roman" w:cs="Times New Roman"/>
        </w:rPr>
        <w:t>Procedure, Function, Trigger, và View được triển khai đầy đủ để hệ thống có thể tự động xử lý các nghiệp vụ phức tạp, như tính toán tiền điện, tiền nước, cập nhật tình trạng hóa đơn, và hỗ trợ sinh viên.</w:t>
      </w:r>
    </w:p>
    <w:p w14:paraId="3506AF7D" w14:textId="77777777" w:rsidR="00F24C3C" w:rsidRPr="002106F8" w:rsidRDefault="00F24C3C" w:rsidP="004E2427">
      <w:pPr>
        <w:pStyle w:val="DoanVB"/>
        <w:rPr>
          <w:rFonts w:ascii="Time s New Roman" w:hAnsi="Time s New Roman" w:cs="Times New Roman"/>
        </w:rPr>
      </w:pPr>
      <w:r w:rsidRPr="002106F8">
        <w:rPr>
          <w:rFonts w:ascii="Time s New Roman" w:hAnsi="Time s New Roman" w:cs="Times New Roman"/>
        </w:rPr>
        <w:t>Các View được xây dựng giúp hiển thị thông tin chi tiết và tổng hợp về các hóa đơn, phòng ở, dãy phòng, hỗ trợ, cũng như thông tin nhân viên và cán bộ.</w:t>
      </w:r>
    </w:p>
    <w:p w14:paraId="5C870E06" w14:textId="431C92AA" w:rsidR="00F24C3C" w:rsidRPr="002106F8" w:rsidRDefault="00F24C3C" w:rsidP="00D169A6">
      <w:pPr>
        <w:pStyle w:val="Heading3"/>
        <w:numPr>
          <w:ilvl w:val="0"/>
          <w:numId w:val="0"/>
        </w:numPr>
        <w:rPr>
          <w:rFonts w:ascii="Time s New Roman" w:hAnsi="Time s New Roman" w:cs="Times New Roman"/>
        </w:rPr>
      </w:pPr>
      <w:bookmarkStart w:id="74" w:name="_Toc184426502"/>
      <w:r w:rsidRPr="002106F8">
        <w:rPr>
          <w:rFonts w:ascii="Time s New Roman" w:hAnsi="Time s New Roman" w:cs="Times New Roman"/>
        </w:rPr>
        <w:t>1.3. Quản Trị Người Dùng</w:t>
      </w:r>
      <w:bookmarkEnd w:id="74"/>
    </w:p>
    <w:p w14:paraId="4431DE30" w14:textId="77777777" w:rsidR="00F24C3C" w:rsidRPr="002106F8" w:rsidRDefault="00F24C3C" w:rsidP="004E2427">
      <w:pPr>
        <w:pStyle w:val="DoanVB"/>
        <w:rPr>
          <w:rFonts w:ascii="Time s New Roman" w:hAnsi="Time s New Roman" w:cs="Times New Roman"/>
        </w:rPr>
      </w:pPr>
      <w:r w:rsidRPr="002106F8">
        <w:rPr>
          <w:rFonts w:ascii="Time s New Roman" w:hAnsi="Time s New Roman" w:cs="Times New Roman"/>
        </w:rPr>
        <w:t>Nhân viên có quyền thực hiện các thao tác cơ bản như thêm mới dữ liệu vào bảng Hỗ trợ, Hóa đơn điện nước (trừ trạng thái hóa đơn), và quản lý thông tin sinh viên cùng thân nhân.</w:t>
      </w:r>
    </w:p>
    <w:p w14:paraId="4825A164" w14:textId="77777777" w:rsidR="00F24C3C" w:rsidRPr="002106F8" w:rsidRDefault="00F24C3C" w:rsidP="004E2427">
      <w:pPr>
        <w:pStyle w:val="DoanVB"/>
        <w:rPr>
          <w:rFonts w:ascii="Time s New Roman" w:hAnsi="Time s New Roman" w:cs="Times New Roman"/>
        </w:rPr>
      </w:pPr>
      <w:r w:rsidRPr="002106F8">
        <w:rPr>
          <w:rFonts w:ascii="Time s New Roman" w:hAnsi="Time s New Roman" w:cs="Times New Roman"/>
        </w:rPr>
        <w:t>Cán bộ có quyền toàn quyền quản lý dữ liệu, bao gồm insert, update, và delete vào tất cả các bảng và View. Điều này giúp cán bộ quản lý toàn diện hệ thống và đảm bảo sự chính xác của dữ liệu.</w:t>
      </w:r>
    </w:p>
    <w:p w14:paraId="66AD5DE1" w14:textId="5EFC6F5D" w:rsidR="00F24C3C" w:rsidRPr="002106F8" w:rsidRDefault="00F24C3C" w:rsidP="00D169A6">
      <w:pPr>
        <w:pStyle w:val="Heading3"/>
        <w:numPr>
          <w:ilvl w:val="0"/>
          <w:numId w:val="0"/>
        </w:numPr>
        <w:rPr>
          <w:rFonts w:ascii="Time s New Roman" w:hAnsi="Time s New Roman" w:cs="Times New Roman"/>
        </w:rPr>
      </w:pPr>
      <w:bookmarkStart w:id="75" w:name="_Toc184426503"/>
      <w:r w:rsidRPr="002106F8">
        <w:rPr>
          <w:rFonts w:ascii="Time s New Roman" w:hAnsi="Time s New Roman" w:cs="Times New Roman"/>
        </w:rPr>
        <w:t>1.4. Ứng Dụng WebApp (MVC)</w:t>
      </w:r>
      <w:bookmarkEnd w:id="75"/>
    </w:p>
    <w:p w14:paraId="23F777CD" w14:textId="77777777" w:rsidR="00F24C3C" w:rsidRPr="002106F8" w:rsidRDefault="00F24C3C" w:rsidP="004E2427">
      <w:pPr>
        <w:pStyle w:val="DoanVB"/>
        <w:rPr>
          <w:rFonts w:ascii="Time s New Roman" w:hAnsi="Time s New Roman" w:cs="Times New Roman"/>
        </w:rPr>
      </w:pPr>
      <w:r w:rsidRPr="002106F8">
        <w:rPr>
          <w:rFonts w:ascii="Time s New Roman" w:hAnsi="Time s New Roman" w:cs="Times New Roman"/>
        </w:rPr>
        <w:t>Hệ thống WebApp được phát triển theo mô hình MVC để kết nối với cơ sở dữ liệu SQL Server, đảm bảo tính tách biệt giữa giao diện, xử lý nghiệp vụ và dữ liệu.</w:t>
      </w:r>
    </w:p>
    <w:p w14:paraId="67BBBF00" w14:textId="77777777" w:rsidR="00F24C3C" w:rsidRPr="002106F8" w:rsidRDefault="00F24C3C" w:rsidP="004E2427">
      <w:pPr>
        <w:pStyle w:val="DoanVB"/>
        <w:rPr>
          <w:rFonts w:ascii="Time s New Roman" w:hAnsi="Time s New Roman" w:cs="Times New Roman"/>
        </w:rPr>
      </w:pPr>
      <w:r w:rsidRPr="002106F8">
        <w:rPr>
          <w:rFonts w:ascii="Time s New Roman" w:hAnsi="Time s New Roman" w:cs="Times New Roman"/>
        </w:rPr>
        <w:lastRenderedPageBreak/>
        <w:t>Các thao tác CRUD (Create, Read, Update, Delete) được triển khai đầy đủ trên giao diện WebApp, cho phép người dùng thực hiện các chức năng một cách trực quan và dễ dàng.</w:t>
      </w:r>
    </w:p>
    <w:p w14:paraId="289B4070" w14:textId="77777777" w:rsidR="00F24C3C" w:rsidRPr="002106F8" w:rsidRDefault="00F24C3C" w:rsidP="004E2427">
      <w:pPr>
        <w:pStyle w:val="DoanVB"/>
        <w:rPr>
          <w:rFonts w:ascii="Time s New Roman" w:hAnsi="Time s New Roman" w:cs="Times New Roman"/>
        </w:rPr>
      </w:pPr>
      <w:r w:rsidRPr="002106F8">
        <w:rPr>
          <w:rFonts w:ascii="Time s New Roman" w:hAnsi="Time s New Roman" w:cs="Times New Roman"/>
        </w:rPr>
        <w:t>Hệ thống WebApp đã tích hợp các cấu trúc Procedure, Function, Trigger và View để xử lý các nghiệp vụ liên quan đến hóa đơn, phòng ở và hỗ trợ, nâng cao tính tự động hóa và hiệu quả.</w:t>
      </w:r>
    </w:p>
    <w:p w14:paraId="6703CF91" w14:textId="468D090D" w:rsidR="00F24C3C" w:rsidRPr="002106F8" w:rsidRDefault="00F24C3C" w:rsidP="00777A1B">
      <w:pPr>
        <w:pStyle w:val="Heading2"/>
        <w:numPr>
          <w:ilvl w:val="0"/>
          <w:numId w:val="10"/>
        </w:numPr>
        <w:rPr>
          <w:rFonts w:ascii="Time s New Roman" w:hAnsi="Time s New Roman" w:cs="Times New Roman"/>
        </w:rPr>
      </w:pPr>
      <w:r w:rsidRPr="002106F8">
        <w:rPr>
          <w:rFonts w:ascii="Time s New Roman" w:hAnsi="Time s New Roman" w:cs="Times New Roman"/>
        </w:rPr>
        <w:t xml:space="preserve"> </w:t>
      </w:r>
      <w:bookmarkStart w:id="76" w:name="_Toc184426504"/>
      <w:r w:rsidRPr="002106F8">
        <w:rPr>
          <w:rFonts w:ascii="Time s New Roman" w:hAnsi="Time s New Roman" w:cs="Times New Roman"/>
        </w:rPr>
        <w:t>Định Hướng Phát Triển Hệ Thống</w:t>
      </w:r>
      <w:bookmarkEnd w:id="76"/>
    </w:p>
    <w:p w14:paraId="40416D88" w14:textId="275C0DCD" w:rsidR="00F24C3C" w:rsidRPr="002106F8" w:rsidRDefault="00F24C3C" w:rsidP="00D169A6">
      <w:pPr>
        <w:pStyle w:val="DoanVB"/>
        <w:rPr>
          <w:rFonts w:ascii="Time s New Roman" w:hAnsi="Time s New Roman" w:cs="Times New Roman"/>
        </w:rPr>
      </w:pPr>
      <w:r w:rsidRPr="002106F8">
        <w:rPr>
          <w:rFonts w:ascii="Time s New Roman" w:hAnsi="Time s New Roman" w:cs="Times New Roman"/>
        </w:rPr>
        <w:t>Để nâng cao chất lượng và tính hiệu quả của hệ thống quản lý ký túc xá, có thể phát triển thêm các tính năng và cải tiến hệ thống trong tương lai:</w:t>
      </w:r>
    </w:p>
    <w:p w14:paraId="2913DCF0" w14:textId="0CE91AE9" w:rsidR="00F24C3C" w:rsidRPr="002106F8" w:rsidRDefault="00F24C3C" w:rsidP="00D169A6">
      <w:pPr>
        <w:pStyle w:val="Heading3"/>
        <w:numPr>
          <w:ilvl w:val="0"/>
          <w:numId w:val="0"/>
        </w:numPr>
        <w:rPr>
          <w:rFonts w:ascii="Time s New Roman" w:hAnsi="Time s New Roman" w:cs="Times New Roman"/>
        </w:rPr>
      </w:pPr>
      <w:bookmarkStart w:id="77" w:name="_Toc184426505"/>
      <w:r w:rsidRPr="002106F8">
        <w:rPr>
          <w:rFonts w:ascii="Time s New Roman" w:hAnsi="Time s New Roman" w:cs="Times New Roman"/>
        </w:rPr>
        <w:t>2.1. Tính Năng Nâng Cao</w:t>
      </w:r>
      <w:bookmarkEnd w:id="77"/>
    </w:p>
    <w:p w14:paraId="4801B0A8" w14:textId="1F7C4708" w:rsidR="00F24C3C" w:rsidRPr="002106F8" w:rsidRDefault="00F24C3C" w:rsidP="00D169A6">
      <w:pPr>
        <w:pStyle w:val="DoanVB"/>
        <w:rPr>
          <w:rFonts w:ascii="Time s New Roman" w:hAnsi="Time s New Roman" w:cs="Times New Roman"/>
        </w:rPr>
      </w:pPr>
      <w:r w:rsidRPr="002106F8">
        <w:rPr>
          <w:rFonts w:ascii="Time s New Roman" w:hAnsi="Time s New Roman" w:cs="Times New Roman"/>
        </w:rPr>
        <w:t>Quản lý lịch sử thay đổi: Tích hợp hệ thống theo dõi và ghi lại lịch sử thay đổi dữ liệu. Điều này sẽ giúp cán bộ quản lý kiểm tra, theo dõi và khôi phục thông tin khi cần thiết.</w:t>
      </w:r>
    </w:p>
    <w:p w14:paraId="342E65CE" w14:textId="0A3E9F91" w:rsidR="00F24C3C" w:rsidRPr="002106F8" w:rsidRDefault="00F24C3C" w:rsidP="00D169A6">
      <w:pPr>
        <w:pStyle w:val="DoanVB"/>
        <w:rPr>
          <w:rFonts w:ascii="Time s New Roman" w:hAnsi="Time s New Roman" w:cs="Times New Roman"/>
        </w:rPr>
      </w:pPr>
      <w:r w:rsidRPr="002106F8">
        <w:rPr>
          <w:rFonts w:ascii="Time s New Roman" w:hAnsi="Time s New Roman" w:cs="Times New Roman"/>
        </w:rPr>
        <w:t>Báo cáo thống kê: Xây dựng các báo cáo tổng hợp và phân tích, chẳng hạn như doanh thu từ dịch vụ, tình trạng phòng ở, số lượng hóa đơn đã thanh toán, giúp cán bộ quản lý đưa ra các quyết định nhanh chóng và chính xác hơn.</w:t>
      </w:r>
    </w:p>
    <w:p w14:paraId="0CA45485" w14:textId="399E5564" w:rsidR="00F24C3C" w:rsidRPr="002106F8" w:rsidRDefault="00F24C3C" w:rsidP="00D169A6">
      <w:pPr>
        <w:pStyle w:val="DoanVB"/>
        <w:rPr>
          <w:rFonts w:ascii="Time s New Roman" w:hAnsi="Time s New Roman" w:cs="Times New Roman"/>
        </w:rPr>
      </w:pPr>
      <w:r w:rsidRPr="002106F8">
        <w:rPr>
          <w:rFonts w:ascii="Time s New Roman" w:hAnsi="Time s New Roman" w:cs="Times New Roman"/>
        </w:rPr>
        <w:t>Quản lý thời gian lưu trú: Thêm tính năng theo dõi thời gian lưu trú của sinh viên, cán bộ trong ký túc xá, giúp quản lý dễ dàng xác định tình trạng phòng và các khoản phí phải thu.</w:t>
      </w:r>
    </w:p>
    <w:p w14:paraId="3C038B3E" w14:textId="7BEBFD29" w:rsidR="00F24C3C" w:rsidRPr="002106F8" w:rsidRDefault="00F24C3C" w:rsidP="00D169A6">
      <w:pPr>
        <w:pStyle w:val="DoanVB"/>
        <w:rPr>
          <w:rFonts w:ascii="Time s New Roman" w:hAnsi="Time s New Roman" w:cs="Times New Roman"/>
        </w:rPr>
      </w:pPr>
      <w:r w:rsidRPr="002106F8">
        <w:rPr>
          <w:rFonts w:ascii="Time s New Roman" w:hAnsi="Time s New Roman" w:cs="Times New Roman"/>
        </w:rPr>
        <w:t>Hệ thống cảnh báo: Phát triển hệ thống cảnh báo khi có hóa đơn chưa được thanh toán, phòng hết chỗ hoặc có yêu cầu bảo trì, giúp đảm bảo hoạt động trơn tru và nhanh chóng xử lý các vấn đề phát sinh.</w:t>
      </w:r>
    </w:p>
    <w:p w14:paraId="6F019A85" w14:textId="2F62376A" w:rsidR="00F24C3C" w:rsidRPr="002106F8" w:rsidRDefault="00F24C3C" w:rsidP="00D169A6">
      <w:pPr>
        <w:pStyle w:val="Heading3"/>
        <w:numPr>
          <w:ilvl w:val="0"/>
          <w:numId w:val="0"/>
        </w:numPr>
        <w:rPr>
          <w:rFonts w:ascii="Time s New Roman" w:hAnsi="Time s New Roman" w:cs="Times New Roman"/>
        </w:rPr>
      </w:pPr>
      <w:bookmarkStart w:id="78" w:name="_Toc184426506"/>
      <w:r w:rsidRPr="002106F8">
        <w:rPr>
          <w:rFonts w:ascii="Time s New Roman" w:hAnsi="Time s New Roman" w:cs="Times New Roman"/>
        </w:rPr>
        <w:t>2.2. Tối Ưu Hóa Hệ Thống</w:t>
      </w:r>
      <w:bookmarkEnd w:id="78"/>
    </w:p>
    <w:p w14:paraId="12A7AACC" w14:textId="71DE6595" w:rsidR="00F24C3C" w:rsidRPr="002106F8" w:rsidRDefault="00F24C3C" w:rsidP="00D169A6">
      <w:pPr>
        <w:pStyle w:val="DoanVB"/>
        <w:rPr>
          <w:rFonts w:ascii="Time s New Roman" w:hAnsi="Time s New Roman" w:cs="Times New Roman"/>
        </w:rPr>
      </w:pPr>
      <w:r w:rsidRPr="002106F8">
        <w:rPr>
          <w:rFonts w:ascii="Time s New Roman" w:hAnsi="Time s New Roman" w:cs="Times New Roman"/>
        </w:rPr>
        <w:t>Tối ưu hóa truy vấn: Tối ưu các truy vấn SQL để cải thiện hiệu suất hệ thống, đặc biệt khi lượng người dùng và dữ liệu tăng lên. Điều này giúp hệ thống vận hành mượt mà và nhanh chóng.</w:t>
      </w:r>
    </w:p>
    <w:p w14:paraId="45501C7D" w14:textId="77777777" w:rsidR="00F24C3C" w:rsidRPr="002106F8" w:rsidRDefault="00F24C3C" w:rsidP="00D169A6">
      <w:pPr>
        <w:pStyle w:val="DoanVB"/>
        <w:rPr>
          <w:rFonts w:ascii="Time s New Roman" w:hAnsi="Time s New Roman" w:cs="Times New Roman"/>
        </w:rPr>
      </w:pPr>
      <w:r w:rsidRPr="002106F8">
        <w:rPr>
          <w:rFonts w:ascii="Time s New Roman" w:hAnsi="Time s New Roman" w:cs="Times New Roman"/>
        </w:rPr>
        <w:t>Tăng cường bảo mật: Đảm bảo bảo mật thông tin người dùng và dữ liệu trong hệ thống, bao gồm việc cài đặt các chính sách phân quyền chặt chẽ, sử dụng xác thực đa yếu tố và mã hóa dữ liệu.</w:t>
      </w:r>
    </w:p>
    <w:p w14:paraId="1CEBA725" w14:textId="78BA5C89" w:rsidR="00F24C3C" w:rsidRPr="002106F8" w:rsidRDefault="00F24C3C" w:rsidP="00D169A6">
      <w:pPr>
        <w:pStyle w:val="Heading3"/>
        <w:numPr>
          <w:ilvl w:val="0"/>
          <w:numId w:val="0"/>
        </w:numPr>
        <w:rPr>
          <w:rFonts w:ascii="Time s New Roman" w:hAnsi="Time s New Roman" w:cs="Times New Roman"/>
        </w:rPr>
      </w:pPr>
      <w:bookmarkStart w:id="79" w:name="_Toc184426507"/>
      <w:r w:rsidRPr="002106F8">
        <w:rPr>
          <w:rFonts w:ascii="Time s New Roman" w:hAnsi="Time s New Roman" w:cs="Times New Roman"/>
        </w:rPr>
        <w:t>2.3. Mở Rộng Tính Năng</w:t>
      </w:r>
      <w:bookmarkEnd w:id="79"/>
    </w:p>
    <w:p w14:paraId="70C2921B" w14:textId="3C0DA0CB" w:rsidR="00F24C3C" w:rsidRPr="002106F8" w:rsidRDefault="00F24C3C" w:rsidP="00D169A6">
      <w:pPr>
        <w:pStyle w:val="DoanVB"/>
        <w:rPr>
          <w:rFonts w:ascii="Time s New Roman" w:hAnsi="Time s New Roman" w:cs="Times New Roman"/>
        </w:rPr>
      </w:pPr>
      <w:r w:rsidRPr="002106F8">
        <w:rPr>
          <w:rFonts w:ascii="Time s New Roman" w:hAnsi="Time s New Roman" w:cs="Times New Roman"/>
        </w:rPr>
        <w:t>Quản lý các dịch vụ bổ sung: Cung cấp các dịch vụ như giặt là, bữa ăn, gửi thư, hay các hoạt động giải trí cho sinh viên. Những dịch vụ này có thể được tích hợp vào hệ thống để nâng cao trải nghiệm người dùng.</w:t>
      </w:r>
    </w:p>
    <w:p w14:paraId="13591111" w14:textId="6C7ABF66" w:rsidR="00F24C3C" w:rsidRPr="002106F8" w:rsidRDefault="00F24C3C" w:rsidP="00D169A6">
      <w:pPr>
        <w:pStyle w:val="DoanVB"/>
        <w:rPr>
          <w:rFonts w:ascii="Time s New Roman" w:hAnsi="Time s New Roman" w:cs="Times New Roman"/>
        </w:rPr>
      </w:pPr>
      <w:r w:rsidRPr="002106F8">
        <w:rPr>
          <w:rFonts w:ascii="Time s New Roman" w:hAnsi="Time s New Roman" w:cs="Times New Roman"/>
        </w:rPr>
        <w:lastRenderedPageBreak/>
        <w:t>Ứng dụng di động: Phát triển ứng dụng di động để sinh viên và cán bộ có thể theo dõi thông tin về phòng ở, hóa đơn, yêu cầu hỗ trợ từ mọi nơi, giúp tăng cường sự linh hoạt và tiện lợi.</w:t>
      </w:r>
    </w:p>
    <w:p w14:paraId="5AF06C33" w14:textId="536777CB" w:rsidR="00F24C3C" w:rsidRPr="002106F8" w:rsidRDefault="00F24C3C" w:rsidP="00777A1B">
      <w:pPr>
        <w:pStyle w:val="Heading2"/>
        <w:numPr>
          <w:ilvl w:val="0"/>
          <w:numId w:val="10"/>
        </w:numPr>
        <w:rPr>
          <w:rFonts w:ascii="Time s New Roman" w:hAnsi="Time s New Roman" w:cs="Times New Roman"/>
        </w:rPr>
      </w:pPr>
      <w:r w:rsidRPr="002106F8">
        <w:rPr>
          <w:rFonts w:ascii="Time s New Roman" w:hAnsi="Time s New Roman" w:cs="Times New Roman"/>
        </w:rPr>
        <w:t xml:space="preserve"> </w:t>
      </w:r>
      <w:bookmarkStart w:id="80" w:name="_Toc184426508"/>
      <w:r w:rsidRPr="002106F8">
        <w:rPr>
          <w:rFonts w:ascii="Time s New Roman" w:hAnsi="Time s New Roman" w:cs="Times New Roman"/>
        </w:rPr>
        <w:t>Kết luận Chung</w:t>
      </w:r>
      <w:bookmarkEnd w:id="80"/>
    </w:p>
    <w:p w14:paraId="7AC3ABA6" w14:textId="35B499BD" w:rsidR="00F24C3C" w:rsidRPr="002106F8" w:rsidRDefault="00F24C3C" w:rsidP="00D169A6">
      <w:pPr>
        <w:pStyle w:val="DoanVB"/>
        <w:rPr>
          <w:rFonts w:ascii="Time s New Roman" w:hAnsi="Time s New Roman" w:cs="Times New Roman"/>
        </w:rPr>
      </w:pPr>
      <w:r w:rsidRPr="002106F8">
        <w:rPr>
          <w:rFonts w:ascii="Time s New Roman" w:hAnsi="Time s New Roman" w:cs="Times New Roman"/>
        </w:rPr>
        <w:t>Đồ án "Quản Lý Ký Túc Xá" đã đáp ứng đầy đủ các yêu cầu ban đầu về thiết kế cơ sở dữ liệu, cài đặt các chức năng nghiệp vụ và xây dựng hệ thống WebApp. Việc phân quyền người dùng rõ ràng và triển khai các chức năng tự động qua Procedure, Function, Trigger, View đã giúp hệ thống trở nên mạnh mẽ, dễ sử dụng và hiệu quả. Với các tính năng nâng cao và cải tiến trong tương lai, hệ thống sẽ đáp ứng tốt hơn nhu cầu quản lý ký túc xá và có thể mở rộng để phục vụ cho các nhu cầu phát triển sau này.</w:t>
      </w:r>
    </w:p>
    <w:p w14:paraId="3F9CF1A5" w14:textId="77777777" w:rsidR="00F24C3C" w:rsidRPr="002106F8" w:rsidRDefault="00F24C3C" w:rsidP="00D169A6">
      <w:pPr>
        <w:pStyle w:val="DoanVB"/>
        <w:rPr>
          <w:rFonts w:ascii="Time s New Roman" w:hAnsi="Time s New Roman" w:cs="Times New Roman"/>
        </w:rPr>
      </w:pPr>
      <w:r w:rsidRPr="002106F8">
        <w:rPr>
          <w:rFonts w:ascii="Time s New Roman" w:hAnsi="Time s New Roman" w:cs="Times New Roman"/>
        </w:rPr>
        <w:t>Báo cáo này tổng hợp các thành tựu đã đạt được trong đồ án và đề xuất hướng phát triển rõ ràng, đảm bảo tính khả thi và hiệu quả cho hệ thống trong tương lai.</w:t>
      </w:r>
    </w:p>
    <w:p w14:paraId="51CF89B2" w14:textId="77777777" w:rsidR="00CE3277" w:rsidRPr="002106F8" w:rsidRDefault="00CE3277" w:rsidP="00D169A6">
      <w:pPr>
        <w:pStyle w:val="DoanVB"/>
        <w:rPr>
          <w:rFonts w:ascii="Time s New Roman" w:hAnsi="Time s New Roman" w:cs="Times New Roman"/>
        </w:rPr>
      </w:pPr>
    </w:p>
    <w:p w14:paraId="21E24EF4" w14:textId="77777777" w:rsidR="00CE3277" w:rsidRPr="002106F8" w:rsidRDefault="00CE3277" w:rsidP="00CE3277">
      <w:pPr>
        <w:spacing w:line="259" w:lineRule="auto"/>
        <w:jc w:val="left"/>
        <w:rPr>
          <w:rFonts w:ascii="Time s New Roman" w:hAnsi="Time s New Roman" w:cs="Times New Roman"/>
          <w:b/>
          <w:color w:val="000000" w:themeColor="text1"/>
          <w:sz w:val="28"/>
          <w:szCs w:val="28"/>
        </w:rPr>
      </w:pPr>
      <w:r w:rsidRPr="002106F8">
        <w:rPr>
          <w:rFonts w:ascii="Time s New Roman" w:hAnsi="Time s New Roman" w:cs="Times New Roman"/>
          <w:b/>
          <w:color w:val="000000" w:themeColor="text1"/>
          <w:sz w:val="28"/>
          <w:szCs w:val="28"/>
        </w:rPr>
        <w:br w:type="page"/>
      </w:r>
    </w:p>
    <w:p w14:paraId="01FB9F97" w14:textId="77777777" w:rsidR="00CE3277" w:rsidRPr="002106F8" w:rsidRDefault="00CE3277" w:rsidP="00CE3277">
      <w:pPr>
        <w:pStyle w:val="Heading1"/>
        <w:numPr>
          <w:ilvl w:val="0"/>
          <w:numId w:val="0"/>
        </w:numPr>
        <w:jc w:val="center"/>
        <w:rPr>
          <w:rFonts w:ascii="Time s New Roman" w:hAnsi="Time s New Roman" w:cs="Times New Roman"/>
          <w:b w:val="0"/>
          <w:bCs/>
          <w:color w:val="000000" w:themeColor="text1"/>
          <w:sz w:val="32"/>
        </w:rPr>
      </w:pPr>
      <w:bookmarkStart w:id="81" w:name="_Toc184426509"/>
      <w:r w:rsidRPr="002106F8">
        <w:rPr>
          <w:rFonts w:ascii="Time s New Roman" w:hAnsi="Time s New Roman" w:cs="Times New Roman"/>
          <w:bCs/>
          <w:color w:val="000000" w:themeColor="text1"/>
          <w:sz w:val="32"/>
        </w:rPr>
        <w:lastRenderedPageBreak/>
        <w:t>TÀI LIỆU THAM KHẢO</w:t>
      </w:r>
      <w:bookmarkEnd w:id="81"/>
    </w:p>
    <w:p w14:paraId="2D261922" w14:textId="617C152F" w:rsidR="00CE3277" w:rsidRPr="002106F8" w:rsidRDefault="00EA30C1" w:rsidP="001A2F17">
      <w:pPr>
        <w:spacing w:after="0"/>
        <w:rPr>
          <w:rFonts w:ascii="Time s New Roman" w:hAnsi="Time s New Roman" w:cs="Times New Roman"/>
          <w:b/>
          <w:bCs/>
          <w:color w:val="000000" w:themeColor="text1"/>
          <w:szCs w:val="26"/>
        </w:rPr>
      </w:pPr>
      <w:bookmarkStart w:id="82" w:name="_Toc135095912"/>
      <w:bookmarkStart w:id="83" w:name="_Toc136348113"/>
      <w:r w:rsidRPr="002106F8">
        <w:rPr>
          <w:rFonts w:ascii="Time s New Roman" w:hAnsi="Time s New Roman" w:cs="Times New Roman"/>
          <w:color w:val="000000" w:themeColor="text1"/>
          <w:sz w:val="32"/>
          <w:szCs w:val="32"/>
        </w:rPr>
        <w:t>[</w:t>
      </w:r>
      <w:r w:rsidRPr="002106F8">
        <w:rPr>
          <w:rFonts w:ascii="Time s New Roman" w:hAnsi="Time s New Roman" w:cs="Times New Roman"/>
          <w:color w:val="000000" w:themeColor="text1"/>
          <w:szCs w:val="26"/>
        </w:rPr>
        <w:t>1].</w:t>
      </w:r>
      <w:r w:rsidRPr="002106F8">
        <w:rPr>
          <w:rFonts w:ascii="Time s New Roman" w:hAnsi="Time s New Roman" w:cs="Times New Roman"/>
          <w:b/>
          <w:bCs/>
          <w:color w:val="000000" w:themeColor="text1"/>
          <w:szCs w:val="26"/>
        </w:rPr>
        <w:t xml:space="preserve"> </w:t>
      </w:r>
      <w:bookmarkEnd w:id="82"/>
      <w:bookmarkEnd w:id="83"/>
      <w:r w:rsidR="00E70105" w:rsidRPr="002106F8">
        <w:rPr>
          <w:rFonts w:ascii="Time s New Roman" w:hAnsi="Time s New Roman" w:cs="Times New Roman"/>
          <w:bCs/>
          <w:color w:val="000000" w:themeColor="text1"/>
          <w:szCs w:val="26"/>
        </w:rPr>
        <w:t>Viblo</w:t>
      </w:r>
      <w:r w:rsidR="00B65D2E" w:rsidRPr="002106F8">
        <w:rPr>
          <w:rFonts w:ascii="Time s New Roman" w:hAnsi="Time s New Roman" w:cs="Times New Roman"/>
          <w:bCs/>
          <w:color w:val="000000" w:themeColor="text1"/>
          <w:szCs w:val="26"/>
        </w:rPr>
        <w:t>:</w:t>
      </w:r>
      <w:r w:rsidR="00C00657" w:rsidRPr="002106F8">
        <w:rPr>
          <w:rFonts w:ascii="Time s New Roman" w:hAnsi="Time s New Roman" w:cs="Times New Roman"/>
          <w:bCs/>
          <w:color w:val="000000" w:themeColor="text1"/>
          <w:szCs w:val="26"/>
        </w:rPr>
        <w:t xml:space="preserve"> </w:t>
      </w:r>
      <w:r w:rsidR="00E70105" w:rsidRPr="002106F8">
        <w:rPr>
          <w:rFonts w:ascii="Time s New Roman" w:hAnsi="Time s New Roman" w:cs="Times New Roman"/>
          <w:bCs/>
          <w:color w:val="000000" w:themeColor="text1"/>
          <w:szCs w:val="26"/>
        </w:rPr>
        <w:t>https://viblo.asia/p/tim-hieu-ve-aspnet-core-PaLkDmYmvlX</w:t>
      </w:r>
    </w:p>
    <w:p w14:paraId="299EE673" w14:textId="465E6BF7" w:rsidR="00CE3277" w:rsidRPr="002106F8" w:rsidRDefault="00EA30C1" w:rsidP="00EA30C1">
      <w:pPr>
        <w:spacing w:after="0" w:line="240" w:lineRule="auto"/>
        <w:jc w:val="left"/>
        <w:rPr>
          <w:rFonts w:ascii="Time s New Roman" w:hAnsi="Time s New Roman" w:cs="Times New Roman"/>
          <w:color w:val="000000" w:themeColor="text1"/>
          <w:szCs w:val="26"/>
        </w:rPr>
      </w:pPr>
      <w:r w:rsidRPr="002106F8">
        <w:rPr>
          <w:rFonts w:ascii="Time s New Roman" w:hAnsi="Time s New Roman" w:cs="Times New Roman"/>
          <w:color w:val="000000" w:themeColor="text1"/>
          <w:szCs w:val="26"/>
        </w:rPr>
        <w:t xml:space="preserve">[2]. </w:t>
      </w:r>
      <w:r w:rsidR="00CE3277" w:rsidRPr="002106F8">
        <w:rPr>
          <w:rFonts w:ascii="Time s New Roman" w:hAnsi="Time s New Roman" w:cs="Times New Roman"/>
          <w:color w:val="000000" w:themeColor="text1"/>
          <w:szCs w:val="26"/>
        </w:rPr>
        <w:t xml:space="preserve">Tài liệu giáo trình môn </w:t>
      </w:r>
      <w:r w:rsidR="005B5F72">
        <w:rPr>
          <w:rFonts w:ascii="Time s New Roman" w:hAnsi="Time s New Roman" w:cs="Times New Roman"/>
          <w:color w:val="000000" w:themeColor="text1"/>
          <w:szCs w:val="26"/>
        </w:rPr>
        <w:t>Hệ</w:t>
      </w:r>
      <w:r w:rsidR="005B5F72">
        <w:rPr>
          <w:rFonts w:ascii="Time s New Roman" w:hAnsi="Time s New Roman" w:cs="Times New Roman"/>
          <w:color w:val="000000" w:themeColor="text1"/>
          <w:szCs w:val="26"/>
          <w:lang w:val="vi-VN"/>
        </w:rPr>
        <w:t xml:space="preserve"> quản trị cơ sở dữ liệu </w:t>
      </w:r>
      <w:r w:rsidR="00497E9A" w:rsidRPr="002106F8">
        <w:rPr>
          <w:rFonts w:ascii="Time s New Roman" w:hAnsi="Time s New Roman" w:cs="Times New Roman"/>
          <w:color w:val="000000" w:themeColor="text1"/>
          <w:szCs w:val="26"/>
        </w:rPr>
        <w:t>trên classroom</w:t>
      </w:r>
    </w:p>
    <w:p w14:paraId="4FFBA3FE" w14:textId="0321DAAC" w:rsidR="00CE3277" w:rsidRPr="002106F8" w:rsidRDefault="00EA30C1" w:rsidP="00EA30C1">
      <w:pPr>
        <w:spacing w:after="0" w:line="276" w:lineRule="auto"/>
        <w:jc w:val="left"/>
        <w:rPr>
          <w:rFonts w:ascii="Time s New Roman" w:hAnsi="Time s New Roman" w:cs="Times New Roman"/>
          <w:color w:val="000000" w:themeColor="text1"/>
          <w:szCs w:val="26"/>
        </w:rPr>
      </w:pPr>
      <w:r w:rsidRPr="002106F8">
        <w:rPr>
          <w:rFonts w:ascii="Time s New Roman" w:hAnsi="Time s New Roman" w:cs="Times New Roman"/>
          <w:color w:val="000000" w:themeColor="text1"/>
          <w:szCs w:val="26"/>
        </w:rPr>
        <w:t xml:space="preserve">[3]. </w:t>
      </w:r>
      <w:r w:rsidR="00CE3277" w:rsidRPr="002106F8">
        <w:rPr>
          <w:rFonts w:ascii="Time s New Roman" w:hAnsi="Time s New Roman" w:cs="Times New Roman"/>
          <w:color w:val="000000" w:themeColor="text1"/>
          <w:szCs w:val="26"/>
        </w:rPr>
        <w:t xml:space="preserve">Website Microsoft: </w:t>
      </w:r>
      <w:hyperlink r:id="rId23" w:history="1">
        <w:r w:rsidR="00CE3277" w:rsidRPr="002106F8">
          <w:rPr>
            <w:rStyle w:val="Hyperlink"/>
            <w:rFonts w:ascii="Time s New Roman" w:hAnsi="Time s New Roman" w:cs="Times New Roman"/>
            <w:color w:val="000000" w:themeColor="text1"/>
            <w:szCs w:val="26"/>
          </w:rPr>
          <w:t>https://docs.microsoft.com/vi-vn/aspnet/core</w:t>
        </w:r>
      </w:hyperlink>
    </w:p>
    <w:p w14:paraId="03CF156D" w14:textId="44D64E81" w:rsidR="00CE3277" w:rsidRPr="002106F8" w:rsidRDefault="00EA30C1" w:rsidP="00EA30C1">
      <w:pPr>
        <w:spacing w:after="0" w:line="276" w:lineRule="auto"/>
        <w:jc w:val="left"/>
        <w:rPr>
          <w:rFonts w:ascii="Time s New Roman" w:hAnsi="Time s New Roman" w:cs="Times New Roman"/>
          <w:color w:val="000000" w:themeColor="text1"/>
          <w:szCs w:val="26"/>
        </w:rPr>
      </w:pPr>
      <w:r w:rsidRPr="002106F8">
        <w:rPr>
          <w:rFonts w:ascii="Time s New Roman" w:hAnsi="Time s New Roman" w:cs="Times New Roman"/>
          <w:color w:val="000000" w:themeColor="text1"/>
          <w:szCs w:val="26"/>
        </w:rPr>
        <w:t xml:space="preserve">[4]. </w:t>
      </w:r>
      <w:r w:rsidR="00CE3277" w:rsidRPr="002106F8">
        <w:rPr>
          <w:rFonts w:ascii="Time s New Roman" w:hAnsi="Time s New Roman" w:cs="Times New Roman"/>
          <w:color w:val="000000" w:themeColor="text1"/>
          <w:szCs w:val="26"/>
        </w:rPr>
        <w:t xml:space="preserve">Website Datatable: </w:t>
      </w:r>
      <w:hyperlink r:id="rId24" w:history="1">
        <w:r w:rsidR="00CE3277" w:rsidRPr="002106F8">
          <w:rPr>
            <w:rStyle w:val="Hyperlink"/>
            <w:rFonts w:ascii="Time s New Roman" w:hAnsi="Time s New Roman" w:cs="Times New Roman"/>
            <w:color w:val="000000" w:themeColor="text1"/>
            <w:szCs w:val="26"/>
          </w:rPr>
          <w:t>https://datatables.net/</w:t>
        </w:r>
      </w:hyperlink>
    </w:p>
    <w:p w14:paraId="3A75BB62" w14:textId="2FF09CCF" w:rsidR="00CE3277" w:rsidRPr="002106F8" w:rsidRDefault="00EA30C1" w:rsidP="00EA30C1">
      <w:pPr>
        <w:spacing w:after="0" w:line="276" w:lineRule="auto"/>
        <w:jc w:val="left"/>
        <w:rPr>
          <w:rFonts w:ascii="Time s New Roman" w:hAnsi="Time s New Roman" w:cs="Times New Roman"/>
          <w:color w:val="000000" w:themeColor="text1"/>
          <w:szCs w:val="26"/>
        </w:rPr>
      </w:pPr>
      <w:r w:rsidRPr="002106F8">
        <w:rPr>
          <w:rFonts w:ascii="Time s New Roman" w:hAnsi="Time s New Roman" w:cs="Times New Roman"/>
          <w:color w:val="000000" w:themeColor="text1"/>
          <w:szCs w:val="26"/>
        </w:rPr>
        <w:t xml:space="preserve">[5]. </w:t>
      </w:r>
      <w:r w:rsidR="00CE3277" w:rsidRPr="002106F8">
        <w:rPr>
          <w:rFonts w:ascii="Time s New Roman" w:hAnsi="Time s New Roman" w:cs="Times New Roman"/>
          <w:color w:val="000000" w:themeColor="text1"/>
          <w:szCs w:val="26"/>
        </w:rPr>
        <w:t xml:space="preserve">Học Asp .Net Core MVC: </w:t>
      </w:r>
      <w:hyperlink r:id="rId25" w:history="1">
        <w:r w:rsidR="00CE3277" w:rsidRPr="002106F8">
          <w:rPr>
            <w:rStyle w:val="Hyperlink"/>
            <w:rFonts w:ascii="Time s New Roman" w:hAnsi="Time s New Roman" w:cs="Times New Roman"/>
            <w:color w:val="000000" w:themeColor="text1"/>
            <w:szCs w:val="26"/>
          </w:rPr>
          <w:t>https://tedu.com.vn/series/hoc-aspnet-core-can-ban.html</w:t>
        </w:r>
      </w:hyperlink>
    </w:p>
    <w:p w14:paraId="43D75BB1" w14:textId="6475125A" w:rsidR="00BF16E8" w:rsidRPr="002106F8" w:rsidRDefault="00BF16E8">
      <w:pPr>
        <w:spacing w:line="259" w:lineRule="auto"/>
        <w:jc w:val="left"/>
        <w:rPr>
          <w:rFonts w:ascii="Time s New Roman" w:hAnsi="Time s New Roman" w:cs="Times New Roman"/>
          <w:b/>
          <w:bCs/>
        </w:rPr>
      </w:pPr>
    </w:p>
    <w:sectPr w:rsidR="00BF16E8" w:rsidRPr="002106F8" w:rsidSect="00EA30C1">
      <w:footerReference w:type="default" r:id="rId26"/>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E9B988" w14:textId="77777777" w:rsidR="00777A1B" w:rsidRDefault="00777A1B" w:rsidP="0024302E">
      <w:pPr>
        <w:spacing w:after="0" w:line="240" w:lineRule="auto"/>
      </w:pPr>
      <w:r>
        <w:separator/>
      </w:r>
    </w:p>
  </w:endnote>
  <w:endnote w:type="continuationSeparator" w:id="0">
    <w:p w14:paraId="5F7C0935" w14:textId="77777777" w:rsidR="00777A1B" w:rsidRDefault="00777A1B" w:rsidP="00243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 s New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8928270"/>
      <w:docPartObj>
        <w:docPartGallery w:val="Page Numbers (Bottom of Page)"/>
        <w:docPartUnique/>
      </w:docPartObj>
    </w:sdtPr>
    <w:sdtEndPr>
      <w:rPr>
        <w:noProof/>
      </w:rPr>
    </w:sdtEndPr>
    <w:sdtContent>
      <w:p w14:paraId="677295C2" w14:textId="186E3F52" w:rsidR="00D37995" w:rsidRDefault="00D37995">
        <w:pPr>
          <w:pStyle w:val="Footer"/>
          <w:jc w:val="center"/>
        </w:pPr>
        <w:r>
          <w:fldChar w:fldCharType="begin"/>
        </w:r>
        <w:r>
          <w:instrText xml:space="preserve"> PAGE   \* MERGEFORMAT </w:instrText>
        </w:r>
        <w:r>
          <w:fldChar w:fldCharType="separate"/>
        </w:r>
        <w:r w:rsidR="00D51BF4">
          <w:rPr>
            <w:noProof/>
          </w:rPr>
          <w:t>21</w:t>
        </w:r>
        <w:r>
          <w:rPr>
            <w:noProof/>
          </w:rPr>
          <w:fldChar w:fldCharType="end"/>
        </w:r>
      </w:p>
    </w:sdtContent>
  </w:sdt>
  <w:p w14:paraId="31E81290" w14:textId="77777777" w:rsidR="00D37995" w:rsidRDefault="00D3799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A91870" w14:textId="77777777" w:rsidR="00777A1B" w:rsidRDefault="00777A1B" w:rsidP="0024302E">
      <w:pPr>
        <w:spacing w:after="0" w:line="240" w:lineRule="auto"/>
      </w:pPr>
      <w:r>
        <w:separator/>
      </w:r>
    </w:p>
  </w:footnote>
  <w:footnote w:type="continuationSeparator" w:id="0">
    <w:p w14:paraId="48F7668C" w14:textId="77777777" w:rsidR="00777A1B" w:rsidRDefault="00777A1B" w:rsidP="002430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799C"/>
    <w:multiLevelType w:val="multilevel"/>
    <w:tmpl w:val="029A799C"/>
    <w:lvl w:ilvl="0">
      <w:start w:val="1"/>
      <w:numFmt w:val="decimal"/>
      <w:pStyle w:val="MoDau"/>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3858BA"/>
    <w:multiLevelType w:val="multilevel"/>
    <w:tmpl w:val="F098A5EE"/>
    <w:lvl w:ilvl="0">
      <w:start w:val="1"/>
      <w:numFmt w:val="decimal"/>
      <w:pStyle w:val="Heading1"/>
      <w:lvlText w:val="CHƯƠNG %1."/>
      <w:lvlJc w:val="left"/>
      <w:pPr>
        <w:ind w:left="1701" w:hanging="1701"/>
      </w:pPr>
      <w:rPr>
        <w:rFonts w:hint="default"/>
      </w:rPr>
    </w:lvl>
    <w:lvl w:ilvl="1">
      <w:start w:val="1"/>
      <w:numFmt w:val="decimal"/>
      <w:pStyle w:val="Heading2"/>
      <w:lvlText w:val="%2."/>
      <w:lvlJc w:val="left"/>
      <w:pPr>
        <w:ind w:left="360" w:hanging="360"/>
      </w:pPr>
    </w:lvl>
    <w:lvl w:ilvl="2">
      <w:start w:val="1"/>
      <w:numFmt w:val="decimal"/>
      <w:pStyle w:val="Heading3"/>
      <w:lvlText w:val="%1.%2.%3."/>
      <w:lvlJc w:val="left"/>
      <w:pPr>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77B344B"/>
    <w:multiLevelType w:val="hybridMultilevel"/>
    <w:tmpl w:val="A8902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3660B"/>
    <w:multiLevelType w:val="multilevel"/>
    <w:tmpl w:val="2780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F0F8F"/>
    <w:multiLevelType w:val="multilevel"/>
    <w:tmpl w:val="2B94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1F47D3"/>
    <w:multiLevelType w:val="multilevel"/>
    <w:tmpl w:val="3C46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4248B2"/>
    <w:multiLevelType w:val="hybridMultilevel"/>
    <w:tmpl w:val="27A668E2"/>
    <w:lvl w:ilvl="0" w:tplc="1BC24578">
      <w:start w:val="1"/>
      <w:numFmt w:val="bullet"/>
      <w:pStyle w:val="Cong"/>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6E975EB6"/>
    <w:multiLevelType w:val="hybridMultilevel"/>
    <w:tmpl w:val="BEA65E2E"/>
    <w:lvl w:ilvl="0" w:tplc="84A2BF62">
      <w:start w:val="1"/>
      <w:numFmt w:val="bullet"/>
      <w:pStyle w:val="Tru"/>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1D702A"/>
    <w:multiLevelType w:val="multilevel"/>
    <w:tmpl w:val="7EBC7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C364B4"/>
    <w:multiLevelType w:val="multilevel"/>
    <w:tmpl w:val="15F0E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6"/>
  </w:num>
  <w:num w:numId="4">
    <w:abstractNumId w:val="0"/>
  </w:num>
  <w:num w:numId="5">
    <w:abstractNumId w:val="3"/>
  </w:num>
  <w:num w:numId="6">
    <w:abstractNumId w:val="8"/>
  </w:num>
  <w:num w:numId="7">
    <w:abstractNumId w:val="5"/>
  </w:num>
  <w:num w:numId="8">
    <w:abstractNumId w:val="9"/>
  </w:num>
  <w:num w:numId="9">
    <w:abstractNumId w:val="4"/>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20"/>
  <w:drawingGridHorizontalSpacing w:val="11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404"/>
    <w:rsid w:val="00014160"/>
    <w:rsid w:val="0001776A"/>
    <w:rsid w:val="00033404"/>
    <w:rsid w:val="0004185F"/>
    <w:rsid w:val="00041C3E"/>
    <w:rsid w:val="0005257A"/>
    <w:rsid w:val="00057D5B"/>
    <w:rsid w:val="0007648C"/>
    <w:rsid w:val="000776B9"/>
    <w:rsid w:val="000D6893"/>
    <w:rsid w:val="000F78E3"/>
    <w:rsid w:val="00100B20"/>
    <w:rsid w:val="00102DEA"/>
    <w:rsid w:val="0011424C"/>
    <w:rsid w:val="00124759"/>
    <w:rsid w:val="00130B95"/>
    <w:rsid w:val="001344BA"/>
    <w:rsid w:val="00153F4D"/>
    <w:rsid w:val="00157E8D"/>
    <w:rsid w:val="00187D30"/>
    <w:rsid w:val="00195DB7"/>
    <w:rsid w:val="001A2F17"/>
    <w:rsid w:val="001A4A8C"/>
    <w:rsid w:val="001B11BD"/>
    <w:rsid w:val="001D565A"/>
    <w:rsid w:val="001D73BD"/>
    <w:rsid w:val="001D7A5A"/>
    <w:rsid w:val="001E3330"/>
    <w:rsid w:val="001F12E9"/>
    <w:rsid w:val="00206825"/>
    <w:rsid w:val="002103F7"/>
    <w:rsid w:val="002106F8"/>
    <w:rsid w:val="00231680"/>
    <w:rsid w:val="00240A92"/>
    <w:rsid w:val="0024302E"/>
    <w:rsid w:val="00267B0D"/>
    <w:rsid w:val="00267E52"/>
    <w:rsid w:val="00276535"/>
    <w:rsid w:val="00277A64"/>
    <w:rsid w:val="00280568"/>
    <w:rsid w:val="00293C82"/>
    <w:rsid w:val="00295902"/>
    <w:rsid w:val="00295E5E"/>
    <w:rsid w:val="002A22E3"/>
    <w:rsid w:val="002C0C8A"/>
    <w:rsid w:val="002D181D"/>
    <w:rsid w:val="002D77EF"/>
    <w:rsid w:val="002F230E"/>
    <w:rsid w:val="00315FC0"/>
    <w:rsid w:val="00332FEA"/>
    <w:rsid w:val="00335920"/>
    <w:rsid w:val="00336005"/>
    <w:rsid w:val="003456DA"/>
    <w:rsid w:val="00382BA4"/>
    <w:rsid w:val="00392615"/>
    <w:rsid w:val="00392F72"/>
    <w:rsid w:val="003A6961"/>
    <w:rsid w:val="004111C4"/>
    <w:rsid w:val="0041229A"/>
    <w:rsid w:val="00422E92"/>
    <w:rsid w:val="00433D08"/>
    <w:rsid w:val="00455502"/>
    <w:rsid w:val="004658CA"/>
    <w:rsid w:val="00472156"/>
    <w:rsid w:val="00475358"/>
    <w:rsid w:val="004800A5"/>
    <w:rsid w:val="00497E9A"/>
    <w:rsid w:val="004B6E12"/>
    <w:rsid w:val="004C65FF"/>
    <w:rsid w:val="004E1498"/>
    <w:rsid w:val="004E2427"/>
    <w:rsid w:val="004E540E"/>
    <w:rsid w:val="004E64FC"/>
    <w:rsid w:val="004E65ED"/>
    <w:rsid w:val="004F46D0"/>
    <w:rsid w:val="005368A3"/>
    <w:rsid w:val="005476B4"/>
    <w:rsid w:val="0055247F"/>
    <w:rsid w:val="0059095E"/>
    <w:rsid w:val="005938C5"/>
    <w:rsid w:val="005A1EAF"/>
    <w:rsid w:val="005B1CA4"/>
    <w:rsid w:val="005B2EAD"/>
    <w:rsid w:val="005B4EDD"/>
    <w:rsid w:val="005B5F72"/>
    <w:rsid w:val="005C30E6"/>
    <w:rsid w:val="005D343F"/>
    <w:rsid w:val="00604F3A"/>
    <w:rsid w:val="00622636"/>
    <w:rsid w:val="00635476"/>
    <w:rsid w:val="00650897"/>
    <w:rsid w:val="006876CF"/>
    <w:rsid w:val="00694AAD"/>
    <w:rsid w:val="006B531B"/>
    <w:rsid w:val="006B6211"/>
    <w:rsid w:val="006E7FC6"/>
    <w:rsid w:val="006F2E68"/>
    <w:rsid w:val="006F6D97"/>
    <w:rsid w:val="006F7947"/>
    <w:rsid w:val="00705781"/>
    <w:rsid w:val="0070772F"/>
    <w:rsid w:val="00752654"/>
    <w:rsid w:val="007647A1"/>
    <w:rsid w:val="00777A1B"/>
    <w:rsid w:val="0079295D"/>
    <w:rsid w:val="007959C1"/>
    <w:rsid w:val="007B3BBD"/>
    <w:rsid w:val="007E3DA8"/>
    <w:rsid w:val="00801999"/>
    <w:rsid w:val="008145C1"/>
    <w:rsid w:val="00817A96"/>
    <w:rsid w:val="00817E80"/>
    <w:rsid w:val="00821BD8"/>
    <w:rsid w:val="00847925"/>
    <w:rsid w:val="008636BB"/>
    <w:rsid w:val="00867902"/>
    <w:rsid w:val="00874171"/>
    <w:rsid w:val="008864B3"/>
    <w:rsid w:val="008924EB"/>
    <w:rsid w:val="008A2658"/>
    <w:rsid w:val="008A4B65"/>
    <w:rsid w:val="008A78E8"/>
    <w:rsid w:val="008B742F"/>
    <w:rsid w:val="008D2D7A"/>
    <w:rsid w:val="008F5353"/>
    <w:rsid w:val="00904DA6"/>
    <w:rsid w:val="00907251"/>
    <w:rsid w:val="009305DD"/>
    <w:rsid w:val="00950379"/>
    <w:rsid w:val="0095245A"/>
    <w:rsid w:val="00957AD6"/>
    <w:rsid w:val="00962D09"/>
    <w:rsid w:val="00970361"/>
    <w:rsid w:val="0097217E"/>
    <w:rsid w:val="0098110C"/>
    <w:rsid w:val="0099347F"/>
    <w:rsid w:val="009A1736"/>
    <w:rsid w:val="009B150D"/>
    <w:rsid w:val="009B1ECE"/>
    <w:rsid w:val="009B2557"/>
    <w:rsid w:val="009C1DB1"/>
    <w:rsid w:val="009D6D5B"/>
    <w:rsid w:val="009F4404"/>
    <w:rsid w:val="00A009F1"/>
    <w:rsid w:val="00A04A64"/>
    <w:rsid w:val="00A0701A"/>
    <w:rsid w:val="00A24B49"/>
    <w:rsid w:val="00A25DF4"/>
    <w:rsid w:val="00A37762"/>
    <w:rsid w:val="00A42D6E"/>
    <w:rsid w:val="00A47CD5"/>
    <w:rsid w:val="00A62027"/>
    <w:rsid w:val="00A94706"/>
    <w:rsid w:val="00AA0B3A"/>
    <w:rsid w:val="00AC77D1"/>
    <w:rsid w:val="00AF08FC"/>
    <w:rsid w:val="00B04F02"/>
    <w:rsid w:val="00B158D4"/>
    <w:rsid w:val="00B1632C"/>
    <w:rsid w:val="00B25F98"/>
    <w:rsid w:val="00B515F0"/>
    <w:rsid w:val="00B5297F"/>
    <w:rsid w:val="00B60CF0"/>
    <w:rsid w:val="00B65D2E"/>
    <w:rsid w:val="00B7644E"/>
    <w:rsid w:val="00B87983"/>
    <w:rsid w:val="00B87D9F"/>
    <w:rsid w:val="00B93120"/>
    <w:rsid w:val="00BE5FB0"/>
    <w:rsid w:val="00BE6FAA"/>
    <w:rsid w:val="00BF16E8"/>
    <w:rsid w:val="00C00657"/>
    <w:rsid w:val="00C1203D"/>
    <w:rsid w:val="00C15544"/>
    <w:rsid w:val="00C3271A"/>
    <w:rsid w:val="00C35425"/>
    <w:rsid w:val="00C358FA"/>
    <w:rsid w:val="00C40BE0"/>
    <w:rsid w:val="00C638D6"/>
    <w:rsid w:val="00C66397"/>
    <w:rsid w:val="00C746EC"/>
    <w:rsid w:val="00C7640E"/>
    <w:rsid w:val="00C85EC7"/>
    <w:rsid w:val="00C979EA"/>
    <w:rsid w:val="00CB14A0"/>
    <w:rsid w:val="00CB75B7"/>
    <w:rsid w:val="00CC365C"/>
    <w:rsid w:val="00CE3277"/>
    <w:rsid w:val="00CE773D"/>
    <w:rsid w:val="00CF42A6"/>
    <w:rsid w:val="00D008F6"/>
    <w:rsid w:val="00D07030"/>
    <w:rsid w:val="00D169A6"/>
    <w:rsid w:val="00D2073D"/>
    <w:rsid w:val="00D24FEF"/>
    <w:rsid w:val="00D25CDE"/>
    <w:rsid w:val="00D37995"/>
    <w:rsid w:val="00D446C8"/>
    <w:rsid w:val="00D507FD"/>
    <w:rsid w:val="00D51BF4"/>
    <w:rsid w:val="00D7351A"/>
    <w:rsid w:val="00D97D9A"/>
    <w:rsid w:val="00DA2305"/>
    <w:rsid w:val="00DA26B4"/>
    <w:rsid w:val="00DC58F9"/>
    <w:rsid w:val="00DE7E76"/>
    <w:rsid w:val="00E03DFB"/>
    <w:rsid w:val="00E162FF"/>
    <w:rsid w:val="00E176FD"/>
    <w:rsid w:val="00E25C9F"/>
    <w:rsid w:val="00E46C0D"/>
    <w:rsid w:val="00E60DFE"/>
    <w:rsid w:val="00E70105"/>
    <w:rsid w:val="00E83A8A"/>
    <w:rsid w:val="00EA30C1"/>
    <w:rsid w:val="00ED5A7B"/>
    <w:rsid w:val="00EE1F9E"/>
    <w:rsid w:val="00EE56A6"/>
    <w:rsid w:val="00F01755"/>
    <w:rsid w:val="00F01DD7"/>
    <w:rsid w:val="00F06F6C"/>
    <w:rsid w:val="00F24C3C"/>
    <w:rsid w:val="00F30875"/>
    <w:rsid w:val="00F30DD4"/>
    <w:rsid w:val="00F43474"/>
    <w:rsid w:val="00F50461"/>
    <w:rsid w:val="00F55071"/>
    <w:rsid w:val="00F61163"/>
    <w:rsid w:val="00F9237C"/>
    <w:rsid w:val="00FA0FB9"/>
    <w:rsid w:val="00FC1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BDA8A8"/>
  <w15:chartTrackingRefBased/>
  <w15:docId w15:val="{84D63FD9-DE2B-4DA0-B4CE-93EFEE119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C82"/>
    <w:pPr>
      <w:spacing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C746EC"/>
    <w:pPr>
      <w:keepNext/>
      <w:keepLines/>
      <w:pageBreakBefore/>
      <w:numPr>
        <w:numId w:val="1"/>
      </w:numPr>
      <w:spacing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C746EC"/>
    <w:pPr>
      <w:keepNext/>
      <w:keepLines/>
      <w:numPr>
        <w:ilvl w:val="1"/>
        <w:numId w:val="1"/>
      </w:numPr>
      <w:spacing w:before="60" w:after="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7217E"/>
    <w:pPr>
      <w:keepNext/>
      <w:keepLines/>
      <w:numPr>
        <w:ilvl w:val="2"/>
        <w:numId w:val="1"/>
      </w:numPr>
      <w:spacing w:before="60" w:after="6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6F2E68"/>
    <w:pPr>
      <w:keepNext/>
      <w:keepLines/>
      <w:numPr>
        <w:ilvl w:val="3"/>
        <w:numId w:val="1"/>
      </w:numPr>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C746E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746E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46E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46E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46E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6EC"/>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C746EC"/>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97217E"/>
    <w:rPr>
      <w:rFonts w:ascii="Times New Roman" w:eastAsiaTheme="majorEastAsia" w:hAnsi="Times New Roman" w:cstheme="majorBidi"/>
      <w:i/>
      <w:sz w:val="26"/>
      <w:szCs w:val="24"/>
    </w:rPr>
  </w:style>
  <w:style w:type="character" w:customStyle="1" w:styleId="Heading4Char">
    <w:name w:val="Heading 4 Char"/>
    <w:basedOn w:val="DefaultParagraphFont"/>
    <w:link w:val="Heading4"/>
    <w:uiPriority w:val="9"/>
    <w:rsid w:val="006F2E68"/>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semiHidden/>
    <w:rsid w:val="00C746EC"/>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C746EC"/>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C746EC"/>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C746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46EC"/>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link w:val="DoanVBChar"/>
    <w:rsid w:val="00ED5A7B"/>
    <w:pPr>
      <w:spacing w:before="60" w:after="60"/>
      <w:ind w:firstLine="567"/>
    </w:pPr>
  </w:style>
  <w:style w:type="paragraph" w:customStyle="1" w:styleId="Tru">
    <w:name w:val="Tru"/>
    <w:basedOn w:val="Normal"/>
    <w:link w:val="TruChar"/>
    <w:qFormat/>
    <w:rsid w:val="00ED5A7B"/>
    <w:pPr>
      <w:numPr>
        <w:numId w:val="2"/>
      </w:numPr>
      <w:ind w:left="851" w:hanging="284"/>
    </w:pPr>
  </w:style>
  <w:style w:type="character" w:customStyle="1" w:styleId="DoanVBChar">
    <w:name w:val="DoanVB Char"/>
    <w:basedOn w:val="Heading1Char"/>
    <w:link w:val="DoanVB"/>
    <w:rsid w:val="00ED5A7B"/>
    <w:rPr>
      <w:rFonts w:ascii="Times New Roman" w:eastAsiaTheme="majorEastAsia" w:hAnsi="Times New Roman" w:cstheme="majorBidi"/>
      <w:b w:val="0"/>
      <w:caps w:val="0"/>
      <w:sz w:val="26"/>
      <w:szCs w:val="32"/>
    </w:rPr>
  </w:style>
  <w:style w:type="paragraph" w:customStyle="1" w:styleId="Cong">
    <w:name w:val="Cong"/>
    <w:basedOn w:val="Tru"/>
    <w:link w:val="CongChar"/>
    <w:qFormat/>
    <w:rsid w:val="00ED5A7B"/>
    <w:pPr>
      <w:numPr>
        <w:numId w:val="3"/>
      </w:numPr>
      <w:ind w:left="1135" w:hanging="284"/>
    </w:pPr>
  </w:style>
  <w:style w:type="character" w:customStyle="1" w:styleId="TruChar">
    <w:name w:val="Tru Char"/>
    <w:basedOn w:val="Heading1Char"/>
    <w:link w:val="Tru"/>
    <w:rsid w:val="00ED5A7B"/>
    <w:rPr>
      <w:rFonts w:ascii="Times New Roman" w:eastAsiaTheme="majorEastAsia" w:hAnsi="Times New Roman" w:cstheme="majorBidi"/>
      <w:b w:val="0"/>
      <w:caps w:val="0"/>
      <w:sz w:val="26"/>
      <w:szCs w:val="32"/>
    </w:rPr>
  </w:style>
  <w:style w:type="paragraph" w:styleId="Caption">
    <w:name w:val="caption"/>
    <w:basedOn w:val="Normal"/>
    <w:next w:val="Normal"/>
    <w:uiPriority w:val="35"/>
    <w:unhideWhenUsed/>
    <w:qFormat/>
    <w:rsid w:val="00ED5A7B"/>
    <w:pPr>
      <w:spacing w:after="200" w:line="240" w:lineRule="auto"/>
      <w:jc w:val="center"/>
    </w:pPr>
    <w:rPr>
      <w:i/>
      <w:iCs/>
      <w:szCs w:val="18"/>
    </w:rPr>
  </w:style>
  <w:style w:type="character" w:customStyle="1" w:styleId="CongChar">
    <w:name w:val="Cong Char"/>
    <w:basedOn w:val="TruChar"/>
    <w:link w:val="Cong"/>
    <w:rsid w:val="00ED5A7B"/>
    <w:rPr>
      <w:rFonts w:ascii="Times New Roman" w:eastAsiaTheme="majorEastAsia" w:hAnsi="Times New Roman" w:cstheme="majorBidi"/>
      <w:b w:val="0"/>
      <w:caps w:val="0"/>
      <w:sz w:val="26"/>
      <w:szCs w:val="32"/>
    </w:rPr>
  </w:style>
  <w:style w:type="table" w:styleId="TableGrid">
    <w:name w:val="Table Grid"/>
    <w:basedOn w:val="TableNormal"/>
    <w:uiPriority w:val="39"/>
    <w:rsid w:val="00267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267B0D"/>
    <w:pPr>
      <w:ind w:left="720"/>
      <w:contextualSpacing/>
    </w:pPr>
  </w:style>
  <w:style w:type="paragraph" w:styleId="TOC2">
    <w:name w:val="toc 2"/>
    <w:basedOn w:val="Normal"/>
    <w:next w:val="Normal"/>
    <w:autoRedefine/>
    <w:uiPriority w:val="39"/>
    <w:unhideWhenUsed/>
    <w:rsid w:val="000776B9"/>
    <w:pPr>
      <w:tabs>
        <w:tab w:val="left" w:pos="880"/>
        <w:tab w:val="right" w:leader="dot" w:pos="9062"/>
      </w:tabs>
      <w:spacing w:after="100"/>
      <w:ind w:left="260"/>
      <w:jc w:val="left"/>
    </w:pPr>
    <w:rPr>
      <w:rFonts w:cs="Times New Roman"/>
      <w:bCs/>
      <w:noProof/>
    </w:rPr>
  </w:style>
  <w:style w:type="paragraph" w:styleId="TOC3">
    <w:name w:val="toc 3"/>
    <w:basedOn w:val="Normal"/>
    <w:next w:val="Normal"/>
    <w:autoRedefine/>
    <w:uiPriority w:val="39"/>
    <w:unhideWhenUsed/>
    <w:rsid w:val="00C638D6"/>
    <w:pPr>
      <w:tabs>
        <w:tab w:val="left" w:pos="1540"/>
        <w:tab w:val="right" w:leader="dot" w:pos="9062"/>
      </w:tabs>
      <w:spacing w:after="100"/>
      <w:ind w:left="520"/>
      <w:jc w:val="left"/>
    </w:pPr>
    <w:rPr>
      <w:rFonts w:cs="Times New Roman"/>
      <w:noProof/>
    </w:rPr>
  </w:style>
  <w:style w:type="paragraph" w:styleId="TOC1">
    <w:name w:val="toc 1"/>
    <w:basedOn w:val="Normal"/>
    <w:next w:val="Normal"/>
    <w:autoRedefine/>
    <w:uiPriority w:val="39"/>
    <w:unhideWhenUsed/>
    <w:rsid w:val="000776B9"/>
    <w:pPr>
      <w:tabs>
        <w:tab w:val="left" w:pos="1760"/>
        <w:tab w:val="right" w:leader="dot" w:pos="9062"/>
      </w:tabs>
      <w:spacing w:after="100"/>
      <w:jc w:val="left"/>
    </w:pPr>
    <w:rPr>
      <w:rFonts w:cs="Times New Roman"/>
      <w:noProof/>
      <w:color w:val="000000" w:themeColor="text1"/>
      <w:lang w:val="vi-VN"/>
    </w:rPr>
  </w:style>
  <w:style w:type="character" w:styleId="Hyperlink">
    <w:name w:val="Hyperlink"/>
    <w:basedOn w:val="DefaultParagraphFont"/>
    <w:uiPriority w:val="99"/>
    <w:unhideWhenUsed/>
    <w:rsid w:val="00622636"/>
    <w:rPr>
      <w:color w:val="0563C1" w:themeColor="hyperlink"/>
      <w:u w:val="single"/>
    </w:rPr>
  </w:style>
  <w:style w:type="paragraph" w:styleId="TableofFigures">
    <w:name w:val="table of figures"/>
    <w:basedOn w:val="Normal"/>
    <w:next w:val="Normal"/>
    <w:uiPriority w:val="99"/>
    <w:unhideWhenUsed/>
    <w:rsid w:val="00622636"/>
    <w:pPr>
      <w:spacing w:after="0"/>
    </w:pPr>
  </w:style>
  <w:style w:type="paragraph" w:styleId="Header">
    <w:name w:val="header"/>
    <w:basedOn w:val="Normal"/>
    <w:link w:val="HeaderChar"/>
    <w:uiPriority w:val="99"/>
    <w:unhideWhenUsed/>
    <w:rsid w:val="00243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02E"/>
    <w:rPr>
      <w:rFonts w:ascii="Times New Roman" w:hAnsi="Times New Roman"/>
      <w:sz w:val="26"/>
    </w:rPr>
  </w:style>
  <w:style w:type="paragraph" w:styleId="Footer">
    <w:name w:val="footer"/>
    <w:basedOn w:val="Normal"/>
    <w:link w:val="FooterChar"/>
    <w:uiPriority w:val="99"/>
    <w:unhideWhenUsed/>
    <w:rsid w:val="00243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02E"/>
    <w:rPr>
      <w:rFonts w:ascii="Times New Roman" w:hAnsi="Times New Roman"/>
      <w:sz w:val="26"/>
    </w:rPr>
  </w:style>
  <w:style w:type="character" w:styleId="Strong">
    <w:name w:val="Strong"/>
    <w:basedOn w:val="DefaultParagraphFont"/>
    <w:uiPriority w:val="22"/>
    <w:qFormat/>
    <w:rsid w:val="00CE3277"/>
    <w:rPr>
      <w:b/>
      <w:bCs/>
    </w:rPr>
  </w:style>
  <w:style w:type="paragraph" w:styleId="NormalWeb">
    <w:name w:val="Normal (Web)"/>
    <w:basedOn w:val="Normal"/>
    <w:uiPriority w:val="99"/>
    <w:unhideWhenUsed/>
    <w:rsid w:val="00CE3277"/>
    <w:pPr>
      <w:spacing w:before="100" w:beforeAutospacing="1" w:after="100" w:afterAutospacing="1" w:line="240" w:lineRule="auto"/>
      <w:jc w:val="left"/>
    </w:pPr>
    <w:rPr>
      <w:rFonts w:eastAsia="Times New Roman" w:cs="Times New Roman"/>
      <w:sz w:val="24"/>
      <w:szCs w:val="24"/>
      <w:lang w:val="vi-VN" w:eastAsia="vi-VN"/>
    </w:rPr>
  </w:style>
  <w:style w:type="character" w:customStyle="1" w:styleId="ListParagraphChar">
    <w:name w:val="List Paragraph Char"/>
    <w:link w:val="ListParagraph"/>
    <w:uiPriority w:val="34"/>
    <w:locked/>
    <w:rsid w:val="00CE3277"/>
    <w:rPr>
      <w:rFonts w:ascii="Times New Roman" w:hAnsi="Times New Roman"/>
      <w:sz w:val="26"/>
    </w:rPr>
  </w:style>
  <w:style w:type="character" w:customStyle="1" w:styleId="postbody">
    <w:name w:val="postbody"/>
    <w:basedOn w:val="DefaultParagraphFont"/>
    <w:rsid w:val="00CE3277"/>
  </w:style>
  <w:style w:type="character" w:customStyle="1" w:styleId="Normal1">
    <w:name w:val="Normal1"/>
    <w:basedOn w:val="DefaultParagraphFont"/>
    <w:rsid w:val="00CE3277"/>
  </w:style>
  <w:style w:type="character" w:styleId="Emphasis">
    <w:name w:val="Emphasis"/>
    <w:qFormat/>
    <w:rsid w:val="00CE3277"/>
    <w:rPr>
      <w:i/>
      <w:iCs/>
    </w:rPr>
  </w:style>
  <w:style w:type="paragraph" w:styleId="BodyText">
    <w:name w:val="Body Text"/>
    <w:basedOn w:val="Normal"/>
    <w:link w:val="BodyTextChar"/>
    <w:uiPriority w:val="99"/>
    <w:semiHidden/>
    <w:unhideWhenUsed/>
    <w:rsid w:val="00CE3277"/>
    <w:pPr>
      <w:keepLines/>
      <w:widowControl w:val="0"/>
      <w:spacing w:after="120" w:line="240" w:lineRule="atLeast"/>
      <w:ind w:left="720"/>
    </w:pPr>
    <w:rPr>
      <w:rFonts w:eastAsia="Times New Roman" w:cs="Times New Roman"/>
      <w:sz w:val="24"/>
      <w:szCs w:val="24"/>
      <w:lang w:val="en-GB"/>
    </w:rPr>
  </w:style>
  <w:style w:type="character" w:customStyle="1" w:styleId="BodyTextChar">
    <w:name w:val="Body Text Char"/>
    <w:basedOn w:val="DefaultParagraphFont"/>
    <w:link w:val="BodyText"/>
    <w:uiPriority w:val="99"/>
    <w:semiHidden/>
    <w:rsid w:val="00CE3277"/>
    <w:rPr>
      <w:rFonts w:ascii="Times New Roman" w:eastAsia="Times New Roman" w:hAnsi="Times New Roman" w:cs="Times New Roman"/>
      <w:sz w:val="24"/>
      <w:szCs w:val="24"/>
      <w:lang w:val="en-GB"/>
    </w:rPr>
  </w:style>
  <w:style w:type="table" w:customStyle="1" w:styleId="TableGrid1">
    <w:name w:val="Table Grid1"/>
    <w:basedOn w:val="TableNormal"/>
    <w:next w:val="TableGrid"/>
    <w:uiPriority w:val="39"/>
    <w:rsid w:val="00CE3277"/>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iPriority w:val="99"/>
    <w:semiHidden/>
    <w:unhideWhenUsed/>
    <w:rsid w:val="00CE3277"/>
    <w:pPr>
      <w:spacing w:after="120"/>
      <w:ind w:left="360"/>
    </w:pPr>
  </w:style>
  <w:style w:type="character" w:customStyle="1" w:styleId="BodyTextIndentChar">
    <w:name w:val="Body Text Indent Char"/>
    <w:basedOn w:val="DefaultParagraphFont"/>
    <w:link w:val="BodyTextIndent"/>
    <w:uiPriority w:val="99"/>
    <w:semiHidden/>
    <w:rsid w:val="00CE3277"/>
    <w:rPr>
      <w:rFonts w:ascii="Times New Roman" w:hAnsi="Times New Roman"/>
      <w:sz w:val="26"/>
    </w:rPr>
  </w:style>
  <w:style w:type="paragraph" w:customStyle="1" w:styleId="Style3">
    <w:name w:val="Style3"/>
    <w:basedOn w:val="Normal"/>
    <w:link w:val="Style3Char"/>
    <w:rsid w:val="00CE3277"/>
    <w:pPr>
      <w:spacing w:after="0" w:line="240" w:lineRule="auto"/>
      <w:jc w:val="left"/>
    </w:pPr>
    <w:rPr>
      <w:rFonts w:eastAsia="Times New Roman" w:cs="Times New Roman"/>
      <w:b/>
      <w:szCs w:val="24"/>
      <w:lang w:val="fr-FR"/>
    </w:rPr>
  </w:style>
  <w:style w:type="character" w:customStyle="1" w:styleId="Style3Char">
    <w:name w:val="Style3 Char"/>
    <w:link w:val="Style3"/>
    <w:rsid w:val="00CE3277"/>
    <w:rPr>
      <w:rFonts w:ascii="Times New Roman" w:eastAsia="Times New Roman" w:hAnsi="Times New Roman" w:cs="Times New Roman"/>
      <w:b/>
      <w:sz w:val="26"/>
      <w:szCs w:val="24"/>
      <w:lang w:val="fr-FR"/>
    </w:rPr>
  </w:style>
  <w:style w:type="character" w:customStyle="1" w:styleId="UnresolvedMention">
    <w:name w:val="Unresolved Mention"/>
    <w:basedOn w:val="DefaultParagraphFont"/>
    <w:uiPriority w:val="99"/>
    <w:semiHidden/>
    <w:unhideWhenUsed/>
    <w:rsid w:val="00CE3277"/>
    <w:rPr>
      <w:color w:val="605E5C"/>
      <w:shd w:val="clear" w:color="auto" w:fill="E1DFDD"/>
    </w:rPr>
  </w:style>
  <w:style w:type="paragraph" w:styleId="TOCHeading">
    <w:name w:val="TOC Heading"/>
    <w:basedOn w:val="Heading1"/>
    <w:next w:val="Normal"/>
    <w:uiPriority w:val="39"/>
    <w:unhideWhenUsed/>
    <w:qFormat/>
    <w:rsid w:val="00CE3277"/>
    <w:pPr>
      <w:pageBreakBefore w:val="0"/>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customStyle="1" w:styleId="MoDau">
    <w:name w:val="MoDau"/>
    <w:basedOn w:val="Title"/>
    <w:link w:val="MoDauChar"/>
    <w:qFormat/>
    <w:rsid w:val="00CE3277"/>
    <w:pPr>
      <w:numPr>
        <w:numId w:val="4"/>
      </w:numPr>
      <w:spacing w:beforeAutospacing="1"/>
      <w:ind w:left="357" w:hanging="357"/>
      <w:outlineLvl w:val="1"/>
    </w:pPr>
    <w:rPr>
      <w:rFonts w:ascii="Times New Roman" w:hAnsi="Times New Roman" w:cs="Times New Roman"/>
      <w:b/>
      <w:sz w:val="28"/>
    </w:rPr>
  </w:style>
  <w:style w:type="character" w:customStyle="1" w:styleId="MoDauChar">
    <w:name w:val="MoDau Char"/>
    <w:basedOn w:val="ListParagraphChar"/>
    <w:link w:val="MoDau"/>
    <w:rsid w:val="00CE3277"/>
    <w:rPr>
      <w:rFonts w:ascii="Times New Roman" w:eastAsiaTheme="majorEastAsia" w:hAnsi="Times New Roman" w:cs="Times New Roman"/>
      <w:b/>
      <w:spacing w:val="-10"/>
      <w:kern w:val="28"/>
      <w:sz w:val="28"/>
      <w:szCs w:val="56"/>
    </w:rPr>
  </w:style>
  <w:style w:type="paragraph" w:styleId="ListBullet">
    <w:name w:val="List Bullet"/>
    <w:basedOn w:val="Normal"/>
    <w:unhideWhenUsed/>
    <w:rsid w:val="00CE3277"/>
    <w:pPr>
      <w:spacing w:after="0"/>
      <w:ind w:firstLine="360"/>
    </w:pPr>
    <w:rPr>
      <w:rFonts w:eastAsia="Times New Roman" w:cs="Times New Roman"/>
      <w:sz w:val="28"/>
      <w:szCs w:val="28"/>
      <w:lang w:val="fr-FR" w:eastAsia="zh-CN"/>
    </w:rPr>
  </w:style>
  <w:style w:type="paragraph" w:styleId="Title">
    <w:name w:val="Title"/>
    <w:basedOn w:val="Normal"/>
    <w:next w:val="Normal"/>
    <w:link w:val="TitleChar"/>
    <w:uiPriority w:val="10"/>
    <w:qFormat/>
    <w:rsid w:val="00CE32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3277"/>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B65D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80961">
      <w:bodyDiv w:val="1"/>
      <w:marLeft w:val="0"/>
      <w:marRight w:val="0"/>
      <w:marTop w:val="0"/>
      <w:marBottom w:val="0"/>
      <w:divBdr>
        <w:top w:val="none" w:sz="0" w:space="0" w:color="auto"/>
        <w:left w:val="none" w:sz="0" w:space="0" w:color="auto"/>
        <w:bottom w:val="none" w:sz="0" w:space="0" w:color="auto"/>
        <w:right w:val="none" w:sz="0" w:space="0" w:color="auto"/>
      </w:divBdr>
    </w:div>
    <w:div w:id="243492626">
      <w:bodyDiv w:val="1"/>
      <w:marLeft w:val="0"/>
      <w:marRight w:val="0"/>
      <w:marTop w:val="0"/>
      <w:marBottom w:val="0"/>
      <w:divBdr>
        <w:top w:val="none" w:sz="0" w:space="0" w:color="auto"/>
        <w:left w:val="none" w:sz="0" w:space="0" w:color="auto"/>
        <w:bottom w:val="none" w:sz="0" w:space="0" w:color="auto"/>
        <w:right w:val="none" w:sz="0" w:space="0" w:color="auto"/>
      </w:divBdr>
    </w:div>
    <w:div w:id="348028365">
      <w:bodyDiv w:val="1"/>
      <w:marLeft w:val="0"/>
      <w:marRight w:val="0"/>
      <w:marTop w:val="0"/>
      <w:marBottom w:val="0"/>
      <w:divBdr>
        <w:top w:val="none" w:sz="0" w:space="0" w:color="auto"/>
        <w:left w:val="none" w:sz="0" w:space="0" w:color="auto"/>
        <w:bottom w:val="none" w:sz="0" w:space="0" w:color="auto"/>
        <w:right w:val="none" w:sz="0" w:space="0" w:color="auto"/>
      </w:divBdr>
      <w:divsChild>
        <w:div w:id="106433726">
          <w:marLeft w:val="0"/>
          <w:marRight w:val="0"/>
          <w:marTop w:val="0"/>
          <w:marBottom w:val="0"/>
          <w:divBdr>
            <w:top w:val="none" w:sz="0" w:space="0" w:color="auto"/>
            <w:left w:val="none" w:sz="0" w:space="0" w:color="auto"/>
            <w:bottom w:val="none" w:sz="0" w:space="0" w:color="auto"/>
            <w:right w:val="none" w:sz="0" w:space="0" w:color="auto"/>
          </w:divBdr>
          <w:divsChild>
            <w:div w:id="799687531">
              <w:marLeft w:val="0"/>
              <w:marRight w:val="0"/>
              <w:marTop w:val="0"/>
              <w:marBottom w:val="0"/>
              <w:divBdr>
                <w:top w:val="none" w:sz="0" w:space="0" w:color="auto"/>
                <w:left w:val="none" w:sz="0" w:space="0" w:color="auto"/>
                <w:bottom w:val="none" w:sz="0" w:space="0" w:color="auto"/>
                <w:right w:val="none" w:sz="0" w:space="0" w:color="auto"/>
              </w:divBdr>
              <w:divsChild>
                <w:div w:id="848447261">
                  <w:marLeft w:val="0"/>
                  <w:marRight w:val="0"/>
                  <w:marTop w:val="0"/>
                  <w:marBottom w:val="0"/>
                  <w:divBdr>
                    <w:top w:val="none" w:sz="0" w:space="0" w:color="auto"/>
                    <w:left w:val="none" w:sz="0" w:space="0" w:color="auto"/>
                    <w:bottom w:val="none" w:sz="0" w:space="0" w:color="auto"/>
                    <w:right w:val="none" w:sz="0" w:space="0" w:color="auto"/>
                  </w:divBdr>
                  <w:divsChild>
                    <w:div w:id="1183395588">
                      <w:marLeft w:val="0"/>
                      <w:marRight w:val="-105"/>
                      <w:marTop w:val="0"/>
                      <w:marBottom w:val="0"/>
                      <w:divBdr>
                        <w:top w:val="none" w:sz="0" w:space="0" w:color="auto"/>
                        <w:left w:val="none" w:sz="0" w:space="0" w:color="auto"/>
                        <w:bottom w:val="none" w:sz="0" w:space="0" w:color="auto"/>
                        <w:right w:val="none" w:sz="0" w:space="0" w:color="auto"/>
                      </w:divBdr>
                      <w:divsChild>
                        <w:div w:id="469591119">
                          <w:marLeft w:val="0"/>
                          <w:marRight w:val="0"/>
                          <w:marTop w:val="0"/>
                          <w:marBottom w:val="0"/>
                          <w:divBdr>
                            <w:top w:val="none" w:sz="0" w:space="0" w:color="auto"/>
                            <w:left w:val="none" w:sz="0" w:space="0" w:color="auto"/>
                            <w:bottom w:val="none" w:sz="0" w:space="0" w:color="auto"/>
                            <w:right w:val="none" w:sz="0" w:space="0" w:color="auto"/>
                          </w:divBdr>
                          <w:divsChild>
                            <w:div w:id="1766917014">
                              <w:marLeft w:val="0"/>
                              <w:marRight w:val="0"/>
                              <w:marTop w:val="0"/>
                              <w:marBottom w:val="0"/>
                              <w:divBdr>
                                <w:top w:val="none" w:sz="0" w:space="0" w:color="auto"/>
                                <w:left w:val="none" w:sz="0" w:space="0" w:color="auto"/>
                                <w:bottom w:val="none" w:sz="0" w:space="0" w:color="auto"/>
                                <w:right w:val="none" w:sz="0" w:space="0" w:color="auto"/>
                              </w:divBdr>
                              <w:divsChild>
                                <w:div w:id="1021202263">
                                  <w:marLeft w:val="0"/>
                                  <w:marRight w:val="0"/>
                                  <w:marTop w:val="0"/>
                                  <w:marBottom w:val="0"/>
                                  <w:divBdr>
                                    <w:top w:val="none" w:sz="0" w:space="0" w:color="auto"/>
                                    <w:left w:val="none" w:sz="0" w:space="0" w:color="auto"/>
                                    <w:bottom w:val="none" w:sz="0" w:space="0" w:color="auto"/>
                                    <w:right w:val="none" w:sz="0" w:space="0" w:color="auto"/>
                                  </w:divBdr>
                                  <w:divsChild>
                                    <w:div w:id="1828355799">
                                      <w:marLeft w:val="750"/>
                                      <w:marRight w:val="0"/>
                                      <w:marTop w:val="0"/>
                                      <w:marBottom w:val="0"/>
                                      <w:divBdr>
                                        <w:top w:val="none" w:sz="0" w:space="0" w:color="auto"/>
                                        <w:left w:val="none" w:sz="0" w:space="0" w:color="auto"/>
                                        <w:bottom w:val="none" w:sz="0" w:space="0" w:color="auto"/>
                                        <w:right w:val="none" w:sz="0" w:space="0" w:color="auto"/>
                                      </w:divBdr>
                                      <w:divsChild>
                                        <w:div w:id="683164926">
                                          <w:marLeft w:val="0"/>
                                          <w:marRight w:val="0"/>
                                          <w:marTop w:val="0"/>
                                          <w:marBottom w:val="0"/>
                                          <w:divBdr>
                                            <w:top w:val="none" w:sz="0" w:space="0" w:color="auto"/>
                                            <w:left w:val="none" w:sz="0" w:space="0" w:color="auto"/>
                                            <w:bottom w:val="none" w:sz="0" w:space="0" w:color="auto"/>
                                            <w:right w:val="none" w:sz="0" w:space="0" w:color="auto"/>
                                          </w:divBdr>
                                          <w:divsChild>
                                            <w:div w:id="858200871">
                                              <w:marLeft w:val="0"/>
                                              <w:marRight w:val="0"/>
                                              <w:marTop w:val="0"/>
                                              <w:marBottom w:val="0"/>
                                              <w:divBdr>
                                                <w:top w:val="none" w:sz="0" w:space="0" w:color="auto"/>
                                                <w:left w:val="none" w:sz="0" w:space="0" w:color="auto"/>
                                                <w:bottom w:val="none" w:sz="0" w:space="0" w:color="auto"/>
                                                <w:right w:val="none" w:sz="0" w:space="0" w:color="auto"/>
                                              </w:divBdr>
                                              <w:divsChild>
                                                <w:div w:id="595552978">
                                                  <w:marLeft w:val="0"/>
                                                  <w:marRight w:val="0"/>
                                                  <w:marTop w:val="0"/>
                                                  <w:marBottom w:val="0"/>
                                                  <w:divBdr>
                                                    <w:top w:val="none" w:sz="0" w:space="0" w:color="auto"/>
                                                    <w:left w:val="none" w:sz="0" w:space="0" w:color="auto"/>
                                                    <w:bottom w:val="none" w:sz="0" w:space="0" w:color="auto"/>
                                                    <w:right w:val="none" w:sz="0" w:space="0" w:color="auto"/>
                                                  </w:divBdr>
                                                  <w:divsChild>
                                                    <w:div w:id="1983650458">
                                                      <w:marLeft w:val="0"/>
                                                      <w:marRight w:val="0"/>
                                                      <w:marTop w:val="0"/>
                                                      <w:marBottom w:val="0"/>
                                                      <w:divBdr>
                                                        <w:top w:val="none" w:sz="0" w:space="0" w:color="auto"/>
                                                        <w:left w:val="none" w:sz="0" w:space="0" w:color="auto"/>
                                                        <w:bottom w:val="none" w:sz="0" w:space="0" w:color="auto"/>
                                                        <w:right w:val="none" w:sz="0" w:space="0" w:color="auto"/>
                                                      </w:divBdr>
                                                      <w:divsChild>
                                                        <w:div w:id="1029990891">
                                                          <w:marLeft w:val="0"/>
                                                          <w:marRight w:val="0"/>
                                                          <w:marTop w:val="0"/>
                                                          <w:marBottom w:val="0"/>
                                                          <w:divBdr>
                                                            <w:top w:val="none" w:sz="0" w:space="0" w:color="auto"/>
                                                            <w:left w:val="none" w:sz="0" w:space="0" w:color="auto"/>
                                                            <w:bottom w:val="none" w:sz="0" w:space="0" w:color="auto"/>
                                                            <w:right w:val="none" w:sz="0" w:space="0" w:color="auto"/>
                                                          </w:divBdr>
                                                        </w:div>
                                                      </w:divsChild>
                                                    </w:div>
                                                    <w:div w:id="445320306">
                                                      <w:marLeft w:val="0"/>
                                                      <w:marRight w:val="0"/>
                                                      <w:marTop w:val="150"/>
                                                      <w:marBottom w:val="0"/>
                                                      <w:divBdr>
                                                        <w:top w:val="none" w:sz="0" w:space="0" w:color="auto"/>
                                                        <w:left w:val="none" w:sz="0" w:space="0" w:color="auto"/>
                                                        <w:bottom w:val="none" w:sz="0" w:space="0" w:color="auto"/>
                                                        <w:right w:val="none" w:sz="0" w:space="0" w:color="auto"/>
                                                      </w:divBdr>
                                                    </w:div>
                                                    <w:div w:id="1370253650">
                                                      <w:marLeft w:val="0"/>
                                                      <w:marRight w:val="0"/>
                                                      <w:marTop w:val="0"/>
                                                      <w:marBottom w:val="0"/>
                                                      <w:divBdr>
                                                        <w:top w:val="none" w:sz="0" w:space="0" w:color="auto"/>
                                                        <w:left w:val="none" w:sz="0" w:space="0" w:color="auto"/>
                                                        <w:bottom w:val="none" w:sz="0" w:space="0" w:color="auto"/>
                                                        <w:right w:val="none" w:sz="0" w:space="0" w:color="auto"/>
                                                      </w:divBdr>
                                                      <w:divsChild>
                                                        <w:div w:id="738093145">
                                                          <w:marLeft w:val="0"/>
                                                          <w:marRight w:val="0"/>
                                                          <w:marTop w:val="0"/>
                                                          <w:marBottom w:val="0"/>
                                                          <w:divBdr>
                                                            <w:top w:val="none" w:sz="0" w:space="0" w:color="auto"/>
                                                            <w:left w:val="none" w:sz="0" w:space="0" w:color="auto"/>
                                                            <w:bottom w:val="none" w:sz="0" w:space="0" w:color="auto"/>
                                                            <w:right w:val="none" w:sz="0" w:space="0" w:color="auto"/>
                                                          </w:divBdr>
                                                          <w:divsChild>
                                                            <w:div w:id="1180631061">
                                                              <w:marLeft w:val="0"/>
                                                              <w:marRight w:val="0"/>
                                                              <w:marTop w:val="0"/>
                                                              <w:marBottom w:val="0"/>
                                                              <w:divBdr>
                                                                <w:top w:val="none" w:sz="0" w:space="0" w:color="auto"/>
                                                                <w:left w:val="none" w:sz="0" w:space="0" w:color="auto"/>
                                                                <w:bottom w:val="none" w:sz="0" w:space="0" w:color="auto"/>
                                                                <w:right w:val="none" w:sz="0" w:space="0" w:color="auto"/>
                                                              </w:divBdr>
                                                              <w:divsChild>
                                                                <w:div w:id="1690450379">
                                                                  <w:marLeft w:val="0"/>
                                                                  <w:marRight w:val="0"/>
                                                                  <w:marTop w:val="0"/>
                                                                  <w:marBottom w:val="0"/>
                                                                  <w:divBdr>
                                                                    <w:top w:val="none" w:sz="0" w:space="0" w:color="auto"/>
                                                                    <w:left w:val="none" w:sz="0" w:space="0" w:color="auto"/>
                                                                    <w:bottom w:val="none" w:sz="0" w:space="0" w:color="auto"/>
                                                                    <w:right w:val="none" w:sz="0" w:space="0" w:color="auto"/>
                                                                  </w:divBdr>
                                                                  <w:divsChild>
                                                                    <w:div w:id="65689070">
                                                                      <w:marLeft w:val="105"/>
                                                                      <w:marRight w:val="105"/>
                                                                      <w:marTop w:val="90"/>
                                                                      <w:marBottom w:val="150"/>
                                                                      <w:divBdr>
                                                                        <w:top w:val="none" w:sz="0" w:space="0" w:color="auto"/>
                                                                        <w:left w:val="none" w:sz="0" w:space="0" w:color="auto"/>
                                                                        <w:bottom w:val="none" w:sz="0" w:space="0" w:color="auto"/>
                                                                        <w:right w:val="none" w:sz="0" w:space="0" w:color="auto"/>
                                                                      </w:divBdr>
                                                                    </w:div>
                                                                    <w:div w:id="947003727">
                                                                      <w:marLeft w:val="105"/>
                                                                      <w:marRight w:val="105"/>
                                                                      <w:marTop w:val="90"/>
                                                                      <w:marBottom w:val="150"/>
                                                                      <w:divBdr>
                                                                        <w:top w:val="none" w:sz="0" w:space="0" w:color="auto"/>
                                                                        <w:left w:val="none" w:sz="0" w:space="0" w:color="auto"/>
                                                                        <w:bottom w:val="none" w:sz="0" w:space="0" w:color="auto"/>
                                                                        <w:right w:val="none" w:sz="0" w:space="0" w:color="auto"/>
                                                                      </w:divBdr>
                                                                    </w:div>
                                                                    <w:div w:id="1665359007">
                                                                      <w:marLeft w:val="105"/>
                                                                      <w:marRight w:val="105"/>
                                                                      <w:marTop w:val="90"/>
                                                                      <w:marBottom w:val="150"/>
                                                                      <w:divBdr>
                                                                        <w:top w:val="none" w:sz="0" w:space="0" w:color="auto"/>
                                                                        <w:left w:val="none" w:sz="0" w:space="0" w:color="auto"/>
                                                                        <w:bottom w:val="none" w:sz="0" w:space="0" w:color="auto"/>
                                                                        <w:right w:val="none" w:sz="0" w:space="0" w:color="auto"/>
                                                                      </w:divBdr>
                                                                    </w:div>
                                                                    <w:div w:id="1443301526">
                                                                      <w:marLeft w:val="105"/>
                                                                      <w:marRight w:val="105"/>
                                                                      <w:marTop w:val="90"/>
                                                                      <w:marBottom w:val="150"/>
                                                                      <w:divBdr>
                                                                        <w:top w:val="none" w:sz="0" w:space="0" w:color="auto"/>
                                                                        <w:left w:val="none" w:sz="0" w:space="0" w:color="auto"/>
                                                                        <w:bottom w:val="none" w:sz="0" w:space="0" w:color="auto"/>
                                                                        <w:right w:val="none" w:sz="0" w:space="0" w:color="auto"/>
                                                                      </w:divBdr>
                                                                    </w:div>
                                                                    <w:div w:id="1548177897">
                                                                      <w:marLeft w:val="105"/>
                                                                      <w:marRight w:val="105"/>
                                                                      <w:marTop w:val="90"/>
                                                                      <w:marBottom w:val="150"/>
                                                                      <w:divBdr>
                                                                        <w:top w:val="none" w:sz="0" w:space="0" w:color="auto"/>
                                                                        <w:left w:val="none" w:sz="0" w:space="0" w:color="auto"/>
                                                                        <w:bottom w:val="none" w:sz="0" w:space="0" w:color="auto"/>
                                                                        <w:right w:val="none" w:sz="0" w:space="0" w:color="auto"/>
                                                                      </w:divBdr>
                                                                    </w:div>
                                                                    <w:div w:id="188004548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37971358">
          <w:marLeft w:val="0"/>
          <w:marRight w:val="0"/>
          <w:marTop w:val="0"/>
          <w:marBottom w:val="0"/>
          <w:divBdr>
            <w:top w:val="none" w:sz="0" w:space="0" w:color="auto"/>
            <w:left w:val="none" w:sz="0" w:space="0" w:color="auto"/>
            <w:bottom w:val="none" w:sz="0" w:space="0" w:color="auto"/>
            <w:right w:val="none" w:sz="0" w:space="0" w:color="auto"/>
          </w:divBdr>
          <w:divsChild>
            <w:div w:id="1109155925">
              <w:marLeft w:val="0"/>
              <w:marRight w:val="0"/>
              <w:marTop w:val="0"/>
              <w:marBottom w:val="0"/>
              <w:divBdr>
                <w:top w:val="none" w:sz="0" w:space="0" w:color="auto"/>
                <w:left w:val="none" w:sz="0" w:space="0" w:color="auto"/>
                <w:bottom w:val="none" w:sz="0" w:space="0" w:color="auto"/>
                <w:right w:val="none" w:sz="0" w:space="0" w:color="auto"/>
              </w:divBdr>
              <w:divsChild>
                <w:div w:id="8302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041706">
      <w:bodyDiv w:val="1"/>
      <w:marLeft w:val="0"/>
      <w:marRight w:val="0"/>
      <w:marTop w:val="0"/>
      <w:marBottom w:val="0"/>
      <w:divBdr>
        <w:top w:val="none" w:sz="0" w:space="0" w:color="auto"/>
        <w:left w:val="none" w:sz="0" w:space="0" w:color="auto"/>
        <w:bottom w:val="none" w:sz="0" w:space="0" w:color="auto"/>
        <w:right w:val="none" w:sz="0" w:space="0" w:color="auto"/>
      </w:divBdr>
    </w:div>
    <w:div w:id="708844247">
      <w:bodyDiv w:val="1"/>
      <w:marLeft w:val="0"/>
      <w:marRight w:val="0"/>
      <w:marTop w:val="0"/>
      <w:marBottom w:val="0"/>
      <w:divBdr>
        <w:top w:val="none" w:sz="0" w:space="0" w:color="auto"/>
        <w:left w:val="none" w:sz="0" w:space="0" w:color="auto"/>
        <w:bottom w:val="none" w:sz="0" w:space="0" w:color="auto"/>
        <w:right w:val="none" w:sz="0" w:space="0" w:color="auto"/>
      </w:divBdr>
    </w:div>
    <w:div w:id="843596891">
      <w:bodyDiv w:val="1"/>
      <w:marLeft w:val="0"/>
      <w:marRight w:val="0"/>
      <w:marTop w:val="0"/>
      <w:marBottom w:val="0"/>
      <w:divBdr>
        <w:top w:val="none" w:sz="0" w:space="0" w:color="auto"/>
        <w:left w:val="none" w:sz="0" w:space="0" w:color="auto"/>
        <w:bottom w:val="none" w:sz="0" w:space="0" w:color="auto"/>
        <w:right w:val="none" w:sz="0" w:space="0" w:color="auto"/>
      </w:divBdr>
    </w:div>
    <w:div w:id="913785153">
      <w:bodyDiv w:val="1"/>
      <w:marLeft w:val="0"/>
      <w:marRight w:val="0"/>
      <w:marTop w:val="0"/>
      <w:marBottom w:val="0"/>
      <w:divBdr>
        <w:top w:val="none" w:sz="0" w:space="0" w:color="auto"/>
        <w:left w:val="none" w:sz="0" w:space="0" w:color="auto"/>
        <w:bottom w:val="none" w:sz="0" w:space="0" w:color="auto"/>
        <w:right w:val="none" w:sz="0" w:space="0" w:color="auto"/>
      </w:divBdr>
    </w:div>
    <w:div w:id="1107383971">
      <w:bodyDiv w:val="1"/>
      <w:marLeft w:val="0"/>
      <w:marRight w:val="0"/>
      <w:marTop w:val="0"/>
      <w:marBottom w:val="0"/>
      <w:divBdr>
        <w:top w:val="none" w:sz="0" w:space="0" w:color="auto"/>
        <w:left w:val="none" w:sz="0" w:space="0" w:color="auto"/>
        <w:bottom w:val="none" w:sz="0" w:space="0" w:color="auto"/>
        <w:right w:val="none" w:sz="0" w:space="0" w:color="auto"/>
      </w:divBdr>
    </w:div>
    <w:div w:id="1571427421">
      <w:bodyDiv w:val="1"/>
      <w:marLeft w:val="0"/>
      <w:marRight w:val="0"/>
      <w:marTop w:val="0"/>
      <w:marBottom w:val="0"/>
      <w:divBdr>
        <w:top w:val="none" w:sz="0" w:space="0" w:color="auto"/>
        <w:left w:val="none" w:sz="0" w:space="0" w:color="auto"/>
        <w:bottom w:val="none" w:sz="0" w:space="0" w:color="auto"/>
        <w:right w:val="none" w:sz="0" w:space="0" w:color="auto"/>
      </w:divBdr>
    </w:div>
    <w:div w:id="1633251758">
      <w:bodyDiv w:val="1"/>
      <w:marLeft w:val="0"/>
      <w:marRight w:val="0"/>
      <w:marTop w:val="0"/>
      <w:marBottom w:val="0"/>
      <w:divBdr>
        <w:top w:val="none" w:sz="0" w:space="0" w:color="auto"/>
        <w:left w:val="none" w:sz="0" w:space="0" w:color="auto"/>
        <w:bottom w:val="none" w:sz="0" w:space="0" w:color="auto"/>
        <w:right w:val="none" w:sz="0" w:space="0" w:color="auto"/>
      </w:divBdr>
    </w:div>
    <w:div w:id="1751197186">
      <w:bodyDiv w:val="1"/>
      <w:marLeft w:val="0"/>
      <w:marRight w:val="0"/>
      <w:marTop w:val="0"/>
      <w:marBottom w:val="0"/>
      <w:divBdr>
        <w:top w:val="none" w:sz="0" w:space="0" w:color="auto"/>
        <w:left w:val="none" w:sz="0" w:space="0" w:color="auto"/>
        <w:bottom w:val="none" w:sz="0" w:space="0" w:color="auto"/>
        <w:right w:val="none" w:sz="0" w:space="0" w:color="auto"/>
      </w:divBdr>
    </w:div>
    <w:div w:id="1829902988">
      <w:bodyDiv w:val="1"/>
      <w:marLeft w:val="0"/>
      <w:marRight w:val="0"/>
      <w:marTop w:val="0"/>
      <w:marBottom w:val="0"/>
      <w:divBdr>
        <w:top w:val="none" w:sz="0" w:space="0" w:color="auto"/>
        <w:left w:val="none" w:sz="0" w:space="0" w:color="auto"/>
        <w:bottom w:val="none" w:sz="0" w:space="0" w:color="auto"/>
        <w:right w:val="none" w:sz="0" w:space="0" w:color="auto"/>
      </w:divBdr>
    </w:div>
    <w:div w:id="2100516150">
      <w:bodyDiv w:val="1"/>
      <w:marLeft w:val="0"/>
      <w:marRight w:val="0"/>
      <w:marTop w:val="0"/>
      <w:marBottom w:val="0"/>
      <w:divBdr>
        <w:top w:val="none" w:sz="0" w:space="0" w:color="auto"/>
        <w:left w:val="none" w:sz="0" w:space="0" w:color="auto"/>
        <w:bottom w:val="none" w:sz="0" w:space="0" w:color="auto"/>
        <w:right w:val="none" w:sz="0" w:space="0" w:color="auto"/>
      </w:divBdr>
      <w:divsChild>
        <w:div w:id="1318729166">
          <w:marLeft w:val="0"/>
          <w:marRight w:val="0"/>
          <w:marTop w:val="0"/>
          <w:marBottom w:val="0"/>
          <w:divBdr>
            <w:top w:val="none" w:sz="0" w:space="0" w:color="auto"/>
            <w:left w:val="none" w:sz="0" w:space="0" w:color="auto"/>
            <w:bottom w:val="none" w:sz="0" w:space="0" w:color="auto"/>
            <w:right w:val="none" w:sz="0" w:space="0" w:color="auto"/>
          </w:divBdr>
          <w:divsChild>
            <w:div w:id="222259379">
              <w:marLeft w:val="0"/>
              <w:marRight w:val="0"/>
              <w:marTop w:val="0"/>
              <w:marBottom w:val="0"/>
              <w:divBdr>
                <w:top w:val="none" w:sz="0" w:space="0" w:color="auto"/>
                <w:left w:val="none" w:sz="0" w:space="0" w:color="auto"/>
                <w:bottom w:val="none" w:sz="0" w:space="0" w:color="auto"/>
                <w:right w:val="none" w:sz="0" w:space="0" w:color="auto"/>
              </w:divBdr>
              <w:divsChild>
                <w:div w:id="461926171">
                  <w:marLeft w:val="0"/>
                  <w:marRight w:val="0"/>
                  <w:marTop w:val="0"/>
                  <w:marBottom w:val="0"/>
                  <w:divBdr>
                    <w:top w:val="none" w:sz="0" w:space="0" w:color="auto"/>
                    <w:left w:val="none" w:sz="0" w:space="0" w:color="auto"/>
                    <w:bottom w:val="none" w:sz="0" w:space="0" w:color="auto"/>
                    <w:right w:val="none" w:sz="0" w:space="0" w:color="auto"/>
                  </w:divBdr>
                  <w:divsChild>
                    <w:div w:id="1140340327">
                      <w:marLeft w:val="0"/>
                      <w:marRight w:val="-105"/>
                      <w:marTop w:val="0"/>
                      <w:marBottom w:val="0"/>
                      <w:divBdr>
                        <w:top w:val="none" w:sz="0" w:space="0" w:color="auto"/>
                        <w:left w:val="none" w:sz="0" w:space="0" w:color="auto"/>
                        <w:bottom w:val="none" w:sz="0" w:space="0" w:color="auto"/>
                        <w:right w:val="none" w:sz="0" w:space="0" w:color="auto"/>
                      </w:divBdr>
                      <w:divsChild>
                        <w:div w:id="1392726957">
                          <w:marLeft w:val="0"/>
                          <w:marRight w:val="0"/>
                          <w:marTop w:val="0"/>
                          <w:marBottom w:val="0"/>
                          <w:divBdr>
                            <w:top w:val="none" w:sz="0" w:space="0" w:color="auto"/>
                            <w:left w:val="none" w:sz="0" w:space="0" w:color="auto"/>
                            <w:bottom w:val="none" w:sz="0" w:space="0" w:color="auto"/>
                            <w:right w:val="none" w:sz="0" w:space="0" w:color="auto"/>
                          </w:divBdr>
                          <w:divsChild>
                            <w:div w:id="132256057">
                              <w:marLeft w:val="0"/>
                              <w:marRight w:val="0"/>
                              <w:marTop w:val="0"/>
                              <w:marBottom w:val="0"/>
                              <w:divBdr>
                                <w:top w:val="none" w:sz="0" w:space="0" w:color="auto"/>
                                <w:left w:val="none" w:sz="0" w:space="0" w:color="auto"/>
                                <w:bottom w:val="none" w:sz="0" w:space="0" w:color="auto"/>
                                <w:right w:val="none" w:sz="0" w:space="0" w:color="auto"/>
                              </w:divBdr>
                              <w:divsChild>
                                <w:div w:id="2138792780">
                                  <w:marLeft w:val="0"/>
                                  <w:marRight w:val="0"/>
                                  <w:marTop w:val="0"/>
                                  <w:marBottom w:val="0"/>
                                  <w:divBdr>
                                    <w:top w:val="none" w:sz="0" w:space="0" w:color="auto"/>
                                    <w:left w:val="none" w:sz="0" w:space="0" w:color="auto"/>
                                    <w:bottom w:val="none" w:sz="0" w:space="0" w:color="auto"/>
                                    <w:right w:val="none" w:sz="0" w:space="0" w:color="auto"/>
                                  </w:divBdr>
                                  <w:divsChild>
                                    <w:div w:id="401753346">
                                      <w:marLeft w:val="750"/>
                                      <w:marRight w:val="0"/>
                                      <w:marTop w:val="0"/>
                                      <w:marBottom w:val="0"/>
                                      <w:divBdr>
                                        <w:top w:val="none" w:sz="0" w:space="0" w:color="auto"/>
                                        <w:left w:val="none" w:sz="0" w:space="0" w:color="auto"/>
                                        <w:bottom w:val="none" w:sz="0" w:space="0" w:color="auto"/>
                                        <w:right w:val="none" w:sz="0" w:space="0" w:color="auto"/>
                                      </w:divBdr>
                                      <w:divsChild>
                                        <w:div w:id="644046648">
                                          <w:marLeft w:val="0"/>
                                          <w:marRight w:val="0"/>
                                          <w:marTop w:val="0"/>
                                          <w:marBottom w:val="0"/>
                                          <w:divBdr>
                                            <w:top w:val="none" w:sz="0" w:space="0" w:color="auto"/>
                                            <w:left w:val="none" w:sz="0" w:space="0" w:color="auto"/>
                                            <w:bottom w:val="none" w:sz="0" w:space="0" w:color="auto"/>
                                            <w:right w:val="none" w:sz="0" w:space="0" w:color="auto"/>
                                          </w:divBdr>
                                          <w:divsChild>
                                            <w:div w:id="1768038800">
                                              <w:marLeft w:val="0"/>
                                              <w:marRight w:val="0"/>
                                              <w:marTop w:val="0"/>
                                              <w:marBottom w:val="0"/>
                                              <w:divBdr>
                                                <w:top w:val="none" w:sz="0" w:space="0" w:color="auto"/>
                                                <w:left w:val="none" w:sz="0" w:space="0" w:color="auto"/>
                                                <w:bottom w:val="none" w:sz="0" w:space="0" w:color="auto"/>
                                                <w:right w:val="none" w:sz="0" w:space="0" w:color="auto"/>
                                              </w:divBdr>
                                              <w:divsChild>
                                                <w:div w:id="1005283365">
                                                  <w:marLeft w:val="0"/>
                                                  <w:marRight w:val="0"/>
                                                  <w:marTop w:val="0"/>
                                                  <w:marBottom w:val="0"/>
                                                  <w:divBdr>
                                                    <w:top w:val="none" w:sz="0" w:space="0" w:color="auto"/>
                                                    <w:left w:val="none" w:sz="0" w:space="0" w:color="auto"/>
                                                    <w:bottom w:val="none" w:sz="0" w:space="0" w:color="auto"/>
                                                    <w:right w:val="none" w:sz="0" w:space="0" w:color="auto"/>
                                                  </w:divBdr>
                                                  <w:divsChild>
                                                    <w:div w:id="1567490497">
                                                      <w:marLeft w:val="0"/>
                                                      <w:marRight w:val="0"/>
                                                      <w:marTop w:val="0"/>
                                                      <w:marBottom w:val="0"/>
                                                      <w:divBdr>
                                                        <w:top w:val="none" w:sz="0" w:space="0" w:color="auto"/>
                                                        <w:left w:val="none" w:sz="0" w:space="0" w:color="auto"/>
                                                        <w:bottom w:val="none" w:sz="0" w:space="0" w:color="auto"/>
                                                        <w:right w:val="none" w:sz="0" w:space="0" w:color="auto"/>
                                                      </w:divBdr>
                                                      <w:divsChild>
                                                        <w:div w:id="658777777">
                                                          <w:marLeft w:val="0"/>
                                                          <w:marRight w:val="0"/>
                                                          <w:marTop w:val="0"/>
                                                          <w:marBottom w:val="0"/>
                                                          <w:divBdr>
                                                            <w:top w:val="none" w:sz="0" w:space="0" w:color="auto"/>
                                                            <w:left w:val="none" w:sz="0" w:space="0" w:color="auto"/>
                                                            <w:bottom w:val="none" w:sz="0" w:space="0" w:color="auto"/>
                                                            <w:right w:val="none" w:sz="0" w:space="0" w:color="auto"/>
                                                          </w:divBdr>
                                                        </w:div>
                                                      </w:divsChild>
                                                    </w:div>
                                                    <w:div w:id="1655524938">
                                                      <w:marLeft w:val="0"/>
                                                      <w:marRight w:val="0"/>
                                                      <w:marTop w:val="150"/>
                                                      <w:marBottom w:val="0"/>
                                                      <w:divBdr>
                                                        <w:top w:val="none" w:sz="0" w:space="0" w:color="auto"/>
                                                        <w:left w:val="none" w:sz="0" w:space="0" w:color="auto"/>
                                                        <w:bottom w:val="none" w:sz="0" w:space="0" w:color="auto"/>
                                                        <w:right w:val="none" w:sz="0" w:space="0" w:color="auto"/>
                                                      </w:divBdr>
                                                    </w:div>
                                                    <w:div w:id="348259179">
                                                      <w:marLeft w:val="0"/>
                                                      <w:marRight w:val="0"/>
                                                      <w:marTop w:val="0"/>
                                                      <w:marBottom w:val="0"/>
                                                      <w:divBdr>
                                                        <w:top w:val="none" w:sz="0" w:space="0" w:color="auto"/>
                                                        <w:left w:val="none" w:sz="0" w:space="0" w:color="auto"/>
                                                        <w:bottom w:val="none" w:sz="0" w:space="0" w:color="auto"/>
                                                        <w:right w:val="none" w:sz="0" w:space="0" w:color="auto"/>
                                                      </w:divBdr>
                                                      <w:divsChild>
                                                        <w:div w:id="1117139371">
                                                          <w:marLeft w:val="0"/>
                                                          <w:marRight w:val="0"/>
                                                          <w:marTop w:val="0"/>
                                                          <w:marBottom w:val="0"/>
                                                          <w:divBdr>
                                                            <w:top w:val="none" w:sz="0" w:space="0" w:color="auto"/>
                                                            <w:left w:val="none" w:sz="0" w:space="0" w:color="auto"/>
                                                            <w:bottom w:val="none" w:sz="0" w:space="0" w:color="auto"/>
                                                            <w:right w:val="none" w:sz="0" w:space="0" w:color="auto"/>
                                                          </w:divBdr>
                                                          <w:divsChild>
                                                            <w:div w:id="1561133782">
                                                              <w:marLeft w:val="0"/>
                                                              <w:marRight w:val="0"/>
                                                              <w:marTop w:val="0"/>
                                                              <w:marBottom w:val="0"/>
                                                              <w:divBdr>
                                                                <w:top w:val="none" w:sz="0" w:space="0" w:color="auto"/>
                                                                <w:left w:val="none" w:sz="0" w:space="0" w:color="auto"/>
                                                                <w:bottom w:val="none" w:sz="0" w:space="0" w:color="auto"/>
                                                                <w:right w:val="none" w:sz="0" w:space="0" w:color="auto"/>
                                                              </w:divBdr>
                                                              <w:divsChild>
                                                                <w:div w:id="2115897644">
                                                                  <w:marLeft w:val="0"/>
                                                                  <w:marRight w:val="0"/>
                                                                  <w:marTop w:val="0"/>
                                                                  <w:marBottom w:val="0"/>
                                                                  <w:divBdr>
                                                                    <w:top w:val="none" w:sz="0" w:space="0" w:color="auto"/>
                                                                    <w:left w:val="none" w:sz="0" w:space="0" w:color="auto"/>
                                                                    <w:bottom w:val="none" w:sz="0" w:space="0" w:color="auto"/>
                                                                    <w:right w:val="none" w:sz="0" w:space="0" w:color="auto"/>
                                                                  </w:divBdr>
                                                                  <w:divsChild>
                                                                    <w:div w:id="113720984">
                                                                      <w:marLeft w:val="105"/>
                                                                      <w:marRight w:val="105"/>
                                                                      <w:marTop w:val="90"/>
                                                                      <w:marBottom w:val="150"/>
                                                                      <w:divBdr>
                                                                        <w:top w:val="none" w:sz="0" w:space="0" w:color="auto"/>
                                                                        <w:left w:val="none" w:sz="0" w:space="0" w:color="auto"/>
                                                                        <w:bottom w:val="none" w:sz="0" w:space="0" w:color="auto"/>
                                                                        <w:right w:val="none" w:sz="0" w:space="0" w:color="auto"/>
                                                                      </w:divBdr>
                                                                    </w:div>
                                                                    <w:div w:id="1779254659">
                                                                      <w:marLeft w:val="105"/>
                                                                      <w:marRight w:val="105"/>
                                                                      <w:marTop w:val="90"/>
                                                                      <w:marBottom w:val="150"/>
                                                                      <w:divBdr>
                                                                        <w:top w:val="none" w:sz="0" w:space="0" w:color="auto"/>
                                                                        <w:left w:val="none" w:sz="0" w:space="0" w:color="auto"/>
                                                                        <w:bottom w:val="none" w:sz="0" w:space="0" w:color="auto"/>
                                                                        <w:right w:val="none" w:sz="0" w:space="0" w:color="auto"/>
                                                                      </w:divBdr>
                                                                    </w:div>
                                                                    <w:div w:id="1313023061">
                                                                      <w:marLeft w:val="105"/>
                                                                      <w:marRight w:val="105"/>
                                                                      <w:marTop w:val="90"/>
                                                                      <w:marBottom w:val="150"/>
                                                                      <w:divBdr>
                                                                        <w:top w:val="none" w:sz="0" w:space="0" w:color="auto"/>
                                                                        <w:left w:val="none" w:sz="0" w:space="0" w:color="auto"/>
                                                                        <w:bottom w:val="none" w:sz="0" w:space="0" w:color="auto"/>
                                                                        <w:right w:val="none" w:sz="0" w:space="0" w:color="auto"/>
                                                                      </w:divBdr>
                                                                    </w:div>
                                                                    <w:div w:id="1786654608">
                                                                      <w:marLeft w:val="105"/>
                                                                      <w:marRight w:val="105"/>
                                                                      <w:marTop w:val="90"/>
                                                                      <w:marBottom w:val="150"/>
                                                                      <w:divBdr>
                                                                        <w:top w:val="none" w:sz="0" w:space="0" w:color="auto"/>
                                                                        <w:left w:val="none" w:sz="0" w:space="0" w:color="auto"/>
                                                                        <w:bottom w:val="none" w:sz="0" w:space="0" w:color="auto"/>
                                                                        <w:right w:val="none" w:sz="0" w:space="0" w:color="auto"/>
                                                                      </w:divBdr>
                                                                    </w:div>
                                                                    <w:div w:id="1088501426">
                                                                      <w:marLeft w:val="105"/>
                                                                      <w:marRight w:val="105"/>
                                                                      <w:marTop w:val="90"/>
                                                                      <w:marBottom w:val="150"/>
                                                                      <w:divBdr>
                                                                        <w:top w:val="none" w:sz="0" w:space="0" w:color="auto"/>
                                                                        <w:left w:val="none" w:sz="0" w:space="0" w:color="auto"/>
                                                                        <w:bottom w:val="none" w:sz="0" w:space="0" w:color="auto"/>
                                                                        <w:right w:val="none" w:sz="0" w:space="0" w:color="auto"/>
                                                                      </w:divBdr>
                                                                    </w:div>
                                                                    <w:div w:id="170683248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46409805">
          <w:marLeft w:val="0"/>
          <w:marRight w:val="0"/>
          <w:marTop w:val="0"/>
          <w:marBottom w:val="0"/>
          <w:divBdr>
            <w:top w:val="none" w:sz="0" w:space="0" w:color="auto"/>
            <w:left w:val="none" w:sz="0" w:space="0" w:color="auto"/>
            <w:bottom w:val="none" w:sz="0" w:space="0" w:color="auto"/>
            <w:right w:val="none" w:sz="0" w:space="0" w:color="auto"/>
          </w:divBdr>
          <w:divsChild>
            <w:div w:id="1363365113">
              <w:marLeft w:val="0"/>
              <w:marRight w:val="0"/>
              <w:marTop w:val="0"/>
              <w:marBottom w:val="0"/>
              <w:divBdr>
                <w:top w:val="none" w:sz="0" w:space="0" w:color="auto"/>
                <w:left w:val="none" w:sz="0" w:space="0" w:color="auto"/>
                <w:bottom w:val="none" w:sz="0" w:space="0" w:color="auto"/>
                <w:right w:val="none" w:sz="0" w:space="0" w:color="auto"/>
              </w:divBdr>
              <w:divsChild>
                <w:div w:id="4442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edu.com.vn/series/hoc-aspnet-core-can-ban.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atatables.n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microsoft.com/vi-vn/aspnet/core"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uanh\Documents\Zalo%20Received%20Files\DoAnTotNghiep_Tempalte_Fin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52A92-36D3-4311-A8AA-B0D2897A1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DoAnTotNghiep_Tempalte_Final.dotx</Template>
  <TotalTime>245</TotalTime>
  <Pages>29</Pages>
  <Words>3225</Words>
  <Characters>18387</Characters>
  <Application>Microsoft Office Word</Application>
  <DocSecurity>0</DocSecurity>
  <Lines>153</Lines>
  <Paragraphs>43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Lenovo</cp:lastModifiedBy>
  <cp:revision>29</cp:revision>
  <cp:lastPrinted>2023-02-21T01:49:00Z</cp:lastPrinted>
  <dcterms:created xsi:type="dcterms:W3CDTF">2024-11-30T17:01:00Z</dcterms:created>
  <dcterms:modified xsi:type="dcterms:W3CDTF">2024-12-07T05:47:00Z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ebcd090bc8699d28c50dad7b98956ce860af236f9a57f60c4ed93a4a7b43340e</vt:lpwstr>
  </property>
</Properties>
</file>